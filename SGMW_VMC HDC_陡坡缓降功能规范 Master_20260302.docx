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CE9C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D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E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9F" w14:textId="77777777" w:rsidR="001443C4" w:rsidRDefault="001443C4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72DBCEA0" w14:textId="77777777" w:rsidR="001443C4" w:rsidRDefault="00E736D2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72DBCEA1" w14:textId="77777777" w:rsidR="001443C4" w:rsidRDefault="00E736D2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72DBCEA2" w14:textId="77777777" w:rsidR="001443C4" w:rsidRDefault="00E736D2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72DBCEA3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4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5" w14:textId="77777777" w:rsidR="001443C4" w:rsidRDefault="001443C4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2DBCEA6" w14:textId="77777777" w:rsidR="001443C4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7" w14:textId="77777777" w:rsidR="001443C4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8" w14:textId="77777777" w:rsidR="001443C4" w:rsidRDefault="001443C4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9" w14:textId="77777777" w:rsidR="001443C4" w:rsidRDefault="00E736D2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72DBCEAA" w14:textId="77777777" w:rsidR="001443C4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B" w14:textId="77777777" w:rsidR="001443C4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C" w14:textId="77777777" w:rsidR="001443C4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D" w14:textId="77777777" w:rsidR="001443C4" w:rsidRDefault="001443C4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2DBCEAE" w14:textId="77777777" w:rsidR="001443C4" w:rsidRDefault="001443C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72DBCEAF" w14:textId="77777777" w:rsidR="001443C4" w:rsidRDefault="00E736D2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72DBCEB0" w14:textId="77777777" w:rsidR="001443C4" w:rsidRDefault="00E736D2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845520"/>
      <w:bookmarkStart w:id="2" w:name="_Toc300214617"/>
    </w:p>
    <w:p w14:paraId="72DBCEB1" w14:textId="77777777" w:rsidR="001443C4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2" w14:textId="77777777" w:rsidR="001443C4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3" w14:textId="77777777" w:rsidR="001443C4" w:rsidRDefault="001443C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72DBCEB4" w14:textId="77777777" w:rsidR="001443C4" w:rsidRDefault="00E736D2">
      <w:pPr>
        <w:autoSpaceDE w:val="0"/>
        <w:autoSpaceDN w:val="0"/>
        <w:adjustRightInd w:val="0"/>
        <w:snapToGrid w:val="0"/>
        <w:ind w:firstLineChars="100" w:firstLine="402"/>
        <w:jc w:val="center"/>
      </w:pPr>
      <w:r>
        <w:rPr>
          <w:rFonts w:ascii="Arial" w:eastAsiaTheme="minorEastAsia" w:hAnsi="Arial" w:cs="Arial"/>
          <w:b/>
          <w:sz w:val="40"/>
          <w:szCs w:val="40"/>
        </w:rPr>
        <w:t>目录</w:t>
      </w:r>
      <w:bookmarkEnd w:id="1"/>
      <w:bookmarkEnd w:id="2"/>
    </w:p>
    <w:p w14:paraId="267B2396" w14:textId="77D06E0C" w:rsidR="00446952" w:rsidRDefault="00E736D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r>
        <w:rPr>
          <w:rFonts w:ascii="Arial" w:eastAsiaTheme="minorEastAsia" w:hAnsi="Arial" w:cs="Arial"/>
        </w:rPr>
        <w:fldChar w:fldCharType="begin"/>
      </w:r>
      <w:r>
        <w:rPr>
          <w:rFonts w:ascii="Arial" w:eastAsiaTheme="minorEastAsia" w:hAnsi="Arial" w:cs="Arial"/>
        </w:rPr>
        <w:instrText xml:space="preserve"> TOC \o "1-3" \h \z \u </w:instrText>
      </w:r>
      <w:r>
        <w:rPr>
          <w:rFonts w:ascii="Arial" w:eastAsiaTheme="minorEastAsia" w:hAnsi="Arial" w:cs="Arial"/>
        </w:rPr>
        <w:fldChar w:fldCharType="separate"/>
      </w:r>
      <w:hyperlink w:anchor="_Toc207715797" w:history="1">
        <w:r w:rsidR="00446952" w:rsidRPr="00AA3DDE">
          <w:rPr>
            <w:rStyle w:val="Hyperlink"/>
            <w:rFonts w:hint="eastAsia"/>
            <w:noProof/>
          </w:rPr>
          <w:t xml:space="preserve">1 </w:t>
        </w:r>
        <w:r w:rsidR="00446952" w:rsidRPr="00AA3DDE">
          <w:rPr>
            <w:rStyle w:val="Hyperlink"/>
            <w:rFonts w:hint="eastAsia"/>
            <w:noProof/>
          </w:rPr>
          <w:t>文档范围及控制方法</w:t>
        </w:r>
        <w:r w:rsidR="00446952">
          <w:rPr>
            <w:rFonts w:hint="eastAsia"/>
            <w:noProof/>
            <w:webHidden/>
          </w:rPr>
          <w:tab/>
        </w:r>
        <w:r w:rsidR="00446952">
          <w:rPr>
            <w:rFonts w:hint="eastAsia"/>
            <w:noProof/>
            <w:webHidden/>
          </w:rPr>
          <w:fldChar w:fldCharType="begin"/>
        </w:r>
        <w:r w:rsidR="00446952">
          <w:rPr>
            <w:rFonts w:hint="eastAsia"/>
            <w:noProof/>
            <w:webHidden/>
          </w:rPr>
          <w:instrText xml:space="preserve"> </w:instrText>
        </w:r>
        <w:r w:rsidR="00446952">
          <w:rPr>
            <w:noProof/>
            <w:webHidden/>
          </w:rPr>
          <w:instrText>PAGEREF _Toc207715797 \h</w:instrText>
        </w:r>
        <w:r w:rsidR="00446952">
          <w:rPr>
            <w:rFonts w:hint="eastAsia"/>
            <w:noProof/>
            <w:webHidden/>
          </w:rPr>
          <w:instrText xml:space="preserve"> </w:instrText>
        </w:r>
        <w:r w:rsidR="00446952">
          <w:rPr>
            <w:rFonts w:hint="eastAsia"/>
            <w:noProof/>
            <w:webHidden/>
          </w:rPr>
        </w:r>
        <w:r w:rsidR="00446952">
          <w:rPr>
            <w:rFonts w:hint="eastAsia"/>
            <w:noProof/>
            <w:webHidden/>
          </w:rPr>
          <w:fldChar w:fldCharType="separate"/>
        </w:r>
        <w:r w:rsidR="00446952">
          <w:rPr>
            <w:noProof/>
            <w:webHidden/>
          </w:rPr>
          <w:t>4</w:t>
        </w:r>
        <w:r w:rsidR="00446952">
          <w:rPr>
            <w:rFonts w:hint="eastAsia"/>
            <w:noProof/>
            <w:webHidden/>
          </w:rPr>
          <w:fldChar w:fldCharType="end"/>
        </w:r>
      </w:hyperlink>
    </w:p>
    <w:p w14:paraId="5D10EDBC" w14:textId="4C76F693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798" w:history="1">
        <w:r w:rsidRPr="00AA3DDE">
          <w:rPr>
            <w:rStyle w:val="Hyperlink"/>
            <w:rFonts w:hint="eastAsia"/>
            <w:noProof/>
          </w:rPr>
          <w:t xml:space="preserve">1.1 </w:t>
        </w:r>
        <w:r w:rsidRPr="00AA3DDE">
          <w:rPr>
            <w:rStyle w:val="Hyperlink"/>
            <w:rFonts w:hint="eastAsia"/>
            <w:noProof/>
          </w:rPr>
          <w:t>版本历史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7D20A2" w14:textId="2C7D8F71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799" w:history="1">
        <w:r w:rsidRPr="00AA3DDE">
          <w:rPr>
            <w:rStyle w:val="Hyperlink"/>
            <w:rFonts w:hint="eastAsia"/>
            <w:noProof/>
          </w:rPr>
          <w:t xml:space="preserve">1.2 </w:t>
        </w:r>
        <w:r w:rsidRPr="00AA3DDE">
          <w:rPr>
            <w:rStyle w:val="Hyperlink"/>
            <w:rFonts w:hint="eastAsia"/>
            <w:noProof/>
          </w:rPr>
          <w:t>缩写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59D0CC" w14:textId="00C2DA34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0" w:history="1">
        <w:r w:rsidRPr="00AA3DDE">
          <w:rPr>
            <w:rStyle w:val="Hyperlink"/>
            <w:rFonts w:hint="eastAsia"/>
            <w:noProof/>
          </w:rPr>
          <w:t xml:space="preserve">1.3 </w:t>
        </w:r>
        <w:r w:rsidRPr="00AA3DDE">
          <w:rPr>
            <w:rStyle w:val="Hyperlink"/>
            <w:rFonts w:hint="eastAsia"/>
            <w:noProof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AC1C52" w14:textId="61B983BE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1" w:history="1">
        <w:r w:rsidRPr="00AA3DDE">
          <w:rPr>
            <w:rStyle w:val="Hyperlink"/>
            <w:rFonts w:hint="eastAsia"/>
            <w:noProof/>
          </w:rPr>
          <w:t xml:space="preserve">1.4 </w:t>
        </w:r>
        <w:r w:rsidRPr="00AA3DDE">
          <w:rPr>
            <w:rStyle w:val="Hyperlink"/>
            <w:rFonts w:hint="eastAsia"/>
            <w:noProof/>
          </w:rPr>
          <w:t>适用范围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C73328" w14:textId="48B46704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2" w:history="1">
        <w:r w:rsidRPr="00AA3DDE">
          <w:rPr>
            <w:rStyle w:val="Hyperlink"/>
            <w:rFonts w:hint="eastAsia"/>
            <w:noProof/>
          </w:rPr>
          <w:t xml:space="preserve">1.5 </w:t>
        </w:r>
        <w:r w:rsidRPr="00AA3DDE">
          <w:rPr>
            <w:rStyle w:val="Hyperlink"/>
            <w:rFonts w:hint="eastAsia"/>
            <w:noProof/>
          </w:rPr>
          <w:t>文档批准权力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2564D" w14:textId="55A57CD9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3" w:history="1">
        <w:r w:rsidRPr="00AA3DDE">
          <w:rPr>
            <w:rStyle w:val="Hyperlink"/>
            <w:rFonts w:hint="eastAsia"/>
            <w:noProof/>
          </w:rPr>
          <w:t xml:space="preserve">1.6 </w:t>
        </w:r>
        <w:r w:rsidRPr="00AA3DDE">
          <w:rPr>
            <w:rStyle w:val="Hyperlink"/>
            <w:rFonts w:hint="eastAsia"/>
            <w:noProof/>
          </w:rPr>
          <w:t>文档变更控制流程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5C0D5" w14:textId="686EC543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4" w:history="1">
        <w:r w:rsidRPr="00AA3DDE">
          <w:rPr>
            <w:rStyle w:val="Hyperlink"/>
            <w:rFonts w:hint="eastAsia"/>
            <w:noProof/>
          </w:rPr>
          <w:t xml:space="preserve">1.7 </w:t>
        </w:r>
        <w:r w:rsidRPr="00AA3DDE">
          <w:rPr>
            <w:rStyle w:val="Hyperlink"/>
            <w:rFonts w:hint="eastAsia"/>
            <w:noProof/>
          </w:rPr>
          <w:t>规范性引用文件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B384C5" w14:textId="4D1997C1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5" w:history="1">
        <w:r w:rsidRPr="00AA3DDE">
          <w:rPr>
            <w:rStyle w:val="Hyperlink"/>
            <w:rFonts w:hint="eastAsia"/>
            <w:noProof/>
          </w:rPr>
          <w:t xml:space="preserve">1.8 </w:t>
        </w:r>
        <w:r w:rsidRPr="00AA3DDE">
          <w:rPr>
            <w:rStyle w:val="Hyperlink"/>
            <w:rFonts w:hint="eastAsia"/>
            <w:noProof/>
          </w:rPr>
          <w:t>命名办法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947CB" w14:textId="0827AD97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6" w:history="1">
        <w:r w:rsidRPr="00AA3DDE">
          <w:rPr>
            <w:rStyle w:val="Hyperlink"/>
            <w:rFonts w:hint="eastAsia"/>
            <w:noProof/>
          </w:rPr>
          <w:t xml:space="preserve">1.8.1 </w:t>
        </w:r>
        <w:r w:rsidRPr="00AA3DDE">
          <w:rPr>
            <w:rStyle w:val="Hyperlink"/>
            <w:rFonts w:hint="eastAsia"/>
            <w:noProof/>
          </w:rPr>
          <w:t>日期表示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440281" w14:textId="77876A44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7" w:history="1">
        <w:r w:rsidRPr="00AA3DDE">
          <w:rPr>
            <w:rStyle w:val="Hyperlink"/>
            <w:rFonts w:hint="eastAsia"/>
            <w:noProof/>
          </w:rPr>
          <w:t xml:space="preserve">1.8.2 </w:t>
        </w:r>
        <w:r w:rsidRPr="00AA3DDE">
          <w:rPr>
            <w:rStyle w:val="Hyperlink"/>
            <w:rFonts w:hint="eastAsia"/>
            <w:noProof/>
          </w:rPr>
          <w:t>文件版本编号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0B47A" w14:textId="7B191104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8" w:history="1">
        <w:r w:rsidRPr="00AA3DDE">
          <w:rPr>
            <w:rStyle w:val="Hyperlink"/>
            <w:rFonts w:hint="eastAsia"/>
            <w:noProof/>
          </w:rPr>
          <w:t xml:space="preserve">1.8.3 </w:t>
        </w:r>
        <w:r w:rsidRPr="00AA3DDE">
          <w:rPr>
            <w:rStyle w:val="Hyperlink"/>
            <w:rFonts w:hint="eastAsia"/>
            <w:noProof/>
          </w:rPr>
          <w:t>文件命名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B88D35" w14:textId="60EB963D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09" w:history="1">
        <w:r w:rsidRPr="00AA3DDE">
          <w:rPr>
            <w:rStyle w:val="Hyperlink"/>
            <w:rFonts w:hint="eastAsia"/>
            <w:noProof/>
          </w:rPr>
          <w:t xml:space="preserve">2 </w:t>
        </w:r>
        <w:r w:rsidRPr="00AA3DDE">
          <w:rPr>
            <w:rStyle w:val="Hyperlink"/>
            <w:rFonts w:hint="eastAsia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DE6CC" w14:textId="428661D3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0" w:history="1">
        <w:r w:rsidRPr="00AA3DDE">
          <w:rPr>
            <w:rStyle w:val="Hyperlink"/>
            <w:rFonts w:hint="eastAsia"/>
            <w:noProof/>
          </w:rPr>
          <w:t xml:space="preserve">3 </w:t>
        </w:r>
        <w:r w:rsidRPr="00AA3DDE">
          <w:rPr>
            <w:rStyle w:val="Hyperlink"/>
            <w:rFonts w:hint="eastAsia"/>
            <w:noProof/>
          </w:rPr>
          <w:t>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5BF0F5" w14:textId="5B93FA6F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1" w:history="1">
        <w:r w:rsidRPr="00AA3DDE">
          <w:rPr>
            <w:rStyle w:val="Hyperlink"/>
            <w:rFonts w:hint="eastAsia"/>
            <w:noProof/>
          </w:rPr>
          <w:t xml:space="preserve">3.1 </w:t>
        </w:r>
        <w:r w:rsidRPr="00AA3DDE">
          <w:rPr>
            <w:rStyle w:val="Hyperlink"/>
            <w:rFonts w:hint="eastAsia"/>
            <w:noProof/>
          </w:rPr>
          <w:t>功能架构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37C077" w14:textId="0056AF03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2" w:history="1">
        <w:r w:rsidRPr="00AA3DDE">
          <w:rPr>
            <w:rStyle w:val="Hyperlink"/>
            <w:rFonts w:hint="eastAsia"/>
            <w:noProof/>
          </w:rPr>
          <w:t xml:space="preserve">3.1.1 </w:t>
        </w:r>
        <w:r w:rsidRPr="00AA3DDE">
          <w:rPr>
            <w:rStyle w:val="Hyperlink"/>
            <w:rFonts w:hint="eastAsia"/>
            <w:noProof/>
          </w:rPr>
          <w:t>与子系统自身控制功能边界区分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DF90CA" w14:textId="19CB3722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3" w:history="1">
        <w:r w:rsidRPr="00AA3DDE">
          <w:rPr>
            <w:rStyle w:val="Hyperlink"/>
            <w:rFonts w:hint="eastAsia"/>
            <w:noProof/>
          </w:rPr>
          <w:t xml:space="preserve">3.2 </w:t>
        </w:r>
        <w:r w:rsidRPr="00AA3DDE">
          <w:rPr>
            <w:rStyle w:val="Hyperlink"/>
            <w:rFonts w:hint="eastAsia"/>
            <w:noProof/>
          </w:rPr>
          <w:t>功能状态机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C25D18" w14:textId="76A5960B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4" w:history="1">
        <w:r w:rsidRPr="00AA3DDE">
          <w:rPr>
            <w:rStyle w:val="Hyperlink"/>
            <w:rFonts w:hint="eastAsia"/>
            <w:noProof/>
          </w:rPr>
          <w:t xml:space="preserve">3.3 </w:t>
        </w:r>
        <w:r w:rsidRPr="00AA3DDE">
          <w:rPr>
            <w:rStyle w:val="Hyperlink"/>
            <w:rFonts w:hint="eastAsia"/>
            <w:noProof/>
          </w:rPr>
          <w:t>功能接口描述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7A0EAD" w14:textId="0D274E35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5" w:history="1">
        <w:r w:rsidRPr="00AA3DDE">
          <w:rPr>
            <w:rStyle w:val="Hyperlink"/>
            <w:rFonts w:hint="eastAsia"/>
            <w:noProof/>
          </w:rPr>
          <w:t xml:space="preserve">3.3.1 </w:t>
        </w:r>
        <w:r w:rsidRPr="00AA3DDE">
          <w:rPr>
            <w:rStyle w:val="Hyperlink"/>
            <w:rFonts w:hint="eastAsia"/>
            <w:noProof/>
          </w:rPr>
          <w:t>总线信号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1DC17" w14:textId="237E2035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6" w:history="1">
        <w:r w:rsidRPr="00AA3DDE">
          <w:rPr>
            <w:rStyle w:val="Hyperlink"/>
            <w:rFonts w:hint="eastAsia"/>
            <w:noProof/>
          </w:rPr>
          <w:t xml:space="preserve">4 </w:t>
        </w:r>
        <w:r w:rsidRPr="00AA3DDE">
          <w:rPr>
            <w:rStyle w:val="Hyperlink"/>
            <w:rFonts w:hint="eastAsia"/>
            <w:noProof/>
          </w:rPr>
          <w:t>执行器需求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B51EA5" w14:textId="223CF32C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7" w:history="1">
        <w:r w:rsidRPr="00AA3DDE">
          <w:rPr>
            <w:rStyle w:val="Hyperlink"/>
            <w:rFonts w:hint="eastAsia"/>
            <w:noProof/>
          </w:rPr>
          <w:t xml:space="preserve">4.1 </w:t>
        </w:r>
        <w:r w:rsidRPr="00AA3DDE">
          <w:rPr>
            <w:rStyle w:val="Hyperlink"/>
            <w:rFonts w:hint="eastAsia"/>
            <w:noProof/>
          </w:rPr>
          <w:t>执行器安全需求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6573F0" w14:textId="38D14EBF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8" w:history="1">
        <w:r w:rsidRPr="00AA3DDE">
          <w:rPr>
            <w:rStyle w:val="Hyperlink"/>
            <w:rFonts w:hint="eastAsia"/>
            <w:noProof/>
          </w:rPr>
          <w:t xml:space="preserve">5 </w:t>
        </w:r>
        <w:r w:rsidRPr="00AA3DDE">
          <w:rPr>
            <w:rStyle w:val="Hyperlink"/>
            <w:rFonts w:hint="eastAsia"/>
            <w:noProof/>
          </w:rPr>
          <w:t>功能逻辑策略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1D896A" w14:textId="6D45D256" w:rsidR="00446952" w:rsidRDefault="00446952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19" w:history="1">
        <w:r w:rsidRPr="00AA3DDE">
          <w:rPr>
            <w:rStyle w:val="Hyperlink"/>
            <w:rFonts w:hint="eastAsia"/>
            <w:noProof/>
          </w:rPr>
          <w:t xml:space="preserve">5.1 </w:t>
        </w:r>
        <w:r w:rsidRPr="00AA3DDE">
          <w:rPr>
            <w:rStyle w:val="Hyperlink"/>
            <w:rFonts w:hint="eastAsia"/>
            <w:noProof/>
          </w:rPr>
          <w:t>功能逻辑策略概览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2D8F70" w14:textId="7918A4C4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0" w:history="1">
        <w:r w:rsidRPr="00AA3DDE">
          <w:rPr>
            <w:rStyle w:val="Hyperlink"/>
            <w:rFonts w:hint="eastAsia"/>
            <w:noProof/>
          </w:rPr>
          <w:t xml:space="preserve">5.1.1 </w:t>
        </w:r>
        <w:r w:rsidRPr="00AA3DDE">
          <w:rPr>
            <w:rStyle w:val="Hyperlink"/>
            <w:rFonts w:hint="eastAsia"/>
            <w:noProof/>
          </w:rPr>
          <w:t>功能激活和退出策略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46CB2" w14:textId="78F07204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1" w:history="1">
        <w:r w:rsidRPr="00AA3DDE">
          <w:rPr>
            <w:rStyle w:val="Hyperlink"/>
            <w:rFonts w:hint="eastAsia"/>
            <w:noProof/>
          </w:rPr>
          <w:t xml:space="preserve">5.1.2 </w:t>
        </w:r>
        <w:r w:rsidRPr="00AA3DDE">
          <w:rPr>
            <w:rStyle w:val="Hyperlink"/>
            <w:rFonts w:hint="eastAsia"/>
            <w:noProof/>
          </w:rPr>
          <w:t>控制逻辑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A9432" w14:textId="78EAA9BE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2" w:history="1">
        <w:r w:rsidRPr="00AA3DDE">
          <w:rPr>
            <w:rStyle w:val="Hyperlink"/>
            <w:rFonts w:hint="eastAsia"/>
            <w:noProof/>
          </w:rPr>
          <w:t xml:space="preserve">5.1.3 </w:t>
        </w:r>
        <w:r w:rsidRPr="00AA3DDE">
          <w:rPr>
            <w:rStyle w:val="Hyperlink"/>
            <w:rFonts w:hint="eastAsia"/>
            <w:noProof/>
          </w:rPr>
          <w:t>功能降级策略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843075" w14:textId="304B8BBA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3" w:history="1">
        <w:r w:rsidRPr="00AA3DDE">
          <w:rPr>
            <w:rStyle w:val="Hyperlink"/>
            <w:rFonts w:hint="eastAsia"/>
            <w:noProof/>
          </w:rPr>
          <w:t xml:space="preserve">5.1.4 </w:t>
        </w:r>
        <w:r w:rsidRPr="00AA3DDE">
          <w:rPr>
            <w:rStyle w:val="Hyperlink"/>
            <w:rFonts w:hint="eastAsia"/>
            <w:noProof/>
          </w:rPr>
          <w:t>技术指标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3E0BB" w14:textId="5B06CE74" w:rsidR="00446952" w:rsidRDefault="00446952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4" w:history="1">
        <w:r w:rsidRPr="00AA3DDE">
          <w:rPr>
            <w:rStyle w:val="Hyperlink"/>
            <w:rFonts w:hint="eastAsia"/>
            <w:noProof/>
          </w:rPr>
          <w:t xml:space="preserve">5.1.5 </w:t>
        </w:r>
        <w:r w:rsidRPr="00AA3DDE">
          <w:rPr>
            <w:rStyle w:val="Hyperlink"/>
            <w:rFonts w:hint="eastAsia"/>
            <w:noProof/>
          </w:rPr>
          <w:t>验收准则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1132D0" w14:textId="0F54FFB2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5" w:history="1">
        <w:r w:rsidRPr="00AA3DDE">
          <w:rPr>
            <w:rStyle w:val="Hyperlink"/>
            <w:rFonts w:hint="eastAsia"/>
            <w:noProof/>
          </w:rPr>
          <w:t xml:space="preserve">6 </w:t>
        </w:r>
        <w:r w:rsidRPr="00AA3DDE">
          <w:rPr>
            <w:rStyle w:val="Hyperlink"/>
            <w:rFonts w:hint="eastAsia"/>
            <w:noProof/>
          </w:rPr>
          <w:t>显示策略</w:t>
        </w:r>
        <w:r w:rsidRPr="00AA3DDE">
          <w:rPr>
            <w:rStyle w:val="Hyperlink"/>
            <w:rFonts w:hint="eastAsia"/>
            <w:noProof/>
          </w:rPr>
          <w:t>(HMI)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D716FB" w14:textId="0AE107C8" w:rsidR="00446952" w:rsidRDefault="00446952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207715826" w:history="1">
        <w:r w:rsidRPr="00AA3DDE">
          <w:rPr>
            <w:rStyle w:val="Hyperlink"/>
            <w:rFonts w:hint="eastAsia"/>
            <w:noProof/>
          </w:rPr>
          <w:t xml:space="preserve">7 </w:t>
        </w:r>
        <w:r w:rsidRPr="00AA3DDE">
          <w:rPr>
            <w:rStyle w:val="Hyperlink"/>
            <w:rFonts w:hint="eastAsia"/>
            <w:noProof/>
          </w:rPr>
          <w:t>法律法规需求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_Toc207715826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DBCED9" w14:textId="1B993E41" w:rsidR="001443C4" w:rsidRDefault="00E736D2">
      <w:pPr>
        <w:ind w:firstLineChars="0"/>
        <w:rPr>
          <w:rFonts w:ascii="Arial" w:eastAsiaTheme="minorEastAsia" w:hAnsi="Arial" w:cs="Arial"/>
        </w:rPr>
        <w:sectPr w:rsidR="001443C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>
        <w:rPr>
          <w:rFonts w:ascii="Arial" w:eastAsiaTheme="minorEastAsia" w:hAnsi="Arial" w:cs="Arial"/>
        </w:rPr>
        <w:fldChar w:fldCharType="end"/>
      </w:r>
    </w:p>
    <w:p w14:paraId="72DBCEDA" w14:textId="77777777" w:rsidR="001443C4" w:rsidRDefault="00E736D2">
      <w:pPr>
        <w:pStyle w:val="Heading1"/>
      </w:pPr>
      <w:bookmarkStart w:id="3" w:name="_Toc300845521"/>
      <w:bookmarkStart w:id="4" w:name="_Toc300663629"/>
      <w:bookmarkStart w:id="5" w:name="_Toc21136"/>
      <w:bookmarkStart w:id="6" w:name="_Toc207715797"/>
      <w:r>
        <w:t>文档范围及控制方法</w:t>
      </w:r>
      <w:bookmarkEnd w:id="3"/>
      <w:bookmarkEnd w:id="4"/>
      <w:bookmarkEnd w:id="5"/>
      <w:bookmarkEnd w:id="6"/>
    </w:p>
    <w:p w14:paraId="72DBCEDB" w14:textId="77777777" w:rsidR="001443C4" w:rsidRDefault="00E736D2">
      <w:pPr>
        <w:pStyle w:val="Heading2"/>
      </w:pPr>
      <w:bookmarkStart w:id="7" w:name="_Toc512104461"/>
      <w:bookmarkStart w:id="8" w:name="_Toc207715798"/>
      <w:bookmarkStart w:id="9" w:name="_Toc235243890"/>
      <w:bookmarkStart w:id="10" w:name="_Toc300663631"/>
      <w:bookmarkStart w:id="11" w:name="_Toc282167734"/>
      <w:bookmarkStart w:id="12" w:name="_Toc212959064"/>
      <w:bookmarkStart w:id="13" w:name="_Toc300845522"/>
      <w:r>
        <w:t>版本历史</w:t>
      </w:r>
      <w:bookmarkEnd w:id="7"/>
      <w:bookmarkEnd w:id="8"/>
    </w:p>
    <w:p w14:paraId="72DBCEDC" w14:textId="77777777" w:rsidR="001443C4" w:rsidRDefault="001443C4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1443C4" w14:paraId="72DBCEE2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D" w14:textId="77777777" w:rsidR="001443C4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E" w14:textId="77777777" w:rsidR="001443C4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DF" w14:textId="77777777" w:rsidR="001443C4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E0" w14:textId="77777777" w:rsidR="001443C4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EE1" w14:textId="77777777" w:rsidR="001443C4" w:rsidRDefault="00E736D2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</w:tr>
      <w:tr w:rsidR="001443C4" w14:paraId="72DBCEE8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3" w14:textId="77777777" w:rsidR="001443C4" w:rsidRDefault="00E736D2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4" w14:textId="77777777" w:rsidR="001443C4" w:rsidRDefault="00E736D2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5" w14:textId="77777777" w:rsidR="001443C4" w:rsidRDefault="00E736D2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6" w14:textId="77777777" w:rsidR="001443C4" w:rsidRDefault="00E736D2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7" w14:textId="77777777" w:rsidR="001443C4" w:rsidRDefault="00E736D2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2025/08/08</w:t>
            </w:r>
          </w:p>
        </w:tc>
      </w:tr>
      <w:tr w:rsidR="001443C4" w14:paraId="72DBCEEE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9" w14:textId="406D9C27" w:rsidR="001443C4" w:rsidRDefault="00F74F59">
            <w:pPr>
              <w:ind w:firstLineChars="0" w:firstLine="0"/>
              <w:jc w:val="center"/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A" w14:textId="77BBDA78" w:rsidR="001443C4" w:rsidRDefault="004A42D1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HDC</w:t>
            </w:r>
            <w:r>
              <w:rPr>
                <w:rFonts w:hint="eastAsia"/>
                <w:szCs w:val="21"/>
              </w:rPr>
              <w:t>陡坡缓降</w:t>
            </w:r>
            <w:r w:rsidR="00F74F59">
              <w:rPr>
                <w:rFonts w:hint="eastAsia"/>
                <w:szCs w:val="21"/>
              </w:rPr>
              <w:t>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B" w14:textId="77777777" w:rsidR="001443C4" w:rsidRDefault="001443C4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C" w14:textId="7FD5649B" w:rsidR="001443C4" w:rsidRDefault="00243F85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杨震</w:t>
            </w:r>
            <w:r w:rsidR="00676B0D"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D" w14:textId="257559F4" w:rsidR="001443C4" w:rsidRDefault="00F74F59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</w:t>
            </w:r>
            <w:r w:rsidR="003B1579"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/</w:t>
            </w:r>
            <w:r w:rsidR="00641AAB">
              <w:rPr>
                <w:rFonts w:hint="eastAsia"/>
                <w:szCs w:val="21"/>
              </w:rPr>
              <w:t>2</w:t>
            </w:r>
            <w:r w:rsidR="003B1579">
              <w:rPr>
                <w:rFonts w:hint="eastAsia"/>
                <w:szCs w:val="21"/>
              </w:rPr>
              <w:t>0</w:t>
            </w:r>
          </w:p>
        </w:tc>
      </w:tr>
      <w:tr w:rsidR="0010490B" w14:paraId="72DBCEF4" w14:textId="77777777" w:rsidTr="0010490B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EF" w14:textId="0F08856A" w:rsidR="0010490B" w:rsidRPr="00FD62F8" w:rsidRDefault="0010490B" w:rsidP="0010490B">
            <w:pPr>
              <w:ind w:firstLineChars="0" w:firstLine="0"/>
              <w:jc w:val="center"/>
              <w:rPr>
                <w:highlight w:val="yellow"/>
              </w:rPr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0" w14:textId="6CB24B88" w:rsidR="0010490B" w:rsidRPr="00FD62F8" w:rsidRDefault="0010490B" w:rsidP="0010490B">
            <w:pPr>
              <w:ind w:firstLineChars="0" w:firstLine="0"/>
              <w:rPr>
                <w:szCs w:val="21"/>
                <w:highlight w:val="yellow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1" w14:textId="16EC02BA" w:rsidR="0010490B" w:rsidRPr="00FD62F8" w:rsidRDefault="0010490B" w:rsidP="0010490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2" w14:textId="336DD0B2" w:rsidR="0010490B" w:rsidRPr="00FD62F8" w:rsidRDefault="0010490B" w:rsidP="0010490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BCEF3" w14:textId="70A98C07" w:rsidR="0010490B" w:rsidRPr="00FD62F8" w:rsidRDefault="0010490B" w:rsidP="0010490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</w:tr>
      <w:tr w:rsidR="0016645D" w14:paraId="52C22CD3" w14:textId="77777777" w:rsidTr="001972ED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AA0C6" w14:textId="0BD0C5D1" w:rsidR="0016645D" w:rsidRPr="00FD62F8" w:rsidRDefault="0016645D" w:rsidP="0016645D">
            <w:pPr>
              <w:ind w:firstLineChars="0" w:firstLine="0"/>
              <w:jc w:val="center"/>
              <w:rPr>
                <w:highlight w:val="yellow"/>
              </w:rPr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A9E4" w14:textId="344D12A3" w:rsidR="0016645D" w:rsidRPr="00FD62F8" w:rsidRDefault="0016645D" w:rsidP="0016645D">
            <w:pPr>
              <w:ind w:firstLineChars="0" w:firstLine="0"/>
              <w:rPr>
                <w:szCs w:val="21"/>
                <w:highlight w:val="yellow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6121" w14:textId="77777777" w:rsidR="0016645D" w:rsidRPr="00FD62F8" w:rsidRDefault="0016645D" w:rsidP="0016645D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AE589" w14:textId="7A6CCF1C" w:rsidR="0016645D" w:rsidRPr="00FD62F8" w:rsidRDefault="0016645D" w:rsidP="0016645D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9B99" w14:textId="54F2E14A" w:rsidR="0016645D" w:rsidRPr="00FD62F8" w:rsidRDefault="0016645D" w:rsidP="0016645D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</w:tr>
    </w:tbl>
    <w:p w14:paraId="72DBCEF5" w14:textId="77777777" w:rsidR="001443C4" w:rsidRDefault="001443C4">
      <w:pPr>
        <w:ind w:firstLine="420"/>
        <w:rPr>
          <w:lang w:val="zh-CN"/>
        </w:rPr>
      </w:pPr>
    </w:p>
    <w:p w14:paraId="72DBCEF6" w14:textId="77777777" w:rsidR="001443C4" w:rsidRDefault="00E736D2">
      <w:pPr>
        <w:pStyle w:val="Heading2"/>
      </w:pPr>
      <w:bookmarkStart w:id="14" w:name="_Toc207715799"/>
      <w:r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1443C4" w14:paraId="72DBCEF8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7" w14:textId="77777777" w:rsidR="001443C4" w:rsidRDefault="00E736D2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1443C4" w14:paraId="72DBCEFD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9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A" w14:textId="77777777" w:rsidR="001443C4" w:rsidRDefault="00E736D2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B" w14:textId="77777777" w:rsidR="001443C4" w:rsidRDefault="00E736D2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C" w14:textId="77777777" w:rsidR="001443C4" w:rsidRDefault="00E736D2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1443C4" w14:paraId="72DBCF0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EFE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EFF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1443C4" w14:paraId="72DBCF0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3" w14:textId="77777777" w:rsidR="001443C4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4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1443C4" w14:paraId="72DBCF0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8" w14:textId="77777777" w:rsidR="001443C4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9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1443C4" w14:paraId="72DBCF1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0D" w14:textId="77777777" w:rsidR="001443C4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E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0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1443C4" w14:paraId="72DBCF1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2" w14:textId="77777777" w:rsidR="001443C4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3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1443C4" w14:paraId="72DBCF1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7" w14:textId="77777777" w:rsidR="001443C4" w:rsidRDefault="001443C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8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1443C4" w14:paraId="72DBCF2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1C" w14:textId="77777777" w:rsidR="001443C4" w:rsidRDefault="00E736D2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D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1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1443C4" w14:paraId="72DBCF2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1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2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1443C4" w14:paraId="72DBCF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6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7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F91892" w14:paraId="5D5B0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34240A" w14:textId="77777777" w:rsidR="00F91892" w:rsidRDefault="00F9189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357592B" w14:textId="781E724F" w:rsidR="00F91892" w:rsidRDefault="00F9189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048FAE" w14:textId="1A8F0CB9" w:rsidR="00F91892" w:rsidRDefault="009606DA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9606DA"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08BD83" w14:textId="34857B95" w:rsidR="00F91892" w:rsidRDefault="009606DA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1443C4" w14:paraId="72DBCF2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2B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C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2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1443C4" w14:paraId="72DBCF3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0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1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1443C4" w14:paraId="72DBCF3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5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6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1443C4" w14:paraId="72DBCF3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A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B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3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1443C4" w14:paraId="72DBCF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3F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0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1443C4" w14:paraId="72DBCF4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4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5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7" w14:textId="77777777" w:rsidR="001443C4" w:rsidRDefault="00E736D2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1443C4" w14:paraId="72DBCF4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9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A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1443C4" w14:paraId="72DBCF5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4E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4F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1443C4" w14:paraId="72DBCF5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3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4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1443C4" w14:paraId="72DBCF5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8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9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1443C4" w14:paraId="72DBCF6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5D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E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5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1443C4" w14:paraId="72DBCF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2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3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1443C4" w14:paraId="72DBCF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7" w14:textId="77777777" w:rsidR="001443C4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8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1443C4" w14:paraId="72DBCF7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6C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D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6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1443C4" w14:paraId="72DBCF7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1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2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1443C4" w14:paraId="72DBCF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6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7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1443C4" w14:paraId="72DBCF7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7B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C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7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1443C4" w14:paraId="72DBCF8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0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1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1443C4" w14:paraId="72DBCF8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5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6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1443C4" w14:paraId="72DBCF8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A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B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8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1443C4" w14:paraId="72DBCF9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8F" w14:textId="77777777" w:rsidR="001443C4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0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1443C4" w14:paraId="72DBCF9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4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5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465E4D" w14:paraId="47DA834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4D8E60" w14:textId="77777777" w:rsidR="00465E4D" w:rsidRDefault="00465E4D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5BAA1B" w14:textId="4D4D99C7" w:rsidR="00465E4D" w:rsidRDefault="00465E4D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98E3F" w14:textId="100B521E" w:rsidR="00465E4D" w:rsidRDefault="00465E4D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 w:rsidRPr="00465E4D"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EF2E8D1" w14:textId="701EAC32" w:rsidR="00465E4D" w:rsidRDefault="00465E4D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1443C4" w14:paraId="72DBCF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9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A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1443C4" w14:paraId="72DBCFA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9E" w14:textId="77777777" w:rsidR="001443C4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9F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1443C4" w14:paraId="72DBCF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3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4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1443C4" w14:paraId="72DBCFA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8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9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1443C4" w14:paraId="72DBCFB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AD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E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A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1443C4" w14:paraId="72DBCFB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2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3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5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1443C4" w14:paraId="72DBCF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7" w14:textId="77777777" w:rsidR="001443C4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8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A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1443C4" w14:paraId="72DBCFC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BC" w14:textId="77777777" w:rsidR="001443C4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D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BF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1443C4" w14:paraId="72DBCFC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1" w14:textId="77777777" w:rsidR="001443C4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2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4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1443C4" w14:paraId="72DBCFC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6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7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1443C4" w14:paraId="72DBCFC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CB" w14:textId="77777777" w:rsidR="001443C4" w:rsidRDefault="00E736D2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C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C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1443C4" w14:paraId="72DBCF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0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1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1443C4" w14:paraId="72DBCFD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5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6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1443C4" w14:paraId="72DBCFD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A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B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D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1443C4" w14:paraId="72DBCFE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DF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0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1443C4" w14:paraId="72DBCFE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4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5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1443C4" w14:paraId="72DBCFE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9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A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1443C4" w14:paraId="72DBCFF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EE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EF" w14:textId="77777777" w:rsidR="001443C4" w:rsidRDefault="00E736D2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1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1443C4" w14:paraId="72DBCFF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3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4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6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1443C4" w14:paraId="72DBCFF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8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9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B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1443C4" w14:paraId="72DBD00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CFFD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E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CFF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0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1443C4" w14:paraId="72DBD00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2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3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5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1443C4" w14:paraId="72DBD00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7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8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A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1443C4" w14:paraId="72DBD01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0C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D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0F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1443C4" w14:paraId="72DBD01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1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2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4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1443C4" w14:paraId="72DBD01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6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7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9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1443C4" w14:paraId="72DBD01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1B" w14:textId="77777777" w:rsidR="001443C4" w:rsidRDefault="001443C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C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1E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1443C4" w14:paraId="72DBD02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0" w14:textId="77777777" w:rsidR="001443C4" w:rsidRDefault="00E736D2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1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2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3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1443C4" w14:paraId="72DBD02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5" w14:textId="77777777" w:rsidR="001443C4" w:rsidRDefault="00E736D2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6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7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8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1443C4" w14:paraId="72DBD02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DBD02A" w14:textId="77777777" w:rsidR="001443C4" w:rsidRDefault="001443C4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B" w14:textId="77777777" w:rsidR="001443C4" w:rsidRDefault="00E736D2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C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2DBD02D" w14:textId="77777777" w:rsidR="001443C4" w:rsidRDefault="00E736D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2DBD069" w14:textId="77777777" w:rsidR="001443C4" w:rsidRDefault="00E736D2">
      <w:pPr>
        <w:pStyle w:val="Heading2"/>
      </w:pPr>
      <w:bookmarkStart w:id="15" w:name="_Toc207715800"/>
      <w:bookmarkStart w:id="16" w:name="_Toc300845523"/>
      <w:bookmarkStart w:id="17" w:name="_Toc300663632"/>
      <w:r>
        <w:t>目的</w:t>
      </w:r>
      <w:bookmarkEnd w:id="15"/>
    </w:p>
    <w:p w14:paraId="72DBD06A" w14:textId="186A5B63" w:rsidR="001443C4" w:rsidRDefault="00E736D2">
      <w:pPr>
        <w:ind w:firstLine="420"/>
        <w:rPr>
          <w:rFonts w:eastAsiaTheme="minorEastAsia"/>
        </w:rPr>
      </w:pPr>
      <w:r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>
        <w:rPr>
          <w:rFonts w:ascii="Arial" w:eastAsiaTheme="minorEastAsia" w:hAnsi="Arial" w:cs="Arial" w:hint="eastAsia"/>
        </w:rPr>
        <w:t>与采埃孚汽车</w:t>
      </w:r>
      <w:proofErr w:type="gramEnd"/>
      <w:r>
        <w:rPr>
          <w:rFonts w:ascii="Arial" w:eastAsiaTheme="minorEastAsia" w:hAnsi="Arial" w:cs="Arial" w:hint="eastAsia"/>
        </w:rPr>
        <w:t>科技（上海）有限公司，开展</w:t>
      </w:r>
      <w:proofErr w:type="gramStart"/>
      <w:r>
        <w:rPr>
          <w:rFonts w:ascii="Arial" w:eastAsiaTheme="minorEastAsia" w:hAnsi="Arial" w:cs="Arial" w:hint="eastAsia"/>
        </w:rPr>
        <w:t>关于智驱</w:t>
      </w:r>
      <w:proofErr w:type="gramEnd"/>
      <w:r>
        <w:rPr>
          <w:rFonts w:ascii="Arial" w:eastAsiaTheme="minorEastAsia" w:hAnsi="Arial" w:cs="Arial" w:hint="eastAsia"/>
        </w:rPr>
        <w:t>一体化底盘协同控制项目中</w:t>
      </w:r>
      <w:r w:rsidR="004A42D1">
        <w:rPr>
          <w:rFonts w:cstheme="minorBidi" w:hint="eastAsia"/>
          <w:sz w:val="22"/>
        </w:rPr>
        <w:t>HDC</w:t>
      </w:r>
      <w:r w:rsidR="0069098B">
        <w:rPr>
          <w:rFonts w:ascii="Arial" w:eastAsiaTheme="minorEastAsia" w:hAnsi="Arial" w:cs="Arial" w:hint="eastAsia"/>
        </w:rPr>
        <w:t xml:space="preserve"> </w:t>
      </w:r>
      <w:r w:rsidR="00A5713F">
        <w:rPr>
          <w:rFonts w:ascii="Arial" w:eastAsiaTheme="minorEastAsia" w:hAnsi="Arial" w:cs="Arial" w:hint="eastAsia"/>
        </w:rPr>
        <w:t>陡坡缓降</w:t>
      </w:r>
      <w:r>
        <w:rPr>
          <w:rFonts w:ascii="Arial" w:eastAsiaTheme="minorEastAsia" w:hAnsi="Arial" w:cs="Arial" w:hint="eastAsia"/>
        </w:rPr>
        <w:t>功能的开发。</w:t>
      </w:r>
    </w:p>
    <w:p w14:paraId="72DBD06B" w14:textId="77777777" w:rsidR="001443C4" w:rsidRDefault="00E736D2">
      <w:pPr>
        <w:pStyle w:val="Heading2"/>
      </w:pPr>
      <w:bookmarkStart w:id="18" w:name="_Toc207715801"/>
      <w:r>
        <w:t>适用范围</w:t>
      </w:r>
      <w:bookmarkEnd w:id="16"/>
      <w:bookmarkEnd w:id="17"/>
      <w:bookmarkEnd w:id="18"/>
    </w:p>
    <w:p w14:paraId="72DBD06C" w14:textId="669C12BC" w:rsidR="001443C4" w:rsidRDefault="00E736D2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本文档适用于</w:t>
      </w:r>
      <w:r>
        <w:rPr>
          <w:rFonts w:ascii="Arial" w:eastAsiaTheme="minorEastAsia" w:hAnsi="Arial" w:cs="Arial" w:hint="eastAsia"/>
        </w:rPr>
        <w:t xml:space="preserve"> SGMW</w:t>
      </w:r>
      <w:r>
        <w:rPr>
          <w:rFonts w:ascii="Arial" w:eastAsiaTheme="minorEastAsia" w:hAnsi="Arial" w:cs="Arial" w:hint="eastAsia"/>
        </w:rPr>
        <w:t>智驱一体化底盘协同控制项目功能开发阶段</w:t>
      </w:r>
      <w:r w:rsidR="00F74F59">
        <w:rPr>
          <w:rFonts w:ascii="Arial" w:eastAsiaTheme="minorEastAsia" w:hAnsi="Arial" w:cs="Arial" w:hint="eastAsia"/>
        </w:rPr>
        <w:t>。</w:t>
      </w:r>
    </w:p>
    <w:p w14:paraId="72DBD06D" w14:textId="77777777" w:rsidR="001443C4" w:rsidRDefault="00E736D2">
      <w:pPr>
        <w:pStyle w:val="Heading2"/>
      </w:pPr>
      <w:bookmarkStart w:id="19" w:name="_Toc512104465"/>
      <w:bookmarkStart w:id="20" w:name="_Toc207715802"/>
      <w:bookmarkStart w:id="21" w:name="_Toc300663633"/>
      <w:bookmarkStart w:id="22" w:name="_Toc300845524"/>
      <w:r>
        <w:t>文档批准权力</w:t>
      </w:r>
      <w:bookmarkEnd w:id="19"/>
      <w:bookmarkEnd w:id="20"/>
    </w:p>
    <w:p w14:paraId="72DBD06E" w14:textId="0C87A1AC" w:rsidR="001443C4" w:rsidRDefault="00E736D2">
      <w:pPr>
        <w:ind w:firstLine="416"/>
        <w:rPr>
          <w:rFonts w:ascii="Arial" w:eastAsiaTheme="minorEastAsia" w:hAnsi="Arial" w:cs="Arial"/>
          <w:lang w:val="zh-CN"/>
        </w:rPr>
      </w:pPr>
      <w:r>
        <w:rPr>
          <w:rFonts w:ascii="SimSun" w:hAnsi="SimSun" w:cs="SimSun"/>
          <w:spacing w:val="-1"/>
        </w:rPr>
        <w:t>本文档为功能实现文档，需经过</w:t>
      </w:r>
      <w:r>
        <w:rPr>
          <w:rFonts w:ascii="SimSun" w:hAnsi="SimSun" w:cs="SimSun"/>
          <w:spacing w:val="-42"/>
        </w:rPr>
        <w:t xml:space="preserve"> 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SimSun" w:hAnsi="SimSun" w:cs="SimSun"/>
          <w:spacing w:val="-2"/>
        </w:rPr>
        <w:t>签字确认</w:t>
      </w:r>
      <w:r w:rsidR="00F74F59">
        <w:rPr>
          <w:rFonts w:ascii="SimSun" w:hAnsi="SimSun" w:cs="SimSun" w:hint="eastAsia"/>
          <w:spacing w:val="-2"/>
        </w:rPr>
        <w:t>。</w:t>
      </w:r>
    </w:p>
    <w:p w14:paraId="72DBD06F" w14:textId="77777777" w:rsidR="001443C4" w:rsidRDefault="00E736D2">
      <w:pPr>
        <w:pStyle w:val="Heading2"/>
      </w:pPr>
      <w:bookmarkStart w:id="23" w:name="_Toc300663634"/>
      <w:bookmarkStart w:id="24" w:name="_Toc300845525"/>
      <w:bookmarkStart w:id="25" w:name="_Toc512104466"/>
      <w:bookmarkStart w:id="26" w:name="_Toc207715803"/>
      <w:r>
        <w:t>文档变更控制流程</w:t>
      </w:r>
      <w:bookmarkEnd w:id="23"/>
      <w:bookmarkEnd w:id="24"/>
      <w:bookmarkEnd w:id="25"/>
      <w:bookmarkEnd w:id="26"/>
    </w:p>
    <w:p w14:paraId="72DBD070" w14:textId="77777777" w:rsidR="001443C4" w:rsidRDefault="00E736D2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任何文档内容更新均须经过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Arial" w:eastAsiaTheme="minorEastAsia" w:hAnsi="Arial" w:cs="Arial" w:hint="eastAsia"/>
        </w:rPr>
        <w:t>评审及签署完成。</w:t>
      </w:r>
    </w:p>
    <w:p w14:paraId="72DBD071" w14:textId="77777777" w:rsidR="001443C4" w:rsidRDefault="00E736D2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在未经</w:t>
      </w:r>
      <w:r>
        <w:rPr>
          <w:rFonts w:ascii="Arial" w:eastAsiaTheme="minorEastAsia" w:hAnsi="Arial" w:cs="Arial" w:hint="eastAsia"/>
        </w:rPr>
        <w:t>SGMW</w:t>
      </w:r>
      <w:r>
        <w:rPr>
          <w:rFonts w:ascii="Arial" w:eastAsiaTheme="minorEastAsia" w:hAnsi="Arial" w:cs="Arial" w:hint="eastAsia"/>
        </w:rPr>
        <w:t>智驱一体化底盘协同控制项目</w:t>
      </w:r>
      <w:proofErr w:type="gramStart"/>
      <w:r>
        <w:rPr>
          <w:rFonts w:ascii="Arial" w:eastAsiaTheme="minorEastAsia" w:hAnsi="Arial" w:cs="Arial" w:hint="eastAsia"/>
        </w:rPr>
        <w:t>组达成</w:t>
      </w:r>
      <w:proofErr w:type="gramEnd"/>
      <w:r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72DBD072" w14:textId="77777777" w:rsidR="001443C4" w:rsidRDefault="00E736D2">
      <w:pPr>
        <w:pStyle w:val="Heading2"/>
      </w:pPr>
      <w:bookmarkStart w:id="27" w:name="_Toc207715804"/>
      <w:bookmarkEnd w:id="21"/>
      <w:bookmarkEnd w:id="22"/>
      <w:r>
        <w:t>规范性引用文件</w:t>
      </w:r>
      <w:bookmarkEnd w:id="27"/>
    </w:p>
    <w:p w14:paraId="72DBD073" w14:textId="77777777" w:rsidR="001443C4" w:rsidRDefault="00E736D2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1443C4" w14:paraId="72DBD077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72DBD074" w14:textId="77777777" w:rsidR="001443C4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72DBD075" w14:textId="77777777" w:rsidR="001443C4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72DBD076" w14:textId="77777777" w:rsidR="001443C4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1443C4" w14:paraId="72DBD07B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72DBD078" w14:textId="77777777" w:rsidR="001443C4" w:rsidRDefault="00E736D2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72DBD079" w14:textId="77777777" w:rsidR="001443C4" w:rsidRDefault="001443C4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  <w:tc>
          <w:tcPr>
            <w:tcW w:w="2087" w:type="dxa"/>
            <w:vAlign w:val="center"/>
          </w:tcPr>
          <w:p w14:paraId="72DBD07A" w14:textId="77777777" w:rsidR="001443C4" w:rsidRDefault="001443C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</w:tr>
    </w:tbl>
    <w:p w14:paraId="72DBD07C" w14:textId="77777777" w:rsidR="001443C4" w:rsidRDefault="00E736D2">
      <w:pPr>
        <w:pStyle w:val="Heading2"/>
      </w:pPr>
      <w:bookmarkStart w:id="29" w:name="_Toc38888300"/>
      <w:bookmarkStart w:id="30" w:name="_Toc207715805"/>
      <w:bookmarkEnd w:id="28"/>
      <w:r>
        <w:t>命名办法</w:t>
      </w:r>
      <w:bookmarkEnd w:id="29"/>
      <w:bookmarkEnd w:id="30"/>
    </w:p>
    <w:p w14:paraId="72DBD07D" w14:textId="77777777" w:rsidR="001443C4" w:rsidRDefault="00E736D2">
      <w:pPr>
        <w:pStyle w:val="Heading3"/>
      </w:pPr>
      <w:bookmarkStart w:id="31" w:name="_Toc200117475"/>
      <w:bookmarkStart w:id="32" w:name="_Toc37426657"/>
      <w:bookmarkStart w:id="33" w:name="_Toc38888301"/>
      <w:bookmarkStart w:id="34" w:name="_Toc207715806"/>
      <w:r>
        <w:t>日期表示</w:t>
      </w:r>
      <w:bookmarkEnd w:id="31"/>
      <w:bookmarkEnd w:id="32"/>
      <w:bookmarkEnd w:id="33"/>
      <w:bookmarkEnd w:id="34"/>
    </w:p>
    <w:p w14:paraId="72DBD07E" w14:textId="77777777" w:rsidR="001443C4" w:rsidRDefault="00E736D2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格式：</w:t>
      </w:r>
      <w:r>
        <w:rPr>
          <w:rFonts w:ascii="Arial" w:eastAsiaTheme="minorEastAsia" w:hAnsi="Arial" w:cs="Arial"/>
          <w:lang w:val="zh-CN"/>
        </w:rPr>
        <w:t>yyyymmdd</w:t>
      </w:r>
    </w:p>
    <w:p w14:paraId="72DBD07F" w14:textId="77777777" w:rsidR="001443C4" w:rsidRDefault="00E736D2">
      <w:pPr>
        <w:pStyle w:val="ListParagraph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yyyy</w:t>
      </w:r>
      <w:proofErr w:type="spellEnd"/>
      <w:r>
        <w:rPr>
          <w:rFonts w:ascii="Arial" w:eastAsiaTheme="minorEastAsia" w:hAnsi="Arial" w:cs="Arial"/>
        </w:rPr>
        <w:t>：用四位数字表示公元年份，如</w:t>
      </w:r>
      <w:r>
        <w:rPr>
          <w:rFonts w:ascii="Arial" w:eastAsiaTheme="minorEastAsia" w:hAnsi="Arial" w:cs="Arial"/>
        </w:rPr>
        <w:t>2013</w:t>
      </w:r>
      <w:r>
        <w:rPr>
          <w:rFonts w:ascii="Arial" w:eastAsiaTheme="minorEastAsia" w:hAnsi="Arial" w:cs="Arial"/>
        </w:rPr>
        <w:t>表示公元</w:t>
      </w:r>
      <w:r>
        <w:rPr>
          <w:rFonts w:ascii="Arial" w:eastAsiaTheme="minorEastAsia" w:hAnsi="Arial" w:cs="Arial"/>
        </w:rPr>
        <w:t xml:space="preserve"> 2013</w:t>
      </w:r>
      <w:r>
        <w:rPr>
          <w:rFonts w:ascii="Arial" w:eastAsiaTheme="minorEastAsia" w:hAnsi="Arial" w:cs="Arial"/>
        </w:rPr>
        <w:t>年；</w:t>
      </w:r>
    </w:p>
    <w:p w14:paraId="72DBD080" w14:textId="77777777" w:rsidR="001443C4" w:rsidRDefault="00E736D2">
      <w:pPr>
        <w:pStyle w:val="ListParagraph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mm</w:t>
      </w:r>
      <w:r>
        <w:rPr>
          <w:rFonts w:ascii="Arial" w:eastAsiaTheme="minorEastAsia" w:hAnsi="Arial" w:cs="Arial"/>
        </w:rPr>
        <w:t>：用两位数字表示月份，不足两位时，第一位用零补齐，如</w:t>
      </w:r>
      <w:r>
        <w:rPr>
          <w:rFonts w:ascii="Arial" w:eastAsiaTheme="minorEastAsia" w:hAnsi="Arial" w:cs="Arial"/>
        </w:rPr>
        <w:t>03</w:t>
      </w:r>
      <w:r>
        <w:rPr>
          <w:rFonts w:ascii="Arial" w:eastAsiaTheme="minorEastAsia" w:hAnsi="Arial" w:cs="Arial"/>
        </w:rPr>
        <w:t>表示</w:t>
      </w:r>
      <w:r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月；</w:t>
      </w:r>
    </w:p>
    <w:p w14:paraId="72DBD081" w14:textId="77777777" w:rsidR="001443C4" w:rsidRDefault="00E736D2">
      <w:pPr>
        <w:pStyle w:val="ListParagraph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dd</w:t>
      </w:r>
      <w:r>
        <w:rPr>
          <w:rFonts w:ascii="Arial" w:eastAsiaTheme="minorEastAsia" w:hAnsi="Arial" w:cs="Arial"/>
        </w:rPr>
        <w:t>：用两位数字表示日期，不足两位时，第一位用零补齐，如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表示第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号。</w:t>
      </w:r>
    </w:p>
    <w:p w14:paraId="72DBD082" w14:textId="77777777" w:rsidR="001443C4" w:rsidRDefault="00E736D2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例如：</w:t>
      </w:r>
    </w:p>
    <w:p w14:paraId="72DBD083" w14:textId="77777777" w:rsidR="001443C4" w:rsidRDefault="00E736D2">
      <w:pPr>
        <w:ind w:firstLineChars="500" w:firstLine="105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 xml:space="preserve">20101027 </w:t>
      </w:r>
      <w:r>
        <w:rPr>
          <w:rFonts w:ascii="Arial" w:eastAsiaTheme="minorEastAsia" w:hAnsi="Arial" w:cs="Arial"/>
          <w:lang w:val="zh-CN"/>
        </w:rPr>
        <w:t>表示（</w:t>
      </w:r>
      <w:r>
        <w:rPr>
          <w:rFonts w:ascii="Arial" w:eastAsiaTheme="minorEastAsia" w:hAnsi="Arial" w:cs="Arial"/>
          <w:lang w:val="zh-CN"/>
        </w:rPr>
        <w:t xml:space="preserve">2010 </w:t>
      </w:r>
      <w:r>
        <w:rPr>
          <w:rFonts w:ascii="Arial" w:eastAsiaTheme="minorEastAsia" w:hAnsi="Arial" w:cs="Arial"/>
          <w:lang w:val="zh-CN"/>
        </w:rPr>
        <w:t>年</w:t>
      </w:r>
      <w:r>
        <w:rPr>
          <w:rFonts w:ascii="Arial" w:eastAsiaTheme="minorEastAsia" w:hAnsi="Arial" w:cs="Arial"/>
          <w:lang w:val="zh-CN"/>
        </w:rPr>
        <w:t xml:space="preserve"> 10</w:t>
      </w:r>
      <w:r>
        <w:rPr>
          <w:rFonts w:ascii="Arial" w:eastAsiaTheme="minorEastAsia" w:hAnsi="Arial" w:cs="Arial"/>
          <w:lang w:val="zh-CN"/>
        </w:rPr>
        <w:t>月</w:t>
      </w:r>
      <w:r>
        <w:rPr>
          <w:rFonts w:ascii="Arial" w:eastAsiaTheme="minorEastAsia" w:hAnsi="Arial" w:cs="Arial"/>
          <w:lang w:val="zh-CN"/>
        </w:rPr>
        <w:t xml:space="preserve"> 27</w:t>
      </w:r>
      <w:r>
        <w:rPr>
          <w:rFonts w:ascii="Arial" w:eastAsiaTheme="minorEastAsia" w:hAnsi="Arial" w:cs="Arial"/>
          <w:lang w:val="zh-CN"/>
        </w:rPr>
        <w:t>日）</w:t>
      </w:r>
    </w:p>
    <w:p w14:paraId="72DBD084" w14:textId="77777777" w:rsidR="001443C4" w:rsidRDefault="00E736D2">
      <w:pPr>
        <w:pStyle w:val="Heading3"/>
      </w:pPr>
      <w:bookmarkStart w:id="35" w:name="_Toc38888302"/>
      <w:bookmarkStart w:id="36" w:name="_Toc200117476"/>
      <w:bookmarkStart w:id="37" w:name="_Toc37426658"/>
      <w:bookmarkStart w:id="38" w:name="_Toc457814255"/>
      <w:bookmarkStart w:id="39" w:name="_Toc207715807"/>
      <w:r>
        <w:t>文件版本编号</w:t>
      </w:r>
      <w:bookmarkEnd w:id="35"/>
      <w:bookmarkEnd w:id="36"/>
      <w:bookmarkEnd w:id="37"/>
      <w:bookmarkEnd w:id="38"/>
      <w:bookmarkEnd w:id="39"/>
    </w:p>
    <w:p w14:paraId="72DBD085" w14:textId="77777777" w:rsidR="001443C4" w:rsidRDefault="00E736D2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下面是对文件版本进行编号要遵守的标准：</w:t>
      </w:r>
    </w:p>
    <w:p w14:paraId="72DBD086" w14:textId="77777777" w:rsidR="001443C4" w:rsidRDefault="00E736D2">
      <w:pPr>
        <w:pStyle w:val="ListParagraph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起草版本的编号为</w:t>
      </w:r>
      <w:r>
        <w:rPr>
          <w:rFonts w:ascii="Arial" w:eastAsiaTheme="minorEastAsia" w:hAnsi="Arial" w:cs="Arial"/>
        </w:rPr>
        <w:t>0.1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0.3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0.10</w:t>
      </w:r>
      <w:r>
        <w:rPr>
          <w:rFonts w:ascii="Arial" w:eastAsiaTheme="minorEastAsia" w:hAnsi="Arial" w:cs="Arial"/>
        </w:rPr>
        <w:t>；</w:t>
      </w:r>
    </w:p>
    <w:p w14:paraId="72DBD087" w14:textId="77777777" w:rsidR="001443C4" w:rsidRDefault="00E736D2">
      <w:pPr>
        <w:pStyle w:val="ListParagraph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一旦文件版本得以确认后，版本编号应该始自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；</w:t>
      </w:r>
    </w:p>
    <w:p w14:paraId="72DBD088" w14:textId="77777777" w:rsidR="001443C4" w:rsidRDefault="00E736D2">
      <w:pPr>
        <w:pStyle w:val="ListParagraph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版本编号不断变化为：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1.10</w:t>
      </w:r>
      <w:r>
        <w:rPr>
          <w:rFonts w:ascii="Arial" w:eastAsiaTheme="minorEastAsia" w:hAnsi="Arial" w:cs="Arial"/>
        </w:rPr>
        <w:t>；</w:t>
      </w:r>
    </w:p>
    <w:p w14:paraId="72DBD089" w14:textId="77777777" w:rsidR="001443C4" w:rsidRDefault="00E736D2">
      <w:pPr>
        <w:pStyle w:val="ListParagraph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项目可以根据需要将版本编号晋升为</w:t>
      </w:r>
      <w:r>
        <w:rPr>
          <w:rFonts w:ascii="Arial" w:eastAsiaTheme="minorEastAsia" w:hAnsi="Arial" w:cs="Arial"/>
        </w:rPr>
        <w:t>2.0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2.2</w:t>
      </w:r>
      <w:r>
        <w:rPr>
          <w:rFonts w:ascii="Arial" w:eastAsiaTheme="minorEastAsia" w:hAnsi="Arial" w:cs="Arial"/>
        </w:rPr>
        <w:t>等。</w:t>
      </w:r>
    </w:p>
    <w:p w14:paraId="72DBD08A" w14:textId="77777777" w:rsidR="001443C4" w:rsidRDefault="00E736D2">
      <w:pPr>
        <w:pStyle w:val="Heading3"/>
      </w:pPr>
      <w:bookmarkStart w:id="40" w:name="_Toc38888303"/>
      <w:bookmarkStart w:id="41" w:name="_Toc37426659"/>
      <w:bookmarkStart w:id="42" w:name="_Toc200117477"/>
      <w:bookmarkStart w:id="43" w:name="_Toc207715808"/>
      <w:r>
        <w:t>文件命名</w:t>
      </w:r>
      <w:bookmarkEnd w:id="40"/>
      <w:bookmarkEnd w:id="41"/>
      <w:bookmarkEnd w:id="42"/>
      <w:bookmarkEnd w:id="43"/>
    </w:p>
    <w:p w14:paraId="72DBD08B" w14:textId="77777777" w:rsidR="001443C4" w:rsidRDefault="00E736D2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72DBD08C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72DBD08D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72DBD08E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2DBD08F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72DBD090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72DBD091" w14:textId="77777777" w:rsidR="001443C4" w:rsidRDefault="00E736D2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72DBD092" w14:textId="77777777" w:rsidR="001443C4" w:rsidRDefault="001443C4">
      <w:pPr>
        <w:ind w:firstLine="420"/>
        <w:rPr>
          <w:rFonts w:ascii="Arial" w:eastAsiaTheme="minorEastAsia" w:hAnsi="Arial" w:cs="Arial"/>
        </w:rPr>
      </w:pPr>
    </w:p>
    <w:p w14:paraId="2B8D18AA" w14:textId="77777777" w:rsidR="00EE5626" w:rsidRDefault="00EE5626" w:rsidP="00B66EA4">
      <w:pPr>
        <w:pStyle w:val="Heading1"/>
      </w:pPr>
      <w:bookmarkStart w:id="44" w:name="_Toc207715809"/>
      <w:r>
        <w:rPr>
          <w:rFonts w:hint="eastAsia"/>
        </w:rPr>
        <w:t>功能描述</w:t>
      </w:r>
      <w:bookmarkEnd w:id="44"/>
    </w:p>
    <w:p w14:paraId="3801E43B" w14:textId="3B4C97F6" w:rsidR="00E00422" w:rsidRPr="00E00422" w:rsidRDefault="00E00422" w:rsidP="00E00422">
      <w:pPr>
        <w:ind w:firstLineChars="400" w:firstLine="880"/>
        <w:rPr>
          <w:rFonts w:cstheme="minorBidi"/>
          <w:sz w:val="22"/>
        </w:rPr>
      </w:pPr>
      <w:r w:rsidRPr="00E00422">
        <w:rPr>
          <w:rFonts w:cstheme="minorBidi" w:hint="eastAsia"/>
          <w:sz w:val="22"/>
        </w:rPr>
        <w:t>陡坡缓降（</w:t>
      </w:r>
      <w:r w:rsidRPr="00E00422">
        <w:rPr>
          <w:rFonts w:cstheme="minorBidi" w:hint="eastAsia"/>
          <w:sz w:val="22"/>
        </w:rPr>
        <w:t xml:space="preserve">Hill Descent Control </w:t>
      </w:r>
      <w:r w:rsidRPr="00E00422">
        <w:rPr>
          <w:rFonts w:cstheme="minorBidi" w:hint="eastAsia"/>
          <w:sz w:val="22"/>
        </w:rPr>
        <w:t>简称</w:t>
      </w:r>
      <w:r w:rsidRPr="00E00422">
        <w:rPr>
          <w:rFonts w:cstheme="minorBidi" w:hint="eastAsia"/>
          <w:sz w:val="22"/>
        </w:rPr>
        <w:t>HDC</w:t>
      </w:r>
      <w:r w:rsidRPr="00E00422">
        <w:rPr>
          <w:rFonts w:cstheme="minorBidi" w:hint="eastAsia"/>
          <w:sz w:val="22"/>
        </w:rPr>
        <w:t>），它是一项改善汽车驾驶舒适性的功能，其功</w:t>
      </w:r>
    </w:p>
    <w:p w14:paraId="3B9D802E" w14:textId="77777777" w:rsidR="00E00422" w:rsidRPr="00E00422" w:rsidRDefault="00E00422" w:rsidP="00E00422">
      <w:pPr>
        <w:ind w:firstLine="440"/>
        <w:rPr>
          <w:rFonts w:cstheme="minorBidi"/>
          <w:sz w:val="22"/>
        </w:rPr>
      </w:pPr>
      <w:r w:rsidRPr="00E00422">
        <w:rPr>
          <w:rFonts w:cstheme="minorBidi" w:hint="eastAsia"/>
          <w:sz w:val="22"/>
        </w:rPr>
        <w:t>能需要通过操作按钮来打开和关闭，同时仪表上会有指示灯对于</w:t>
      </w:r>
      <w:r w:rsidRPr="00E00422">
        <w:rPr>
          <w:rFonts w:cstheme="minorBidi" w:hint="eastAsia"/>
          <w:sz w:val="22"/>
        </w:rPr>
        <w:t xml:space="preserve">HDC </w:t>
      </w:r>
      <w:r w:rsidRPr="00E00422">
        <w:rPr>
          <w:rFonts w:cstheme="minorBidi" w:hint="eastAsia"/>
          <w:sz w:val="22"/>
        </w:rPr>
        <w:t>状态进行指示。车辆在</w:t>
      </w:r>
    </w:p>
    <w:p w14:paraId="3629783C" w14:textId="16B7B405" w:rsidR="000778C3" w:rsidRDefault="00E00422" w:rsidP="002B61D8">
      <w:pPr>
        <w:ind w:left="438" w:firstLineChars="0" w:firstLine="0"/>
        <w:rPr>
          <w:rFonts w:cstheme="minorBidi"/>
          <w:sz w:val="22"/>
        </w:rPr>
      </w:pPr>
      <w:r w:rsidRPr="00E00422">
        <w:rPr>
          <w:rFonts w:cstheme="minorBidi" w:hint="eastAsia"/>
          <w:sz w:val="22"/>
        </w:rPr>
        <w:t>下坡时，当该功能被打开后，</w:t>
      </w:r>
      <w:r w:rsidRPr="00E00422">
        <w:rPr>
          <w:rFonts w:cstheme="minorBidi" w:hint="eastAsia"/>
          <w:sz w:val="22"/>
        </w:rPr>
        <w:t xml:space="preserve">HDC </w:t>
      </w:r>
      <w:r w:rsidRPr="00E00422">
        <w:rPr>
          <w:rFonts w:cstheme="minorBidi" w:hint="eastAsia"/>
          <w:sz w:val="22"/>
        </w:rPr>
        <w:t>根据驾驶员的车速要求，通过</w:t>
      </w:r>
      <w:r>
        <w:rPr>
          <w:rFonts w:cstheme="minorBidi" w:hint="eastAsia"/>
          <w:sz w:val="22"/>
        </w:rPr>
        <w:t>制动</w:t>
      </w:r>
      <w:r w:rsidR="00103AD5">
        <w:rPr>
          <w:rFonts w:cstheme="minorBidi" w:hint="eastAsia"/>
          <w:sz w:val="22"/>
        </w:rPr>
        <w:t>方式（</w:t>
      </w:r>
      <w:r w:rsidR="00F043B6">
        <w:rPr>
          <w:rFonts w:cstheme="minorBidi" w:hint="eastAsia"/>
          <w:sz w:val="22"/>
        </w:rPr>
        <w:t>机械制动</w:t>
      </w:r>
      <w:r w:rsidR="00F043B6">
        <w:rPr>
          <w:rFonts w:cstheme="minorBidi" w:hint="eastAsia"/>
          <w:sz w:val="22"/>
        </w:rPr>
        <w:t>/</w:t>
      </w:r>
      <w:r w:rsidR="00F043B6">
        <w:rPr>
          <w:rFonts w:cstheme="minorBidi" w:hint="eastAsia"/>
          <w:sz w:val="22"/>
        </w:rPr>
        <w:t>电制动）</w:t>
      </w:r>
      <w:r w:rsidR="008539F3" w:rsidRPr="008B0FD9">
        <w:rPr>
          <w:rFonts w:cstheme="minorBidi" w:hint="eastAsia"/>
          <w:sz w:val="22"/>
          <w:highlight w:val="yellow"/>
        </w:rPr>
        <w:t>和</w:t>
      </w:r>
      <w:r w:rsidR="008B0FD9" w:rsidRPr="008B0FD9">
        <w:rPr>
          <w:rFonts w:cstheme="minorBidi" w:hint="eastAsia"/>
          <w:sz w:val="22"/>
          <w:highlight w:val="yellow"/>
        </w:rPr>
        <w:t>方向盘按键方式</w:t>
      </w:r>
      <w:r w:rsidR="00F043B6">
        <w:rPr>
          <w:rFonts w:cstheme="minorBidi" w:hint="eastAsia"/>
          <w:sz w:val="22"/>
        </w:rPr>
        <w:t>，</w:t>
      </w:r>
      <w:r w:rsidRPr="00E00422">
        <w:rPr>
          <w:rFonts w:cstheme="minorBidi" w:hint="eastAsia"/>
          <w:sz w:val="22"/>
        </w:rPr>
        <w:t>按照驾驶员的要求对车速进行控制。在任何时候驾驶员可以通过刹车或者油门来直接控制车速。</w:t>
      </w:r>
    </w:p>
    <w:p w14:paraId="06E18338" w14:textId="77777777" w:rsidR="00C751FB" w:rsidRDefault="00C751FB" w:rsidP="000778C3">
      <w:pPr>
        <w:ind w:left="420" w:firstLineChars="8" w:firstLine="18"/>
        <w:rPr>
          <w:rFonts w:cstheme="minorBidi"/>
          <w:sz w:val="22"/>
        </w:rPr>
      </w:pPr>
    </w:p>
    <w:p w14:paraId="5C79F92C" w14:textId="27269380" w:rsidR="00E00422" w:rsidRPr="00E00422" w:rsidRDefault="00E00422" w:rsidP="000778C3">
      <w:pPr>
        <w:ind w:left="420" w:firstLineChars="8" w:firstLine="18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此功能在对车辆进行制动控制过程中，仪表会有相应的指示灯闪烁，并且制动尾灯点亮。该功能适用的最低工作车速，</w:t>
      </w:r>
      <w:r w:rsidRPr="0020474E">
        <w:rPr>
          <w:rFonts w:cstheme="minorBidi" w:hint="eastAsia"/>
          <w:sz w:val="22"/>
        </w:rPr>
        <w:t xml:space="preserve">D </w:t>
      </w:r>
      <w:r w:rsidRPr="0020474E">
        <w:rPr>
          <w:rFonts w:cstheme="minorBidi" w:hint="eastAsia"/>
          <w:sz w:val="22"/>
        </w:rPr>
        <w:t>挡</w:t>
      </w:r>
      <w:r w:rsidRPr="0020474E">
        <w:rPr>
          <w:rFonts w:cstheme="minorBidi" w:hint="eastAsia"/>
          <w:sz w:val="22"/>
        </w:rPr>
        <w:t xml:space="preserve">/N </w:t>
      </w:r>
      <w:r w:rsidRPr="0020474E">
        <w:rPr>
          <w:rFonts w:cstheme="minorBidi" w:hint="eastAsia"/>
          <w:sz w:val="22"/>
        </w:rPr>
        <w:t>挡时为</w:t>
      </w:r>
      <w:r w:rsidRPr="0020474E">
        <w:rPr>
          <w:rFonts w:cstheme="minorBidi" w:hint="eastAsia"/>
          <w:sz w:val="22"/>
        </w:rPr>
        <w:t>8kph</w:t>
      </w:r>
      <w:r w:rsidRPr="0020474E">
        <w:rPr>
          <w:rFonts w:cstheme="minorBidi" w:hint="eastAsia"/>
          <w:sz w:val="22"/>
        </w:rPr>
        <w:t>，</w:t>
      </w:r>
      <w:r w:rsidRPr="0020474E">
        <w:rPr>
          <w:rFonts w:cstheme="minorBidi" w:hint="eastAsia"/>
          <w:sz w:val="22"/>
        </w:rPr>
        <w:t xml:space="preserve">R </w:t>
      </w:r>
      <w:r w:rsidRPr="0020474E">
        <w:rPr>
          <w:rFonts w:cstheme="minorBidi" w:hint="eastAsia"/>
          <w:sz w:val="22"/>
        </w:rPr>
        <w:t>挡时为</w:t>
      </w:r>
      <w:r w:rsidRPr="0020474E">
        <w:rPr>
          <w:rFonts w:cstheme="minorBidi" w:hint="eastAsia"/>
          <w:sz w:val="22"/>
        </w:rPr>
        <w:t>6kph</w:t>
      </w:r>
      <w:r w:rsidRPr="0020474E">
        <w:rPr>
          <w:rFonts w:cstheme="minorBidi" w:hint="eastAsia"/>
          <w:sz w:val="22"/>
        </w:rPr>
        <w:t>，最高车速为</w:t>
      </w:r>
      <w:r w:rsidRPr="0020474E">
        <w:rPr>
          <w:rFonts w:cstheme="minorBidi" w:hint="eastAsia"/>
          <w:sz w:val="22"/>
        </w:rPr>
        <w:t>35kph</w:t>
      </w:r>
      <w:r w:rsidR="00CA507B" w:rsidRPr="0020474E">
        <w:rPr>
          <w:rFonts w:cstheme="minorBidi" w:hint="eastAsia"/>
          <w:sz w:val="22"/>
        </w:rPr>
        <w:t>。</w:t>
      </w:r>
    </w:p>
    <w:p w14:paraId="38B832EF" w14:textId="77777777" w:rsidR="00C751FB" w:rsidRPr="007A636D" w:rsidRDefault="00C751FB" w:rsidP="004A2169">
      <w:pPr>
        <w:ind w:left="420" w:firstLineChars="8" w:firstLine="18"/>
        <w:rPr>
          <w:rFonts w:cstheme="minorBidi"/>
          <w:sz w:val="22"/>
        </w:rPr>
      </w:pPr>
    </w:p>
    <w:p w14:paraId="6F7B025B" w14:textId="77777777" w:rsidR="00C50C9A" w:rsidRPr="00C50C9A" w:rsidRDefault="00C50C9A" w:rsidP="00C50C9A">
      <w:pPr>
        <w:ind w:left="725" w:firstLineChars="0" w:firstLine="0"/>
        <w:rPr>
          <w:rFonts w:cstheme="minorBidi"/>
          <w:sz w:val="22"/>
        </w:rPr>
      </w:pPr>
    </w:p>
    <w:p w14:paraId="1235B0DB" w14:textId="57349A1E" w:rsidR="00EE5626" w:rsidRDefault="00EE5626" w:rsidP="00EE5626">
      <w:pPr>
        <w:pStyle w:val="Heading1"/>
      </w:pPr>
      <w:bookmarkStart w:id="45" w:name="_Toc207715810"/>
      <w:r>
        <w:rPr>
          <w:rFonts w:hint="eastAsia"/>
        </w:rPr>
        <w:t>系统架构</w:t>
      </w:r>
      <w:bookmarkEnd w:id="45"/>
    </w:p>
    <w:p w14:paraId="00B36B7B" w14:textId="4DDB266A" w:rsidR="00EE5626" w:rsidRPr="00EE5626" w:rsidRDefault="00EE5626" w:rsidP="00EE5626">
      <w:pPr>
        <w:pStyle w:val="Heading2"/>
      </w:pPr>
      <w:bookmarkStart w:id="46" w:name="_Toc207715811"/>
      <w:r>
        <w:rPr>
          <w:rFonts w:hint="eastAsia"/>
        </w:rPr>
        <w:t>功能架构</w:t>
      </w:r>
      <w:bookmarkEnd w:id="46"/>
    </w:p>
    <w:p w14:paraId="05004F77" w14:textId="39CE0DC8" w:rsidR="009A3CC0" w:rsidRPr="009A3CC0" w:rsidRDefault="0048224D" w:rsidP="009A3CC0">
      <w:pPr>
        <w:ind w:firstLine="420"/>
        <w:jc w:val="center"/>
      </w:pPr>
      <w:r w:rsidRPr="0048224D">
        <w:rPr>
          <w:noProof/>
        </w:rPr>
        <w:t xml:space="preserve"> </w:t>
      </w:r>
    </w:p>
    <w:p w14:paraId="3AAF1B66" w14:textId="4171ECC8" w:rsidR="00553CB0" w:rsidRDefault="00553CB0" w:rsidP="00553CB0">
      <w:pPr>
        <w:pStyle w:val="Heading3"/>
      </w:pPr>
      <w:bookmarkStart w:id="47" w:name="_Toc207715812"/>
      <w:r w:rsidRPr="00553CB0">
        <w:rPr>
          <w:rFonts w:hint="eastAsia"/>
        </w:rPr>
        <w:t>与子系统自身</w:t>
      </w:r>
      <w:r w:rsidR="003413FD">
        <w:rPr>
          <w:rFonts w:hint="eastAsia"/>
        </w:rPr>
        <w:t>控制</w:t>
      </w:r>
      <w:r w:rsidRPr="00553CB0">
        <w:rPr>
          <w:rFonts w:hint="eastAsia"/>
        </w:rPr>
        <w:t>功能</w:t>
      </w:r>
      <w:r>
        <w:rPr>
          <w:rFonts w:hint="eastAsia"/>
        </w:rPr>
        <w:t>边界</w:t>
      </w:r>
      <w:r w:rsidR="008A69B3">
        <w:rPr>
          <w:rFonts w:hint="eastAsia"/>
        </w:rPr>
        <w:t>区分</w:t>
      </w:r>
      <w:bookmarkEnd w:id="47"/>
    </w:p>
    <w:p w14:paraId="638F3925" w14:textId="3474EEFA" w:rsidR="007D2EF4" w:rsidRDefault="00A21E78" w:rsidP="00553CB0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 w:rsidR="00D97B80">
        <w:rPr>
          <w:rFonts w:cstheme="minorBidi" w:hint="eastAsia"/>
          <w:sz w:val="22"/>
        </w:rPr>
        <w:t>的</w:t>
      </w:r>
      <w:r w:rsidR="003B4F48">
        <w:rPr>
          <w:rFonts w:cstheme="minorBidi" w:hint="eastAsia"/>
          <w:sz w:val="22"/>
        </w:rPr>
        <w:t>HDC</w:t>
      </w:r>
      <w:r w:rsidR="00DA2B40">
        <w:rPr>
          <w:rFonts w:cstheme="minorBidi" w:hint="eastAsia"/>
          <w:sz w:val="22"/>
        </w:rPr>
        <w:t xml:space="preserve"> </w:t>
      </w:r>
      <w:r w:rsidR="00553CB0">
        <w:rPr>
          <w:rFonts w:cstheme="minorBidi" w:hint="eastAsia"/>
          <w:sz w:val="22"/>
        </w:rPr>
        <w:t>功能</w:t>
      </w:r>
      <w:r w:rsidR="00DA2B40">
        <w:rPr>
          <w:rFonts w:cstheme="minorBidi" w:hint="eastAsia"/>
          <w:sz w:val="22"/>
        </w:rPr>
        <w:t>主要通过制动</w:t>
      </w:r>
      <w:r w:rsidR="00412841">
        <w:rPr>
          <w:rFonts w:cstheme="minorBidi" w:hint="eastAsia"/>
          <w:sz w:val="22"/>
        </w:rPr>
        <w:t>（传统制动和电制动可选）</w:t>
      </w:r>
      <w:r w:rsidR="00DA2B40">
        <w:rPr>
          <w:rFonts w:cstheme="minorBidi" w:hint="eastAsia"/>
          <w:sz w:val="22"/>
        </w:rPr>
        <w:t>的控制。</w:t>
      </w:r>
    </w:p>
    <w:p w14:paraId="7560423F" w14:textId="77777777" w:rsidR="0063326E" w:rsidRPr="00E10A39" w:rsidRDefault="0063326E" w:rsidP="0063326E">
      <w:pPr>
        <w:widowControl/>
        <w:ind w:firstLineChars="0" w:firstLine="0"/>
        <w:rPr>
          <w:rFonts w:cstheme="minorBidi"/>
          <w:sz w:val="22"/>
        </w:rPr>
      </w:pPr>
    </w:p>
    <w:p w14:paraId="36A2531A" w14:textId="77777777" w:rsidR="008A5733" w:rsidRDefault="008A5733" w:rsidP="00553CB0">
      <w:pPr>
        <w:ind w:firstLine="440"/>
        <w:rPr>
          <w:rFonts w:cstheme="minorBidi"/>
          <w:sz w:val="22"/>
        </w:rPr>
      </w:pPr>
    </w:p>
    <w:p w14:paraId="5DCD5B5B" w14:textId="53D8017E" w:rsidR="008A5733" w:rsidRDefault="005B2EC1" w:rsidP="005B622C">
      <w:pPr>
        <w:pStyle w:val="ListParagraph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 w:rsidRPr="00EB2BEE">
        <w:rPr>
          <w:rFonts w:cstheme="minorBidi" w:hint="eastAsia"/>
          <w:b/>
          <w:bCs/>
          <w:sz w:val="22"/>
        </w:rPr>
        <w:t>VCU</w:t>
      </w:r>
      <w:r w:rsidR="008A5733" w:rsidRPr="00EB2BEE">
        <w:rPr>
          <w:rFonts w:cstheme="minorBidi" w:hint="eastAsia"/>
          <w:b/>
          <w:bCs/>
          <w:sz w:val="22"/>
        </w:rPr>
        <w:t>（</w:t>
      </w:r>
      <w:r w:rsidR="005E4639">
        <w:rPr>
          <w:rFonts w:cstheme="minorBidi" w:hint="eastAsia"/>
          <w:b/>
          <w:bCs/>
          <w:sz w:val="22"/>
        </w:rPr>
        <w:t>电制动可选</w:t>
      </w:r>
      <w:r w:rsidR="008A5733" w:rsidRPr="00EB2BEE">
        <w:rPr>
          <w:rFonts w:cstheme="minorBidi" w:hint="eastAsia"/>
          <w:b/>
          <w:bCs/>
          <w:sz w:val="22"/>
        </w:rPr>
        <w:t>）</w:t>
      </w:r>
      <w:r w:rsidR="00EB2BEE">
        <w:rPr>
          <w:rFonts w:cstheme="minorBidi" w:hint="eastAsia"/>
          <w:sz w:val="22"/>
        </w:rPr>
        <w:t>：</w:t>
      </w:r>
      <w:r w:rsidR="009F2D63">
        <w:rPr>
          <w:rFonts w:cstheme="minorBidi" w:hint="eastAsia"/>
          <w:sz w:val="22"/>
        </w:rPr>
        <w:t xml:space="preserve">HDC </w:t>
      </w:r>
      <w:r w:rsidR="009F2D63">
        <w:rPr>
          <w:rFonts w:cstheme="minorBidi" w:hint="eastAsia"/>
          <w:sz w:val="22"/>
        </w:rPr>
        <w:t>激活状态（</w:t>
      </w:r>
      <w:r w:rsidR="009F2D63">
        <w:rPr>
          <w:rFonts w:cstheme="minorBidi" w:hint="eastAsia"/>
          <w:sz w:val="22"/>
        </w:rPr>
        <w:t>Active</w:t>
      </w:r>
      <w:r w:rsidR="009F2D63">
        <w:rPr>
          <w:rFonts w:cstheme="minorBidi" w:hint="eastAsia"/>
          <w:sz w:val="22"/>
        </w:rPr>
        <w:t>）下</w:t>
      </w:r>
      <w:r w:rsidR="009F2D63">
        <w:rPr>
          <w:rFonts w:cstheme="minorBidi" w:hint="eastAsia"/>
          <w:sz w:val="22"/>
        </w:rPr>
        <w:t xml:space="preserve">, </w:t>
      </w:r>
      <w:r w:rsidR="00EB5019">
        <w:rPr>
          <w:rFonts w:cstheme="minorBidi" w:hint="eastAsia"/>
          <w:sz w:val="22"/>
        </w:rPr>
        <w:t>VMC</w:t>
      </w:r>
      <w:r w:rsidR="005D1000">
        <w:rPr>
          <w:rFonts w:cstheme="minorBidi" w:hint="eastAsia"/>
          <w:sz w:val="22"/>
        </w:rPr>
        <w:t>会</w:t>
      </w:r>
      <w:r w:rsidR="00912686">
        <w:rPr>
          <w:rFonts w:cstheme="minorBidi" w:hint="eastAsia"/>
          <w:sz w:val="22"/>
        </w:rPr>
        <w:t>与</w:t>
      </w:r>
      <w:r w:rsidR="005D1000">
        <w:rPr>
          <w:rFonts w:cstheme="minorBidi" w:hint="eastAsia"/>
          <w:sz w:val="22"/>
        </w:rPr>
        <w:t>VCU</w:t>
      </w:r>
      <w:r w:rsidR="005D1000">
        <w:rPr>
          <w:rFonts w:cstheme="minorBidi" w:hint="eastAsia"/>
          <w:sz w:val="22"/>
        </w:rPr>
        <w:t>建立握手，</w:t>
      </w:r>
      <w:r w:rsidR="008A5733" w:rsidRPr="00313C66"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请求电制动</w:t>
      </w:r>
      <w:r w:rsidR="008A5733" w:rsidRPr="00313C66">
        <w:rPr>
          <w:rFonts w:cstheme="minorBidi" w:hint="eastAsia"/>
          <w:sz w:val="22"/>
        </w:rPr>
        <w:t>扭矩</w:t>
      </w:r>
      <w:r w:rsidR="005E4639">
        <w:rPr>
          <w:rFonts w:cstheme="minorBidi" w:hint="eastAsia"/>
          <w:sz w:val="22"/>
        </w:rPr>
        <w:t>发</w:t>
      </w:r>
      <w:r w:rsidR="00CE6F09">
        <w:rPr>
          <w:rFonts w:cstheme="minorBidi" w:hint="eastAsia"/>
          <w:sz w:val="22"/>
        </w:rPr>
        <w:t>给</w:t>
      </w:r>
      <w:commentRangeStart w:id="48"/>
      <w:commentRangeStart w:id="49"/>
      <w:commentRangeStart w:id="50"/>
      <w:commentRangeStart w:id="51"/>
      <w:r w:rsidR="00CE6F09">
        <w:rPr>
          <w:rFonts w:cstheme="minorBidi" w:hint="eastAsia"/>
          <w:sz w:val="22"/>
        </w:rPr>
        <w:t>VCU</w:t>
      </w:r>
      <w:commentRangeEnd w:id="48"/>
      <w:r w:rsidR="00F60C0B">
        <w:rPr>
          <w:rStyle w:val="CommentReference"/>
          <w:rFonts w:cstheme="minorBidi" w:hint="eastAsia"/>
          <w:sz w:val="22"/>
          <w:szCs w:val="22"/>
        </w:rPr>
        <w:commentReference w:id="48"/>
      </w:r>
      <w:commentRangeEnd w:id="49"/>
      <w:r w:rsidR="00CB3877">
        <w:rPr>
          <w:rStyle w:val="CommentReference"/>
          <w:rFonts w:cstheme="minorBidi" w:hint="eastAsia"/>
          <w:sz w:val="22"/>
          <w:szCs w:val="22"/>
        </w:rPr>
        <w:commentReference w:id="49"/>
      </w:r>
      <w:commentRangeEnd w:id="50"/>
      <w:r w:rsidR="0053360A">
        <w:rPr>
          <w:rStyle w:val="CommentReference"/>
          <w:rFonts w:cstheme="minorBidi" w:hint="eastAsia"/>
          <w:sz w:val="22"/>
          <w:szCs w:val="22"/>
        </w:rPr>
        <w:commentReference w:id="50"/>
      </w:r>
      <w:commentRangeEnd w:id="51"/>
      <w:r w:rsidR="00DD2224">
        <w:rPr>
          <w:rStyle w:val="CommentReference"/>
          <w:rFonts w:cstheme="minorBidi" w:hint="eastAsia"/>
          <w:sz w:val="22"/>
          <w:szCs w:val="22"/>
        </w:rPr>
        <w:commentReference w:id="51"/>
      </w:r>
      <w:r w:rsidR="00B678C1">
        <w:rPr>
          <w:rFonts w:cstheme="minorBidi" w:hint="eastAsia"/>
          <w:sz w:val="22"/>
        </w:rPr>
        <w:t>(</w:t>
      </w:r>
      <w:r w:rsidR="002F5553">
        <w:rPr>
          <w:rFonts w:cstheme="minorBidi" w:hint="eastAsia"/>
          <w:sz w:val="22"/>
        </w:rPr>
        <w:t>电制动</w:t>
      </w:r>
      <w:r w:rsidR="002809B3">
        <w:rPr>
          <w:rFonts w:cstheme="minorBidi" w:hint="eastAsia"/>
          <w:sz w:val="22"/>
        </w:rPr>
        <w:t>大约使用</w:t>
      </w:r>
      <w:r w:rsidR="002809B3">
        <w:rPr>
          <w:rFonts w:cstheme="minorBidi" w:hint="eastAsia"/>
          <w:sz w:val="22"/>
        </w:rPr>
        <w:t>0.3g</w:t>
      </w:r>
      <w:r w:rsidR="002809B3">
        <w:rPr>
          <w:rFonts w:cstheme="minorBidi" w:hint="eastAsia"/>
          <w:sz w:val="22"/>
        </w:rPr>
        <w:t>的能力</w:t>
      </w:r>
      <w:r w:rsidR="00B678C1">
        <w:rPr>
          <w:rFonts w:cstheme="minorBidi" w:hint="eastAsia"/>
          <w:sz w:val="22"/>
        </w:rPr>
        <w:t>)</w:t>
      </w:r>
      <w:r w:rsidR="006A7935">
        <w:rPr>
          <w:rFonts w:cstheme="minorBidi" w:hint="eastAsia"/>
          <w:sz w:val="22"/>
        </w:rPr>
        <w:t>，</w:t>
      </w:r>
      <w:r w:rsidR="006A7935">
        <w:rPr>
          <w:rFonts w:cstheme="minorBidi" w:hint="eastAsia"/>
          <w:sz w:val="22"/>
        </w:rPr>
        <w:t xml:space="preserve"> </w:t>
      </w:r>
      <w:r w:rsidR="004B7926">
        <w:rPr>
          <w:rFonts w:cstheme="minorBidi" w:hint="eastAsia"/>
          <w:sz w:val="22"/>
        </w:rPr>
        <w:t>VMC</w:t>
      </w:r>
      <w:r w:rsidR="00AF2E7D">
        <w:rPr>
          <w:rFonts w:cstheme="minorBidi" w:hint="eastAsia"/>
          <w:sz w:val="22"/>
        </w:rPr>
        <w:t>的电制动扭矩</w:t>
      </w:r>
      <w:r w:rsidR="00E467FF">
        <w:rPr>
          <w:rFonts w:cstheme="minorBidi" w:hint="eastAsia"/>
          <w:sz w:val="22"/>
        </w:rPr>
        <w:t>和</w:t>
      </w:r>
      <w:r w:rsidR="00EF7798">
        <w:rPr>
          <w:rFonts w:cstheme="minorBidi" w:hint="eastAsia"/>
          <w:sz w:val="22"/>
        </w:rPr>
        <w:t>制动的</w:t>
      </w:r>
      <w:r w:rsidR="00233E9E">
        <w:rPr>
          <w:rFonts w:cstheme="minorBidi" w:hint="eastAsia"/>
          <w:sz w:val="22"/>
        </w:rPr>
        <w:t>电制动</w:t>
      </w:r>
      <w:proofErr w:type="gramStart"/>
      <w:r w:rsidR="00EF7798">
        <w:rPr>
          <w:rFonts w:cstheme="minorBidi" w:hint="eastAsia"/>
          <w:sz w:val="22"/>
        </w:rPr>
        <w:t>限扭</w:t>
      </w:r>
      <w:r w:rsidR="00A54A43">
        <w:rPr>
          <w:rFonts w:cstheme="minorBidi" w:hint="eastAsia"/>
          <w:sz w:val="22"/>
        </w:rPr>
        <w:t>值</w:t>
      </w:r>
      <w:proofErr w:type="gramEnd"/>
      <w:r w:rsidR="00EF7798">
        <w:rPr>
          <w:rFonts w:cstheme="minorBidi" w:hint="eastAsia"/>
          <w:sz w:val="22"/>
        </w:rPr>
        <w:t>（</w:t>
      </w:r>
      <w:r w:rsidR="00EF7798">
        <w:rPr>
          <w:rFonts w:cstheme="minorBidi" w:hint="eastAsia"/>
          <w:sz w:val="22"/>
        </w:rPr>
        <w:t>DTC</w:t>
      </w:r>
      <w:r w:rsidR="00EF7798">
        <w:rPr>
          <w:rFonts w:cstheme="minorBidi" w:hint="eastAsia"/>
          <w:sz w:val="22"/>
        </w:rPr>
        <w:t>功能）</w:t>
      </w:r>
      <w:r w:rsidR="00E467FF">
        <w:rPr>
          <w:rFonts w:cstheme="minorBidi" w:hint="eastAsia"/>
          <w:sz w:val="22"/>
        </w:rPr>
        <w:t>取</w:t>
      </w:r>
      <w:r w:rsidR="00C01082">
        <w:rPr>
          <w:rFonts w:cstheme="minorBidi" w:hint="eastAsia"/>
          <w:sz w:val="22"/>
        </w:rPr>
        <w:t>最大值（</w:t>
      </w:r>
      <w:r w:rsidR="00DF2E06">
        <w:rPr>
          <w:rFonts w:cstheme="minorBidi" w:hint="eastAsia"/>
          <w:sz w:val="22"/>
        </w:rPr>
        <w:t>绝对值最小值</w:t>
      </w:r>
      <w:r w:rsidR="00C01082">
        <w:rPr>
          <w:rFonts w:cstheme="minorBidi" w:hint="eastAsia"/>
          <w:sz w:val="22"/>
        </w:rPr>
        <w:t>）</w:t>
      </w:r>
      <w:r w:rsidR="003D22A6">
        <w:rPr>
          <w:rFonts w:cstheme="minorBidi" w:hint="eastAsia"/>
          <w:sz w:val="22"/>
        </w:rPr>
        <w:t>，</w:t>
      </w:r>
      <w:r w:rsidR="005A790A">
        <w:rPr>
          <w:rFonts w:cstheme="minorBidi" w:hint="eastAsia"/>
          <w:sz w:val="22"/>
        </w:rPr>
        <w:t>此时</w:t>
      </w:r>
      <w:r w:rsidR="003D22A6">
        <w:rPr>
          <w:rFonts w:cstheme="minorBidi" w:hint="eastAsia"/>
          <w:sz w:val="22"/>
        </w:rPr>
        <w:t>VMC</w:t>
      </w:r>
      <w:r w:rsidR="003D22A6">
        <w:rPr>
          <w:rFonts w:cstheme="minorBidi" w:hint="eastAsia"/>
          <w:sz w:val="22"/>
        </w:rPr>
        <w:t>的</w:t>
      </w:r>
      <w:r w:rsidR="005A790A">
        <w:rPr>
          <w:rFonts w:cstheme="minorBidi" w:hint="eastAsia"/>
          <w:sz w:val="22"/>
        </w:rPr>
        <w:t>HDC</w:t>
      </w:r>
      <w:r w:rsidR="003D22A6">
        <w:rPr>
          <w:rFonts w:cstheme="minorBidi" w:hint="eastAsia"/>
          <w:sz w:val="22"/>
        </w:rPr>
        <w:t>功能</w:t>
      </w:r>
      <w:r w:rsidR="005A790A">
        <w:rPr>
          <w:rFonts w:cstheme="minorBidi" w:hint="eastAsia"/>
          <w:sz w:val="22"/>
        </w:rPr>
        <w:t>并不会</w:t>
      </w:r>
      <w:r w:rsidR="00DA47DE" w:rsidRPr="00244B8C">
        <w:rPr>
          <w:rFonts w:cstheme="minorBidi" w:hint="eastAsia"/>
          <w:sz w:val="22"/>
        </w:rPr>
        <w:t>退出</w:t>
      </w:r>
      <w:r w:rsidR="009F2D63">
        <w:rPr>
          <w:rFonts w:cstheme="minorBidi" w:hint="eastAsia"/>
          <w:sz w:val="22"/>
        </w:rPr>
        <w:t>（保持</w:t>
      </w:r>
      <w:r w:rsidR="009F2D63">
        <w:rPr>
          <w:rFonts w:cstheme="minorBidi" w:hint="eastAsia"/>
          <w:sz w:val="22"/>
        </w:rPr>
        <w:t>Active</w:t>
      </w:r>
      <w:r w:rsidR="009F2D63">
        <w:rPr>
          <w:rFonts w:cstheme="minorBidi" w:hint="eastAsia"/>
          <w:sz w:val="22"/>
        </w:rPr>
        <w:t>状态）</w:t>
      </w:r>
      <w:r w:rsidR="00DA47DE" w:rsidRPr="00244B8C">
        <w:rPr>
          <w:rFonts w:cstheme="minorBidi" w:hint="eastAsia"/>
          <w:sz w:val="22"/>
        </w:rPr>
        <w:t>。</w:t>
      </w:r>
    </w:p>
    <w:p w14:paraId="2D58BAA5" w14:textId="7CA8574A" w:rsidR="00811C2D" w:rsidRDefault="00811C2D" w:rsidP="00811C2D">
      <w:pPr>
        <w:pStyle w:val="ListParagraph"/>
        <w:widowControl/>
        <w:numPr>
          <w:ilvl w:val="1"/>
          <w:numId w:val="15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VMC HDC </w:t>
      </w:r>
      <w:r>
        <w:rPr>
          <w:rFonts w:cstheme="minorBidi" w:hint="eastAsia"/>
          <w:sz w:val="22"/>
        </w:rPr>
        <w:t>功能</w:t>
      </w:r>
      <w:r w:rsidR="00E4727A">
        <w:rPr>
          <w:rFonts w:cstheme="minorBidi" w:hint="eastAsia"/>
          <w:sz w:val="22"/>
        </w:rPr>
        <w:t>与</w:t>
      </w:r>
      <w:r w:rsidR="00E4727A">
        <w:rPr>
          <w:rFonts w:cstheme="minorBidi" w:hint="eastAsia"/>
          <w:sz w:val="22"/>
        </w:rPr>
        <w:t>VCU</w:t>
      </w:r>
      <w:r w:rsidR="00E4727A">
        <w:rPr>
          <w:rFonts w:cstheme="minorBidi" w:hint="eastAsia"/>
          <w:sz w:val="22"/>
        </w:rPr>
        <w:t>的交互：</w:t>
      </w:r>
    </w:p>
    <w:p w14:paraId="3FFD14FF" w14:textId="61D5E8BE" w:rsidR="00811C2D" w:rsidRPr="0038377D" w:rsidRDefault="00811C2D" w:rsidP="00811C2D">
      <w:pPr>
        <w:pStyle w:val="ListParagraph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38377D">
        <w:rPr>
          <w:rFonts w:cstheme="minorBidi" w:hint="eastAsia"/>
          <w:sz w:val="22"/>
        </w:rPr>
        <w:t>如果驾驶员</w:t>
      </w:r>
      <w:commentRangeStart w:id="52"/>
      <w:commentRangeStart w:id="53"/>
      <w:r w:rsidRPr="0038377D">
        <w:rPr>
          <w:rFonts w:cstheme="minorBidi" w:hint="eastAsia"/>
          <w:sz w:val="22"/>
        </w:rPr>
        <w:t>没有进行任何加速</w:t>
      </w:r>
      <w:r w:rsidR="00645356" w:rsidRPr="0038377D">
        <w:rPr>
          <w:rFonts w:cstheme="minorBidi" w:hint="eastAsia"/>
          <w:sz w:val="22"/>
        </w:rPr>
        <w:t>/</w:t>
      </w:r>
      <w:r w:rsidR="00645356" w:rsidRPr="0038377D">
        <w:rPr>
          <w:rFonts w:cstheme="minorBidi" w:hint="eastAsia"/>
          <w:sz w:val="22"/>
        </w:rPr>
        <w:t>制动</w:t>
      </w:r>
      <w:r w:rsidRPr="0038377D">
        <w:rPr>
          <w:rFonts w:cstheme="minorBidi" w:hint="eastAsia"/>
          <w:sz w:val="22"/>
        </w:rPr>
        <w:t>踏板操作</w:t>
      </w:r>
      <w:commentRangeEnd w:id="52"/>
      <w:r w:rsidR="009035E4" w:rsidRPr="0038377D">
        <w:rPr>
          <w:rStyle w:val="CommentReference"/>
          <w:rFonts w:cstheme="minorBidi" w:hint="eastAsia"/>
          <w:sz w:val="22"/>
          <w:szCs w:val="22"/>
        </w:rPr>
        <w:commentReference w:id="52"/>
      </w:r>
      <w:commentRangeEnd w:id="53"/>
      <w:r w:rsidR="001A7A98" w:rsidRPr="0038377D">
        <w:rPr>
          <w:rStyle w:val="CommentReference"/>
          <w:rFonts w:cstheme="minorBidi" w:hint="eastAsia"/>
          <w:sz w:val="22"/>
          <w:szCs w:val="22"/>
        </w:rPr>
        <w:commentReference w:id="53"/>
      </w:r>
      <w:r w:rsidRPr="0038377D">
        <w:rPr>
          <w:rFonts w:cstheme="minorBidi" w:hint="eastAsia"/>
          <w:sz w:val="22"/>
        </w:rPr>
        <w:t>，</w:t>
      </w:r>
      <w:r w:rsidR="000E430D" w:rsidRPr="0038377D">
        <w:rPr>
          <w:rFonts w:cstheme="minorBidi" w:hint="eastAsia"/>
          <w:sz w:val="22"/>
        </w:rPr>
        <w:t>VMC</w:t>
      </w:r>
      <w:r w:rsidR="009E1062" w:rsidRPr="0038377D">
        <w:rPr>
          <w:rFonts w:cstheme="minorBidi" w:hint="eastAsia"/>
          <w:sz w:val="22"/>
        </w:rPr>
        <w:t xml:space="preserve"> </w:t>
      </w:r>
      <w:r w:rsidR="00A373B2" w:rsidRPr="0038377D">
        <w:rPr>
          <w:rFonts w:cstheme="minorBidi" w:hint="eastAsia"/>
          <w:sz w:val="22"/>
        </w:rPr>
        <w:t>HDC</w:t>
      </w:r>
      <w:r w:rsidR="00A373B2" w:rsidRPr="0038377D">
        <w:rPr>
          <w:rFonts w:cstheme="minorBidi" w:hint="eastAsia"/>
          <w:sz w:val="22"/>
        </w:rPr>
        <w:t>功能所有激活条件满足</w:t>
      </w:r>
      <w:r w:rsidR="00F37753" w:rsidRPr="0038377D">
        <w:rPr>
          <w:rFonts w:cstheme="minorBidi" w:hint="eastAsia"/>
          <w:sz w:val="22"/>
        </w:rPr>
        <w:t>（</w:t>
      </w:r>
      <w:r w:rsidR="00F37753" w:rsidRPr="0038377D">
        <w:rPr>
          <w:rFonts w:cstheme="minorBidi" w:hint="eastAsia"/>
          <w:sz w:val="22"/>
        </w:rPr>
        <w:t>HDC Active</w:t>
      </w:r>
      <w:r w:rsidR="00F37753" w:rsidRPr="0038377D">
        <w:rPr>
          <w:rFonts w:cstheme="minorBidi" w:hint="eastAsia"/>
          <w:sz w:val="22"/>
        </w:rPr>
        <w:t>）</w:t>
      </w:r>
      <w:r w:rsidR="00A373B2" w:rsidRPr="0038377D">
        <w:rPr>
          <w:rFonts w:cstheme="minorBidi" w:hint="eastAsia"/>
          <w:sz w:val="22"/>
        </w:rPr>
        <w:t>，</w:t>
      </w:r>
      <w:r w:rsidR="00AD6384" w:rsidRPr="0038377D">
        <w:rPr>
          <w:rFonts w:cstheme="minorBidi" w:hint="eastAsia"/>
          <w:sz w:val="22"/>
        </w:rPr>
        <w:t>此时仪表盘</w:t>
      </w:r>
      <w:r w:rsidR="00AE5BF4" w:rsidRPr="0038377D">
        <w:rPr>
          <w:rFonts w:cstheme="minorBidi" w:hint="eastAsia"/>
          <w:sz w:val="22"/>
        </w:rPr>
        <w:t>HDC</w:t>
      </w:r>
      <w:r w:rsidR="00AE5BF4" w:rsidRPr="0038377D">
        <w:rPr>
          <w:rFonts w:cstheme="minorBidi" w:hint="eastAsia"/>
          <w:sz w:val="22"/>
        </w:rPr>
        <w:t>功能灯闪烁</w:t>
      </w:r>
      <w:r w:rsidR="00AD6384" w:rsidRPr="0038377D">
        <w:rPr>
          <w:rFonts w:cstheme="minorBidi" w:hint="eastAsia"/>
          <w:sz w:val="22"/>
        </w:rPr>
        <w:t>，</w:t>
      </w:r>
      <w:r w:rsidR="009E1062" w:rsidRPr="0038377D">
        <w:rPr>
          <w:rFonts w:cstheme="minorBidi" w:hint="eastAsia"/>
          <w:sz w:val="22"/>
        </w:rPr>
        <w:t>VCU</w:t>
      </w:r>
      <w:r w:rsidR="009E1062" w:rsidRPr="0038377D">
        <w:rPr>
          <w:rFonts w:cstheme="minorBidi" w:hint="eastAsia"/>
          <w:sz w:val="22"/>
        </w:rPr>
        <w:t>和</w:t>
      </w:r>
      <w:r w:rsidR="00164789" w:rsidRPr="0038377D">
        <w:rPr>
          <w:rFonts w:cstheme="minorBidi" w:hint="eastAsia"/>
          <w:sz w:val="22"/>
        </w:rPr>
        <w:t xml:space="preserve">VMC </w:t>
      </w:r>
      <w:r w:rsidR="0010317E" w:rsidRPr="0038377D">
        <w:rPr>
          <w:rFonts w:cstheme="minorBidi" w:hint="eastAsia"/>
          <w:sz w:val="22"/>
        </w:rPr>
        <w:t>电制动控制接口</w:t>
      </w:r>
      <w:r w:rsidR="00164789" w:rsidRPr="0038377D">
        <w:rPr>
          <w:rFonts w:cstheme="minorBidi" w:hint="eastAsia"/>
          <w:sz w:val="22"/>
        </w:rPr>
        <w:t>建立握手</w:t>
      </w:r>
      <w:r w:rsidR="00CD4AFC" w:rsidRPr="00550FC8">
        <w:rPr>
          <w:rFonts w:cstheme="minorBidi" w:hint="eastAsia"/>
          <w:sz w:val="22"/>
          <w:highlight w:val="yellow"/>
        </w:rPr>
        <w:t>（</w:t>
      </w:r>
      <w:r w:rsidR="00CD4AFC" w:rsidRPr="00550FC8">
        <w:rPr>
          <w:rFonts w:cstheme="minorBidi" w:hint="eastAsia"/>
          <w:sz w:val="22"/>
          <w:highlight w:val="yellow"/>
        </w:rPr>
        <w:t>HDC</w:t>
      </w:r>
      <w:r w:rsidR="00CD4AFC" w:rsidRPr="00550FC8">
        <w:rPr>
          <w:rFonts w:cstheme="minorBidi" w:hint="eastAsia"/>
          <w:sz w:val="22"/>
          <w:highlight w:val="yellow"/>
        </w:rPr>
        <w:t>保证</w:t>
      </w:r>
      <w:r w:rsidR="00550FC8" w:rsidRPr="00550FC8">
        <w:rPr>
          <w:rFonts w:cstheme="minorBidi" w:hint="eastAsia"/>
          <w:sz w:val="22"/>
          <w:highlight w:val="yellow"/>
        </w:rPr>
        <w:t>握手平顺性</w:t>
      </w:r>
      <w:r w:rsidR="00CD4AFC" w:rsidRPr="00550FC8">
        <w:rPr>
          <w:rFonts w:cstheme="minorBidi" w:hint="eastAsia"/>
          <w:sz w:val="22"/>
          <w:highlight w:val="yellow"/>
        </w:rPr>
        <w:t>）</w:t>
      </w:r>
      <w:r w:rsidR="00164789" w:rsidRPr="0038377D">
        <w:rPr>
          <w:rFonts w:cstheme="minorBidi" w:hint="eastAsia"/>
          <w:sz w:val="22"/>
        </w:rPr>
        <w:t>，</w:t>
      </w:r>
      <w:r w:rsidR="0052793E" w:rsidRPr="0038377D">
        <w:rPr>
          <w:rFonts w:cstheme="minorBidi" w:hint="eastAsia"/>
          <w:sz w:val="22"/>
        </w:rPr>
        <w:t>VCU</w:t>
      </w:r>
      <w:r w:rsidRPr="0038377D">
        <w:rPr>
          <w:rFonts w:cstheme="minorBidi" w:hint="eastAsia"/>
          <w:sz w:val="22"/>
        </w:rPr>
        <w:t>需要执行</w:t>
      </w:r>
      <w:r w:rsidRPr="0038377D">
        <w:rPr>
          <w:rFonts w:cstheme="minorBidi" w:hint="eastAsia"/>
          <w:sz w:val="22"/>
        </w:rPr>
        <w:t xml:space="preserve">VMC </w:t>
      </w:r>
      <w:r w:rsidRPr="0038377D">
        <w:rPr>
          <w:rFonts w:cstheme="minorBidi" w:hint="eastAsia"/>
          <w:sz w:val="22"/>
        </w:rPr>
        <w:t>请求的</w:t>
      </w:r>
      <w:r w:rsidR="0052793E" w:rsidRPr="0038377D">
        <w:rPr>
          <w:rFonts w:cstheme="minorBidi" w:hint="eastAsia"/>
          <w:sz w:val="22"/>
        </w:rPr>
        <w:t>电制动</w:t>
      </w:r>
      <w:r w:rsidR="009926D8" w:rsidRPr="0038377D">
        <w:rPr>
          <w:rFonts w:cstheme="minorBidi" w:hint="eastAsia"/>
          <w:sz w:val="22"/>
        </w:rPr>
        <w:t>请求</w:t>
      </w:r>
      <w:r w:rsidRPr="0038377D">
        <w:rPr>
          <w:rFonts w:cstheme="minorBidi" w:hint="eastAsia"/>
          <w:sz w:val="22"/>
        </w:rPr>
        <w:t xml:space="preserve"> </w:t>
      </w:r>
      <w:r w:rsidRPr="0038377D">
        <w:rPr>
          <w:rFonts w:cstheme="minorBidi" w:hint="eastAsia"/>
          <w:sz w:val="22"/>
        </w:rPr>
        <w:t>（</w:t>
      </w:r>
      <w:r w:rsidR="000E1176" w:rsidRPr="0038377D">
        <w:rPr>
          <w:rFonts w:cstheme="minorBidi" w:hint="eastAsia"/>
          <w:sz w:val="22"/>
        </w:rPr>
        <w:t>VMC HDC</w:t>
      </w:r>
      <w:r w:rsidR="000F66B3" w:rsidRPr="0038377D">
        <w:rPr>
          <w:rFonts w:cstheme="minorBidi" w:hint="eastAsia"/>
          <w:sz w:val="22"/>
        </w:rPr>
        <w:t>功能优先级</w:t>
      </w:r>
      <w:r w:rsidR="002F25DB" w:rsidRPr="0038377D">
        <w:rPr>
          <w:rFonts w:cstheme="minorBidi" w:hint="eastAsia"/>
          <w:sz w:val="22"/>
        </w:rPr>
        <w:t>需要高于</w:t>
      </w:r>
      <w:r w:rsidR="002F25DB" w:rsidRPr="0038377D">
        <w:rPr>
          <w:rFonts w:cstheme="minorBidi" w:hint="eastAsia"/>
          <w:sz w:val="22"/>
        </w:rPr>
        <w:t>VCU</w:t>
      </w:r>
      <w:r w:rsidR="002F25DB" w:rsidRPr="0038377D">
        <w:rPr>
          <w:rFonts w:cstheme="minorBidi" w:hint="eastAsia"/>
          <w:sz w:val="22"/>
        </w:rPr>
        <w:t>自身电制动请求</w:t>
      </w:r>
      <w:r w:rsidRPr="0038377D">
        <w:rPr>
          <w:rFonts w:cstheme="minorBidi" w:hint="eastAsia"/>
          <w:sz w:val="22"/>
        </w:rPr>
        <w:t>），如果在越野</w:t>
      </w:r>
      <w:r w:rsidRPr="0038377D">
        <w:rPr>
          <w:rFonts w:cstheme="minorBidi" w:hint="eastAsia"/>
          <w:sz w:val="22"/>
        </w:rPr>
        <w:t>/</w:t>
      </w:r>
      <w:r w:rsidRPr="0038377D">
        <w:rPr>
          <w:rFonts w:cstheme="minorBidi" w:hint="eastAsia"/>
          <w:sz w:val="22"/>
        </w:rPr>
        <w:t>冰雪</w:t>
      </w:r>
      <w:proofErr w:type="gramStart"/>
      <w:r w:rsidRPr="0038377D">
        <w:rPr>
          <w:rFonts w:cstheme="minorBidi" w:hint="eastAsia"/>
          <w:sz w:val="22"/>
        </w:rPr>
        <w:t>等低附路面</w:t>
      </w:r>
      <w:proofErr w:type="gramEnd"/>
      <w:r w:rsidRPr="0038377D">
        <w:rPr>
          <w:rFonts w:cstheme="minorBidi" w:hint="eastAsia"/>
          <w:sz w:val="22"/>
        </w:rPr>
        <w:t>上，</w:t>
      </w:r>
      <w:r w:rsidRPr="0038377D">
        <w:rPr>
          <w:rFonts w:cstheme="minorBidi" w:hint="eastAsia"/>
          <w:sz w:val="22"/>
        </w:rPr>
        <w:t>ABS/DTC</w:t>
      </w:r>
      <w:r w:rsidRPr="0038377D">
        <w:rPr>
          <w:rFonts w:cstheme="minorBidi" w:hint="eastAsia"/>
          <w:sz w:val="22"/>
        </w:rPr>
        <w:t>等功能被激活，</w:t>
      </w:r>
      <w:r w:rsidR="00EF7798" w:rsidRPr="0038377D">
        <w:rPr>
          <w:rFonts w:cstheme="minorBidi" w:hint="eastAsia"/>
          <w:sz w:val="22"/>
        </w:rPr>
        <w:t>VMC</w:t>
      </w:r>
      <w:r w:rsidR="00EF7798" w:rsidRPr="0038377D">
        <w:rPr>
          <w:rFonts w:cstheme="minorBidi" w:hint="eastAsia"/>
          <w:sz w:val="22"/>
        </w:rPr>
        <w:t>的电制动扭矩</w:t>
      </w:r>
      <w:r w:rsidR="007C19FE" w:rsidRPr="0038377D">
        <w:rPr>
          <w:rFonts w:cstheme="minorBidi" w:hint="eastAsia"/>
          <w:sz w:val="22"/>
        </w:rPr>
        <w:t>会被</w:t>
      </w:r>
      <w:r w:rsidR="00EF7798" w:rsidRPr="0038377D">
        <w:rPr>
          <w:rFonts w:cstheme="minorBidi" w:hint="eastAsia"/>
          <w:sz w:val="22"/>
        </w:rPr>
        <w:t>制动的电制动限扭（</w:t>
      </w:r>
      <w:r w:rsidR="00EF7798" w:rsidRPr="0038377D">
        <w:rPr>
          <w:rFonts w:cstheme="minorBidi" w:hint="eastAsia"/>
          <w:sz w:val="22"/>
        </w:rPr>
        <w:t>DTC</w:t>
      </w:r>
      <w:r w:rsidR="00EF7798" w:rsidRPr="0038377D">
        <w:rPr>
          <w:rFonts w:cstheme="minorBidi" w:hint="eastAsia"/>
          <w:sz w:val="22"/>
        </w:rPr>
        <w:t>功能）</w:t>
      </w:r>
      <w:r w:rsidR="007C19FE" w:rsidRPr="0038377D">
        <w:rPr>
          <w:rFonts w:cstheme="minorBidi" w:hint="eastAsia"/>
          <w:sz w:val="22"/>
        </w:rPr>
        <w:t>override</w:t>
      </w:r>
      <w:r w:rsidR="00EF7798" w:rsidRPr="0038377D">
        <w:rPr>
          <w:rFonts w:cstheme="minorBidi" w:hint="eastAsia"/>
          <w:sz w:val="22"/>
        </w:rPr>
        <w:t>，此时</w:t>
      </w:r>
      <w:r w:rsidR="00EF7798" w:rsidRPr="0038377D">
        <w:rPr>
          <w:rFonts w:cstheme="minorBidi" w:hint="eastAsia"/>
          <w:sz w:val="22"/>
        </w:rPr>
        <w:t>VMC</w:t>
      </w:r>
      <w:r w:rsidR="00EF7798" w:rsidRPr="0038377D">
        <w:rPr>
          <w:rFonts w:cstheme="minorBidi" w:hint="eastAsia"/>
          <w:sz w:val="22"/>
        </w:rPr>
        <w:t>的</w:t>
      </w:r>
      <w:r w:rsidR="00EF7798" w:rsidRPr="0038377D">
        <w:rPr>
          <w:rFonts w:cstheme="minorBidi" w:hint="eastAsia"/>
          <w:sz w:val="22"/>
        </w:rPr>
        <w:t>HDC</w:t>
      </w:r>
      <w:r w:rsidR="00EF7798" w:rsidRPr="0038377D">
        <w:rPr>
          <w:rFonts w:cstheme="minorBidi" w:hint="eastAsia"/>
          <w:sz w:val="22"/>
        </w:rPr>
        <w:t>功能并不会退出</w:t>
      </w:r>
      <w:r w:rsidR="00810329" w:rsidRPr="0038377D">
        <w:rPr>
          <w:rFonts w:cstheme="minorBidi" w:hint="eastAsia"/>
          <w:sz w:val="22"/>
        </w:rPr>
        <w:t>(</w:t>
      </w:r>
      <w:r w:rsidR="00810329" w:rsidRPr="0038377D">
        <w:rPr>
          <w:rFonts w:cstheme="minorBidi" w:hint="eastAsia"/>
          <w:sz w:val="22"/>
        </w:rPr>
        <w:t>保持</w:t>
      </w:r>
      <w:r w:rsidR="00810329" w:rsidRPr="0038377D">
        <w:rPr>
          <w:rFonts w:cstheme="minorBidi" w:hint="eastAsia"/>
          <w:sz w:val="22"/>
        </w:rPr>
        <w:t>Active)</w:t>
      </w:r>
      <w:r w:rsidR="00D1672C" w:rsidRPr="0038377D">
        <w:rPr>
          <w:rFonts w:cstheme="minorBidi" w:hint="eastAsia"/>
          <w:sz w:val="22"/>
        </w:rPr>
        <w:t>，但是</w:t>
      </w:r>
      <w:r w:rsidR="00D1672C" w:rsidRPr="0038377D">
        <w:rPr>
          <w:rFonts w:cstheme="minorBidi" w:hint="eastAsia"/>
          <w:sz w:val="22"/>
        </w:rPr>
        <w:t>VMC</w:t>
      </w:r>
      <w:r w:rsidR="00D1672C" w:rsidRPr="0038377D">
        <w:rPr>
          <w:rFonts w:cstheme="minorBidi" w:hint="eastAsia"/>
          <w:sz w:val="22"/>
        </w:rPr>
        <w:t>请求的电制动扭矩不会再增加了</w:t>
      </w:r>
      <w:r w:rsidR="00BF2B69" w:rsidRPr="0038377D">
        <w:rPr>
          <w:rFonts w:cstheme="minorBidi" w:hint="eastAsia"/>
          <w:sz w:val="22"/>
        </w:rPr>
        <w:t>，直到</w:t>
      </w:r>
      <w:r w:rsidR="00BF2B69" w:rsidRPr="0038377D">
        <w:rPr>
          <w:rFonts w:cstheme="minorBidi" w:hint="eastAsia"/>
          <w:sz w:val="22"/>
        </w:rPr>
        <w:t>HDC</w:t>
      </w:r>
      <w:r w:rsidR="00BF2B69" w:rsidRPr="0038377D">
        <w:rPr>
          <w:rFonts w:cstheme="minorBidi" w:hint="eastAsia"/>
          <w:sz w:val="22"/>
        </w:rPr>
        <w:t>功能退出。在此过程中</w:t>
      </w:r>
      <w:r w:rsidR="00CA3D51" w:rsidRPr="0038377D">
        <w:rPr>
          <w:rFonts w:cstheme="minorBidi" w:hint="eastAsia"/>
          <w:sz w:val="22"/>
        </w:rPr>
        <w:t>VCU</w:t>
      </w:r>
      <w:r w:rsidR="00CA3D51" w:rsidRPr="0038377D">
        <w:rPr>
          <w:rFonts w:cstheme="minorBidi" w:hint="eastAsia"/>
          <w:sz w:val="22"/>
        </w:rPr>
        <w:t>和</w:t>
      </w:r>
      <w:r w:rsidR="00366EF1" w:rsidRPr="0038377D">
        <w:rPr>
          <w:rFonts w:cstheme="minorBidi" w:hint="eastAsia"/>
          <w:sz w:val="22"/>
        </w:rPr>
        <w:t xml:space="preserve">VMC </w:t>
      </w:r>
      <w:r w:rsidR="00366EF1" w:rsidRPr="0038377D">
        <w:rPr>
          <w:rFonts w:cstheme="minorBidi" w:hint="eastAsia"/>
          <w:sz w:val="22"/>
        </w:rPr>
        <w:t>电制动控制接口</w:t>
      </w:r>
      <w:r w:rsidR="00CA3D51" w:rsidRPr="0038377D">
        <w:rPr>
          <w:rFonts w:cstheme="minorBidi" w:hint="eastAsia"/>
          <w:sz w:val="22"/>
        </w:rPr>
        <w:t>保持握手</w:t>
      </w:r>
      <w:r w:rsidRPr="0038377D">
        <w:rPr>
          <w:rFonts w:cstheme="minorBidi" w:hint="eastAsia"/>
          <w:sz w:val="22"/>
        </w:rPr>
        <w:t>。</w:t>
      </w:r>
    </w:p>
    <w:p w14:paraId="62D06141" w14:textId="10305597" w:rsidR="004C6B58" w:rsidRDefault="00680377" w:rsidP="00BA301B">
      <w:pPr>
        <w:widowControl/>
        <w:ind w:left="132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HDC </w:t>
      </w:r>
      <w:r w:rsidR="006C30BF">
        <w:rPr>
          <w:rFonts w:cstheme="minorBidi" w:hint="eastAsia"/>
          <w:sz w:val="22"/>
        </w:rPr>
        <w:t>激活情况下</w:t>
      </w:r>
      <w:r w:rsidR="00B1038D">
        <w:rPr>
          <w:rFonts w:cstheme="minorBidi" w:hint="eastAsia"/>
          <w:sz w:val="22"/>
        </w:rPr>
        <w:t>（</w:t>
      </w:r>
      <w:r w:rsidR="00B1038D">
        <w:rPr>
          <w:rFonts w:cstheme="minorBidi" w:hint="eastAsia"/>
          <w:sz w:val="22"/>
        </w:rPr>
        <w:t xml:space="preserve">VCU </w:t>
      </w:r>
      <w:r w:rsidR="00B1038D">
        <w:rPr>
          <w:rFonts w:cstheme="minorBidi" w:hint="eastAsia"/>
          <w:sz w:val="22"/>
        </w:rPr>
        <w:t>需要基于</w:t>
      </w:r>
      <w:r w:rsidR="00B1038D">
        <w:rPr>
          <w:rFonts w:cstheme="minorBidi" w:hint="eastAsia"/>
          <w:sz w:val="22"/>
        </w:rPr>
        <w:t xml:space="preserve">HDC </w:t>
      </w:r>
      <w:r w:rsidR="00B1038D" w:rsidRPr="0020474E">
        <w:rPr>
          <w:rFonts w:cstheme="minorBidi" w:hint="eastAsia"/>
          <w:sz w:val="22"/>
        </w:rPr>
        <w:t>Active</w:t>
      </w:r>
      <w:r w:rsidR="00B1038D">
        <w:rPr>
          <w:rFonts w:cstheme="minorBidi" w:hint="eastAsia"/>
          <w:sz w:val="22"/>
        </w:rPr>
        <w:t xml:space="preserve"> flag</w:t>
      </w:r>
      <w:r w:rsidR="00B1038D">
        <w:rPr>
          <w:rFonts w:cstheme="minorBidi" w:hint="eastAsia"/>
          <w:sz w:val="22"/>
        </w:rPr>
        <w:t>）</w:t>
      </w:r>
      <w:r w:rsidR="006C30BF">
        <w:rPr>
          <w:rFonts w:cstheme="minorBidi" w:hint="eastAsia"/>
          <w:sz w:val="22"/>
        </w:rPr>
        <w:t>，</w:t>
      </w:r>
      <w:r w:rsidR="006C30BF">
        <w:rPr>
          <w:rFonts w:cstheme="minorBidi" w:hint="eastAsia"/>
          <w:sz w:val="22"/>
        </w:rPr>
        <w:t xml:space="preserve"> VCU</w:t>
      </w:r>
      <w:r w:rsidR="00F04730">
        <w:rPr>
          <w:rFonts w:cstheme="minorBidi" w:hint="eastAsia"/>
          <w:sz w:val="22"/>
        </w:rPr>
        <w:t>只</w:t>
      </w:r>
      <w:r w:rsidR="006C30BF">
        <w:rPr>
          <w:rFonts w:cstheme="minorBidi" w:hint="eastAsia"/>
          <w:sz w:val="22"/>
        </w:rPr>
        <w:t>需要</w:t>
      </w:r>
      <w:r w:rsidR="00874AED">
        <w:rPr>
          <w:rFonts w:cstheme="minorBidi" w:hint="eastAsia"/>
          <w:sz w:val="22"/>
        </w:rPr>
        <w:t>执行</w:t>
      </w:r>
      <w:r w:rsidR="00F04730">
        <w:rPr>
          <w:rFonts w:cstheme="minorBidi" w:hint="eastAsia"/>
          <w:sz w:val="22"/>
        </w:rPr>
        <w:t>HDC</w:t>
      </w:r>
      <w:r w:rsidR="00F04730">
        <w:rPr>
          <w:rFonts w:cstheme="minorBidi" w:hint="eastAsia"/>
          <w:sz w:val="22"/>
        </w:rPr>
        <w:t>的电制动扭矩（</w:t>
      </w:r>
      <w:r w:rsidR="00F04730">
        <w:rPr>
          <w:rFonts w:cstheme="minorBidi" w:hint="eastAsia"/>
          <w:sz w:val="22"/>
        </w:rPr>
        <w:t xml:space="preserve">VCU </w:t>
      </w:r>
      <w:r w:rsidR="00B1038D">
        <w:rPr>
          <w:rFonts w:cstheme="minorBidi" w:hint="eastAsia"/>
          <w:sz w:val="22"/>
        </w:rPr>
        <w:t>不再发送</w:t>
      </w:r>
      <w:r w:rsidR="00B1038D">
        <w:rPr>
          <w:rFonts w:cstheme="minorBidi" w:hint="eastAsia"/>
          <w:sz w:val="22"/>
        </w:rPr>
        <w:t>coasting</w:t>
      </w:r>
      <w:r w:rsidR="00B1038D">
        <w:rPr>
          <w:rFonts w:cstheme="minorBidi" w:hint="eastAsia"/>
          <w:sz w:val="22"/>
        </w:rPr>
        <w:t>请求</w:t>
      </w:r>
      <w:r w:rsidR="00F04730">
        <w:rPr>
          <w:rFonts w:cstheme="minorBidi" w:hint="eastAsia"/>
          <w:sz w:val="22"/>
        </w:rPr>
        <w:t>）</w:t>
      </w:r>
      <w:r w:rsidR="00B1038D">
        <w:rPr>
          <w:rFonts w:cstheme="minorBidi" w:hint="eastAsia"/>
          <w:sz w:val="22"/>
        </w:rPr>
        <w:t>。</w:t>
      </w:r>
    </w:p>
    <w:p w14:paraId="46AE4839" w14:textId="77777777" w:rsidR="002E06BE" w:rsidRPr="00BA301B" w:rsidRDefault="002E06BE" w:rsidP="00BA301B">
      <w:pPr>
        <w:widowControl/>
        <w:ind w:left="1320" w:firstLineChars="0" w:firstLine="0"/>
        <w:rPr>
          <w:rFonts w:cstheme="minorBidi"/>
          <w:sz w:val="22"/>
        </w:rPr>
      </w:pPr>
    </w:p>
    <w:p w14:paraId="0613CB28" w14:textId="22A4BC51" w:rsidR="009B2261" w:rsidRPr="0020474E" w:rsidRDefault="00D66178" w:rsidP="00811C2D">
      <w:pPr>
        <w:pStyle w:val="ListParagraph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在激活状态（</w:t>
      </w:r>
      <w:r w:rsidRPr="0020474E">
        <w:rPr>
          <w:rFonts w:cstheme="minorBidi" w:hint="eastAsia"/>
          <w:sz w:val="22"/>
        </w:rPr>
        <w:t>Active</w:t>
      </w:r>
      <w:r w:rsidRPr="0020474E">
        <w:rPr>
          <w:rFonts w:cstheme="minorBidi" w:hint="eastAsia"/>
          <w:sz w:val="22"/>
        </w:rPr>
        <w:t>）下</w:t>
      </w:r>
      <w:r w:rsidR="004D6352" w:rsidRPr="0020474E">
        <w:rPr>
          <w:rFonts w:cstheme="minorBidi" w:hint="eastAsia"/>
          <w:sz w:val="22"/>
        </w:rPr>
        <w:t>触发</w:t>
      </w:r>
      <w:r w:rsidR="00820D8B" w:rsidRPr="0020474E">
        <w:rPr>
          <w:rFonts w:cstheme="minorBidi" w:hint="eastAsia"/>
          <w:sz w:val="22"/>
        </w:rPr>
        <w:t>待命</w:t>
      </w:r>
      <w:r w:rsidR="009F7A55" w:rsidRPr="0020474E">
        <w:rPr>
          <w:rFonts w:cstheme="minorBidi" w:hint="eastAsia"/>
          <w:sz w:val="22"/>
        </w:rPr>
        <w:t>（</w:t>
      </w:r>
      <w:r w:rsidR="007C4F40" w:rsidRPr="0020474E">
        <w:rPr>
          <w:rFonts w:cstheme="minorBidi" w:hint="eastAsia"/>
          <w:sz w:val="22"/>
        </w:rPr>
        <w:t>Passive</w:t>
      </w:r>
      <w:r w:rsidR="009F7A55" w:rsidRPr="0020474E">
        <w:rPr>
          <w:rFonts w:cstheme="minorBidi" w:hint="eastAsia"/>
          <w:sz w:val="22"/>
        </w:rPr>
        <w:t>）</w:t>
      </w:r>
      <w:r w:rsidR="00F72904" w:rsidRPr="0020474E">
        <w:rPr>
          <w:rFonts w:cstheme="minorBidi" w:hint="eastAsia"/>
          <w:sz w:val="22"/>
        </w:rPr>
        <w:t>状态条件</w:t>
      </w:r>
      <w:r w:rsidR="009B2261" w:rsidRPr="0020474E">
        <w:rPr>
          <w:rFonts w:cstheme="minorBidi" w:hint="eastAsia"/>
          <w:sz w:val="22"/>
        </w:rPr>
        <w:t>：</w:t>
      </w:r>
    </w:p>
    <w:p w14:paraId="236DB9D1" w14:textId="3CA5E8E7" w:rsidR="00751A7C" w:rsidRPr="0020474E" w:rsidRDefault="00751A7C" w:rsidP="00751A7C">
      <w:pPr>
        <w:pStyle w:val="ListParagraph"/>
        <w:widowControl/>
        <w:ind w:leftChars="638" w:left="1340" w:firstLineChars="0" w:firstLine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功能立刻进入</w:t>
      </w:r>
      <w:r w:rsidR="00A56BAC" w:rsidRPr="0020474E">
        <w:rPr>
          <w:rFonts w:cstheme="minorBidi" w:hint="eastAsia"/>
          <w:sz w:val="22"/>
        </w:rPr>
        <w:t>待命</w:t>
      </w:r>
      <w:r w:rsidRPr="0020474E">
        <w:rPr>
          <w:rFonts w:cstheme="minorBidi" w:hint="eastAsia"/>
          <w:sz w:val="22"/>
        </w:rPr>
        <w:t>Passive</w:t>
      </w:r>
      <w:r w:rsidRPr="0020474E">
        <w:rPr>
          <w:rFonts w:cstheme="minorBidi" w:hint="eastAsia"/>
          <w:sz w:val="22"/>
        </w:rPr>
        <w:t>状态，此时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</w:t>
      </w:r>
      <w:proofErr w:type="gramStart"/>
      <w:r w:rsidRPr="0020474E">
        <w:rPr>
          <w:rFonts w:cstheme="minorBidi" w:hint="eastAsia"/>
          <w:sz w:val="22"/>
        </w:rPr>
        <w:t>灯保持</w:t>
      </w:r>
      <w:proofErr w:type="gramEnd"/>
      <w:r w:rsidRPr="0020474E">
        <w:rPr>
          <w:rFonts w:cstheme="minorBidi" w:hint="eastAsia"/>
          <w:sz w:val="22"/>
        </w:rPr>
        <w:t>常亮，</w:t>
      </w:r>
      <w:r w:rsidRPr="0020474E">
        <w:rPr>
          <w:rFonts w:cstheme="minorBidi" w:hint="eastAsia"/>
          <w:sz w:val="22"/>
        </w:rPr>
        <w:t xml:space="preserve"> VCU</w:t>
      </w:r>
      <w:r w:rsidRPr="0020474E">
        <w:rPr>
          <w:rFonts w:cstheme="minorBidi" w:hint="eastAsia"/>
          <w:sz w:val="22"/>
        </w:rPr>
        <w:t>和</w:t>
      </w:r>
      <w:r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会断开握手，</w:t>
      </w:r>
      <w:r w:rsidRPr="0020474E">
        <w:rPr>
          <w:rFonts w:cstheme="minorBidi" w:hint="eastAsia"/>
          <w:sz w:val="22"/>
        </w:rPr>
        <w:t>VCU</w:t>
      </w:r>
      <w:r w:rsidRPr="0020474E">
        <w:rPr>
          <w:rFonts w:cstheme="minorBidi" w:hint="eastAsia"/>
          <w:sz w:val="22"/>
        </w:rPr>
        <w:t>不再执行</w:t>
      </w:r>
      <w:r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的电制动请求</w:t>
      </w:r>
      <w:r w:rsidR="004D6352" w:rsidRPr="0020474E">
        <w:rPr>
          <w:rFonts w:cstheme="minorBidi" w:hint="eastAsia"/>
          <w:sz w:val="22"/>
        </w:rPr>
        <w:t>. VCU</w:t>
      </w:r>
      <w:r w:rsidR="004D6352" w:rsidRPr="0020474E">
        <w:rPr>
          <w:rFonts w:cstheme="minorBidi" w:hint="eastAsia"/>
          <w:sz w:val="22"/>
        </w:rPr>
        <w:t>需要根据驾驶员请求重新接管驱动和电制动请求</w:t>
      </w:r>
      <w:r w:rsidR="001A53DD">
        <w:rPr>
          <w:rFonts w:cstheme="minorBidi" w:hint="eastAsia"/>
          <w:sz w:val="22"/>
        </w:rPr>
        <w:t>，</w:t>
      </w:r>
      <w:r w:rsidR="001A53DD">
        <w:rPr>
          <w:rFonts w:cstheme="minorBidi" w:hint="eastAsia"/>
          <w:sz w:val="22"/>
        </w:rPr>
        <w:t xml:space="preserve"> VCU </w:t>
      </w:r>
      <w:r w:rsidR="001A53DD">
        <w:rPr>
          <w:rFonts w:cstheme="minorBidi" w:hint="eastAsia"/>
          <w:sz w:val="22"/>
        </w:rPr>
        <w:t>负责握手平顺性</w:t>
      </w:r>
      <w:r w:rsidR="00DF204C">
        <w:rPr>
          <w:rFonts w:cstheme="minorBidi" w:hint="eastAsia"/>
          <w:sz w:val="22"/>
        </w:rPr>
        <w:t xml:space="preserve"> </w:t>
      </w:r>
      <w:r w:rsidR="00DF204C">
        <w:rPr>
          <w:rFonts w:cstheme="minorBidi" w:hint="eastAsia"/>
          <w:sz w:val="22"/>
        </w:rPr>
        <w:t>（</w:t>
      </w:r>
      <w:r w:rsidR="00C65472">
        <w:rPr>
          <w:rFonts w:cstheme="minorBidi" w:hint="eastAsia"/>
          <w:sz w:val="22"/>
        </w:rPr>
        <w:t>谁握手谁负责</w:t>
      </w:r>
      <w:r w:rsidR="00845F40">
        <w:rPr>
          <w:rFonts w:cstheme="minorBidi" w:hint="eastAsia"/>
          <w:sz w:val="22"/>
        </w:rPr>
        <w:t>平顺性</w:t>
      </w:r>
      <w:r w:rsidR="00DF204C">
        <w:rPr>
          <w:rFonts w:cstheme="minorBidi" w:hint="eastAsia"/>
          <w:sz w:val="22"/>
        </w:rPr>
        <w:t>）</w:t>
      </w:r>
      <w:r w:rsidR="004D6352" w:rsidRPr="0020474E">
        <w:rPr>
          <w:rFonts w:cstheme="minorBidi" w:hint="eastAsia"/>
          <w:sz w:val="22"/>
        </w:rPr>
        <w:t>。</w:t>
      </w:r>
    </w:p>
    <w:p w14:paraId="0D9A2BD7" w14:textId="77777777" w:rsidR="00751A7C" w:rsidRPr="0020474E" w:rsidRDefault="00751A7C" w:rsidP="00751A7C">
      <w:pPr>
        <w:pStyle w:val="ListParagraph"/>
        <w:widowControl/>
        <w:ind w:left="1320" w:firstLineChars="0" w:firstLine="0"/>
        <w:rPr>
          <w:rFonts w:cstheme="minorBidi"/>
          <w:sz w:val="22"/>
        </w:rPr>
      </w:pPr>
    </w:p>
    <w:p w14:paraId="219F374B" w14:textId="3F0B30C3" w:rsidR="00EF4951" w:rsidRPr="0020474E" w:rsidRDefault="004D6352" w:rsidP="004D6352">
      <w:pPr>
        <w:pStyle w:val="ListParagraph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在待命状态（</w:t>
      </w:r>
      <w:r w:rsidRPr="0020474E">
        <w:rPr>
          <w:rFonts w:cstheme="minorBidi" w:hint="eastAsia"/>
          <w:sz w:val="22"/>
        </w:rPr>
        <w:t>Passive</w:t>
      </w:r>
      <w:r w:rsidRPr="0020474E">
        <w:rPr>
          <w:rFonts w:cstheme="minorBidi" w:hint="eastAsia"/>
          <w:sz w:val="22"/>
        </w:rPr>
        <w:t>）下如果满足所有激活（</w:t>
      </w:r>
      <w:r w:rsidRPr="0020474E">
        <w:rPr>
          <w:rFonts w:cstheme="minorBidi" w:hint="eastAsia"/>
          <w:sz w:val="22"/>
        </w:rPr>
        <w:t>Active</w:t>
      </w:r>
      <w:r w:rsidRPr="0020474E">
        <w:rPr>
          <w:rFonts w:cstheme="minorBidi" w:hint="eastAsia"/>
          <w:sz w:val="22"/>
        </w:rPr>
        <w:t>）状态条件，</w:t>
      </w:r>
      <w:r w:rsidRPr="0020474E">
        <w:rPr>
          <w:rFonts w:cstheme="minorBidi" w:hint="eastAsia"/>
          <w:sz w:val="22"/>
        </w:rPr>
        <w:t xml:space="preserve"> </w:t>
      </w:r>
      <w:r w:rsidR="005D642C" w:rsidRPr="0020474E">
        <w:rPr>
          <w:rFonts w:cstheme="minorBidi" w:hint="eastAsia"/>
          <w:sz w:val="22"/>
        </w:rPr>
        <w:t>HDC</w:t>
      </w:r>
      <w:r w:rsidR="005D642C" w:rsidRPr="0020474E">
        <w:rPr>
          <w:rFonts w:cstheme="minorBidi" w:hint="eastAsia"/>
          <w:sz w:val="22"/>
        </w:rPr>
        <w:t>功能会再次进入</w:t>
      </w:r>
      <w:r w:rsidR="005D642C" w:rsidRPr="0020474E">
        <w:rPr>
          <w:rFonts w:cstheme="minorBidi" w:hint="eastAsia"/>
          <w:sz w:val="22"/>
        </w:rPr>
        <w:t>Active</w:t>
      </w:r>
      <w:r w:rsidR="005D642C" w:rsidRPr="0020474E">
        <w:rPr>
          <w:rFonts w:cstheme="minorBidi" w:hint="eastAsia"/>
          <w:sz w:val="22"/>
        </w:rPr>
        <w:t>条件</w:t>
      </w:r>
      <w:r w:rsidR="000D6B18" w:rsidRPr="0020474E">
        <w:rPr>
          <w:rFonts w:cstheme="minorBidi" w:hint="eastAsia"/>
          <w:sz w:val="22"/>
        </w:rPr>
        <w:t>，</w:t>
      </w:r>
      <w:r w:rsidR="00B6336D" w:rsidRPr="0020474E">
        <w:rPr>
          <w:rFonts w:cstheme="minorBidi" w:hint="eastAsia"/>
          <w:sz w:val="22"/>
        </w:rPr>
        <w:t>此时仪表盘</w:t>
      </w:r>
      <w:r w:rsidR="00B6336D" w:rsidRPr="0020474E">
        <w:rPr>
          <w:rFonts w:cstheme="minorBidi" w:hint="eastAsia"/>
          <w:sz w:val="22"/>
        </w:rPr>
        <w:t>HDC</w:t>
      </w:r>
      <w:r w:rsidR="00B6336D" w:rsidRPr="0020474E">
        <w:rPr>
          <w:rFonts w:cstheme="minorBidi" w:hint="eastAsia"/>
          <w:sz w:val="22"/>
        </w:rPr>
        <w:t>功能灯重新闪烁。</w:t>
      </w:r>
      <w:r w:rsidR="000D6B18" w:rsidRPr="0020474E">
        <w:rPr>
          <w:rFonts w:cstheme="minorBidi" w:hint="eastAsia"/>
          <w:sz w:val="22"/>
        </w:rPr>
        <w:t>VMC</w:t>
      </w:r>
      <w:r w:rsidR="000D6B18" w:rsidRPr="0020474E">
        <w:rPr>
          <w:rFonts w:cstheme="minorBidi" w:hint="eastAsia"/>
          <w:sz w:val="22"/>
        </w:rPr>
        <w:t>电制动接口重新与</w:t>
      </w:r>
      <w:r w:rsidR="00251354" w:rsidRPr="0020474E">
        <w:rPr>
          <w:rFonts w:cstheme="minorBidi" w:hint="eastAsia"/>
          <w:sz w:val="22"/>
        </w:rPr>
        <w:t>VCU</w:t>
      </w:r>
      <w:r w:rsidR="000C768B" w:rsidRPr="0020474E">
        <w:rPr>
          <w:rFonts w:cstheme="minorBidi" w:hint="eastAsia"/>
          <w:sz w:val="22"/>
        </w:rPr>
        <w:t>建立握手，请求电制动控制。</w:t>
      </w:r>
    </w:p>
    <w:p w14:paraId="5BDE2EDB" w14:textId="77777777" w:rsidR="0057594F" w:rsidRPr="0020474E" w:rsidRDefault="0057594F" w:rsidP="002E06BE">
      <w:pPr>
        <w:pStyle w:val="ListParagraph"/>
        <w:widowControl/>
        <w:ind w:left="1320" w:firstLineChars="0" w:firstLine="0"/>
        <w:rPr>
          <w:rFonts w:cstheme="minorBidi"/>
          <w:sz w:val="22"/>
        </w:rPr>
      </w:pPr>
    </w:p>
    <w:p w14:paraId="599D5826" w14:textId="20B7E582" w:rsidR="00965191" w:rsidRPr="0020474E" w:rsidRDefault="00965191" w:rsidP="004D6352">
      <w:pPr>
        <w:pStyle w:val="ListParagraph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当驾驶员</w:t>
      </w:r>
      <w:r w:rsidR="00CC68F0" w:rsidRPr="0020474E">
        <w:rPr>
          <w:rFonts w:cstheme="minorBidi" w:hint="eastAsia"/>
          <w:sz w:val="22"/>
        </w:rPr>
        <w:t>手动</w:t>
      </w:r>
      <w:r w:rsidRPr="0020474E">
        <w:rPr>
          <w:rFonts w:cstheme="minorBidi" w:hint="eastAsia"/>
          <w:sz w:val="22"/>
        </w:rPr>
        <w:t>关闭</w:t>
      </w:r>
      <w:r w:rsidR="009E04BB" w:rsidRPr="0020474E">
        <w:rPr>
          <w:rFonts w:cstheme="minorBidi" w:hint="eastAsia"/>
          <w:sz w:val="22"/>
        </w:rPr>
        <w:t>HDC</w:t>
      </w:r>
      <w:r w:rsidR="009E04BB" w:rsidRPr="0020474E">
        <w:rPr>
          <w:rFonts w:cstheme="minorBidi" w:hint="eastAsia"/>
          <w:sz w:val="22"/>
        </w:rPr>
        <w:t>开关，</w:t>
      </w:r>
      <w:r w:rsidR="00514A33" w:rsidRPr="0020474E">
        <w:rPr>
          <w:rFonts w:cstheme="minorBidi" w:hint="eastAsia"/>
          <w:sz w:val="22"/>
        </w:rPr>
        <w:t>HDC</w:t>
      </w:r>
      <w:r w:rsidR="00514A33" w:rsidRPr="0020474E">
        <w:rPr>
          <w:rFonts w:cstheme="minorBidi" w:hint="eastAsia"/>
          <w:sz w:val="22"/>
        </w:rPr>
        <w:t>功能会退出，</w:t>
      </w:r>
      <w:r w:rsidR="00AC0309" w:rsidRPr="0020474E">
        <w:rPr>
          <w:rFonts w:cstheme="minorBidi" w:hint="eastAsia"/>
          <w:sz w:val="22"/>
        </w:rPr>
        <w:t>此时</w:t>
      </w:r>
      <w:r w:rsidR="00AC0309" w:rsidRPr="0020474E">
        <w:rPr>
          <w:rFonts w:cstheme="minorBidi" w:hint="eastAsia"/>
          <w:sz w:val="22"/>
        </w:rPr>
        <w:t>HDC</w:t>
      </w:r>
      <w:r w:rsidR="00AC0309" w:rsidRPr="0020474E">
        <w:rPr>
          <w:rFonts w:cstheme="minorBidi" w:hint="eastAsia"/>
          <w:sz w:val="22"/>
        </w:rPr>
        <w:t>功能灯关闭</w:t>
      </w:r>
      <w:r w:rsidR="008009B1" w:rsidRPr="0020474E">
        <w:rPr>
          <w:rFonts w:cstheme="minorBidi" w:hint="eastAsia"/>
          <w:sz w:val="22"/>
        </w:rPr>
        <w:t>，</w:t>
      </w:r>
      <w:r w:rsidR="008009B1" w:rsidRPr="0020474E">
        <w:rPr>
          <w:rFonts w:cstheme="minorBidi" w:hint="eastAsia"/>
          <w:sz w:val="22"/>
        </w:rPr>
        <w:t xml:space="preserve"> </w:t>
      </w:r>
      <w:r w:rsidR="008009B1" w:rsidRPr="0020474E">
        <w:rPr>
          <w:rFonts w:cstheme="minorBidi" w:hint="eastAsia"/>
          <w:sz w:val="22"/>
        </w:rPr>
        <w:t>此时</w:t>
      </w:r>
      <w:r w:rsidR="008009B1" w:rsidRPr="0020474E">
        <w:rPr>
          <w:rFonts w:cstheme="minorBidi" w:hint="eastAsia"/>
          <w:sz w:val="22"/>
        </w:rPr>
        <w:t>VCU</w:t>
      </w:r>
      <w:r w:rsidR="008009B1" w:rsidRPr="0020474E">
        <w:rPr>
          <w:rFonts w:cstheme="minorBidi" w:hint="eastAsia"/>
          <w:sz w:val="22"/>
        </w:rPr>
        <w:t>和</w:t>
      </w:r>
      <w:r w:rsidR="008009B1" w:rsidRPr="0020474E">
        <w:rPr>
          <w:rFonts w:cstheme="minorBidi" w:hint="eastAsia"/>
          <w:sz w:val="22"/>
        </w:rPr>
        <w:t>VMC</w:t>
      </w:r>
      <w:r w:rsidR="00452446" w:rsidRPr="0020474E">
        <w:rPr>
          <w:rFonts w:cstheme="minorBidi" w:hint="eastAsia"/>
          <w:sz w:val="22"/>
        </w:rPr>
        <w:t>处于</w:t>
      </w:r>
      <w:r w:rsidR="008009B1" w:rsidRPr="0020474E">
        <w:rPr>
          <w:rFonts w:cstheme="minorBidi" w:hint="eastAsia"/>
          <w:sz w:val="22"/>
        </w:rPr>
        <w:t>断开握手</w:t>
      </w:r>
      <w:r w:rsidR="00452446" w:rsidRPr="0020474E">
        <w:rPr>
          <w:rFonts w:cstheme="minorBidi" w:hint="eastAsia"/>
          <w:sz w:val="22"/>
        </w:rPr>
        <w:t>状态</w:t>
      </w:r>
      <w:r w:rsidR="00AC0309" w:rsidRPr="0020474E">
        <w:rPr>
          <w:rFonts w:cstheme="minorBidi" w:hint="eastAsia"/>
          <w:sz w:val="22"/>
        </w:rPr>
        <w:t>。</w:t>
      </w:r>
    </w:p>
    <w:p w14:paraId="360F3559" w14:textId="77777777" w:rsidR="00990FD1" w:rsidRDefault="00990FD1" w:rsidP="00EF4951">
      <w:pPr>
        <w:pStyle w:val="ListParagraph"/>
        <w:widowControl/>
        <w:ind w:left="1320" w:firstLineChars="0" w:firstLine="0"/>
        <w:rPr>
          <w:rFonts w:cstheme="minorBidi"/>
          <w:sz w:val="22"/>
        </w:rPr>
      </w:pPr>
    </w:p>
    <w:p w14:paraId="055CC49D" w14:textId="77777777" w:rsidR="00DD5E85" w:rsidRPr="00811C2D" w:rsidRDefault="00DD5E85" w:rsidP="00811C2D">
      <w:pPr>
        <w:widowControl/>
        <w:ind w:firstLineChars="0" w:firstLine="420"/>
        <w:rPr>
          <w:rFonts w:cstheme="minorBidi"/>
          <w:sz w:val="22"/>
        </w:rPr>
      </w:pPr>
    </w:p>
    <w:p w14:paraId="3B95E480" w14:textId="127348E2" w:rsidR="005F5C96" w:rsidRDefault="00B10C61" w:rsidP="005D60E8">
      <w:pPr>
        <w:pStyle w:val="ListParagraph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制动执行器</w:t>
      </w:r>
      <w:r w:rsidR="005D60E8">
        <w:rPr>
          <w:rFonts w:cstheme="minorBidi" w:hint="eastAsia"/>
          <w:sz w:val="22"/>
        </w:rPr>
        <w:t>：</w:t>
      </w:r>
      <w:r w:rsidR="005D60E8">
        <w:rPr>
          <w:rFonts w:cstheme="minorBidi" w:hint="eastAsia"/>
          <w:sz w:val="22"/>
        </w:rPr>
        <w:t xml:space="preserve">HDC </w:t>
      </w:r>
      <w:r w:rsidR="005D60E8">
        <w:rPr>
          <w:rFonts w:cstheme="minorBidi" w:hint="eastAsia"/>
          <w:sz w:val="22"/>
        </w:rPr>
        <w:t>激活状态（</w:t>
      </w:r>
      <w:r w:rsidR="005D60E8">
        <w:rPr>
          <w:rFonts w:cstheme="minorBidi" w:hint="eastAsia"/>
          <w:sz w:val="22"/>
        </w:rPr>
        <w:t>Active</w:t>
      </w:r>
      <w:r w:rsidR="005D60E8">
        <w:rPr>
          <w:rFonts w:cstheme="minorBidi" w:hint="eastAsia"/>
          <w:sz w:val="22"/>
        </w:rPr>
        <w:t>）下</w:t>
      </w:r>
      <w:r w:rsidR="005D60E8">
        <w:rPr>
          <w:rFonts w:cstheme="minorBidi" w:hint="eastAsia"/>
          <w:sz w:val="22"/>
        </w:rPr>
        <w:t>, VMC</w:t>
      </w:r>
      <w:r w:rsidR="005D60E8">
        <w:rPr>
          <w:rFonts w:cstheme="minorBidi" w:hint="eastAsia"/>
          <w:sz w:val="22"/>
        </w:rPr>
        <w:t>会与</w:t>
      </w:r>
      <w:r>
        <w:rPr>
          <w:rFonts w:cstheme="minorBidi" w:hint="eastAsia"/>
          <w:sz w:val="22"/>
        </w:rPr>
        <w:t>制动执行器</w:t>
      </w:r>
      <w:r w:rsidR="005D60E8">
        <w:rPr>
          <w:rFonts w:cstheme="minorBidi" w:hint="eastAsia"/>
          <w:sz w:val="22"/>
        </w:rPr>
        <w:t>建立握手，</w:t>
      </w:r>
      <w:r w:rsidR="005D60E8" w:rsidRPr="00313C66">
        <w:rPr>
          <w:rFonts w:cstheme="minorBidi" w:hint="eastAsia"/>
          <w:sz w:val="22"/>
        </w:rPr>
        <w:t>VMC</w:t>
      </w:r>
      <w:r w:rsidR="005D60E8">
        <w:rPr>
          <w:rFonts w:cstheme="minorBidi" w:hint="eastAsia"/>
          <w:sz w:val="22"/>
        </w:rPr>
        <w:t>请求</w:t>
      </w:r>
      <w:r w:rsidR="00A22CD0" w:rsidRPr="00503C90">
        <w:rPr>
          <w:rFonts w:cstheme="minorBidi" w:hint="eastAsia"/>
          <w:sz w:val="22"/>
          <w:highlight w:val="yellow"/>
        </w:rPr>
        <w:t>整车总的</w:t>
      </w:r>
      <w:r w:rsidR="005D60E8" w:rsidRPr="00503C90">
        <w:rPr>
          <w:rFonts w:cstheme="minorBidi" w:hint="eastAsia"/>
          <w:sz w:val="22"/>
          <w:highlight w:val="yellow"/>
        </w:rPr>
        <w:t>制动扭矩</w:t>
      </w:r>
      <w:r w:rsidR="008E4C86">
        <w:rPr>
          <w:rFonts w:cstheme="minorBidi" w:hint="eastAsia"/>
          <w:sz w:val="22"/>
          <w:highlight w:val="yellow"/>
        </w:rPr>
        <w:t>（</w:t>
      </w:r>
      <w:r w:rsidR="008E4C86" w:rsidRPr="008E4C86">
        <w:rPr>
          <w:rFonts w:cstheme="minorBidi" w:hint="eastAsia"/>
          <w:sz w:val="22"/>
        </w:rPr>
        <w:t>液压制动扭矩</w:t>
      </w:r>
      <w:r w:rsidR="008E4C86" w:rsidRPr="008E4C86">
        <w:rPr>
          <w:rFonts w:cstheme="minorBidi" w:hint="eastAsia"/>
          <w:sz w:val="22"/>
        </w:rPr>
        <w:t>+</w:t>
      </w:r>
      <w:r w:rsidR="008E4C86" w:rsidRPr="008E4C86">
        <w:rPr>
          <w:rFonts w:cstheme="minorBidi" w:hint="eastAsia"/>
          <w:sz w:val="22"/>
        </w:rPr>
        <w:t>电制动扭矩</w:t>
      </w:r>
      <w:r w:rsidR="008E4C86">
        <w:rPr>
          <w:rFonts w:cstheme="minorBidi" w:hint="eastAsia"/>
          <w:sz w:val="22"/>
          <w:highlight w:val="yellow"/>
        </w:rPr>
        <w:t>）</w:t>
      </w:r>
      <w:r w:rsidR="005D60E8" w:rsidRPr="00503C90">
        <w:rPr>
          <w:rFonts w:cstheme="minorBidi" w:hint="eastAsia"/>
          <w:sz w:val="22"/>
          <w:highlight w:val="yellow"/>
        </w:rPr>
        <w:t>发给</w:t>
      </w:r>
      <w:r w:rsidRPr="00503C90">
        <w:rPr>
          <w:rFonts w:cstheme="minorBidi" w:hint="eastAsia"/>
          <w:sz w:val="22"/>
          <w:highlight w:val="yellow"/>
        </w:rPr>
        <w:t>制动</w:t>
      </w:r>
      <w:r w:rsidR="00FC52F3">
        <w:rPr>
          <w:rFonts w:cstheme="minorBidi" w:hint="eastAsia"/>
          <w:sz w:val="22"/>
          <w:highlight w:val="yellow"/>
        </w:rPr>
        <w:t>执行器</w:t>
      </w:r>
      <w:r w:rsidR="005D60E8">
        <w:rPr>
          <w:rFonts w:cstheme="minorBidi" w:hint="eastAsia"/>
          <w:sz w:val="22"/>
        </w:rPr>
        <w:t>，</w:t>
      </w:r>
      <w:r w:rsidR="005D60E8">
        <w:rPr>
          <w:rFonts w:cstheme="minorBidi" w:hint="eastAsia"/>
          <w:sz w:val="22"/>
        </w:rPr>
        <w:t xml:space="preserve"> </w:t>
      </w:r>
      <w:r w:rsidR="009B27C6">
        <w:rPr>
          <w:rFonts w:cstheme="minorBidi" w:hint="eastAsia"/>
          <w:sz w:val="22"/>
        </w:rPr>
        <w:t>在</w:t>
      </w:r>
      <w:r w:rsidR="009B27C6">
        <w:rPr>
          <w:rFonts w:cstheme="minorBidi" w:hint="eastAsia"/>
          <w:sz w:val="22"/>
        </w:rPr>
        <w:t>HDC</w:t>
      </w:r>
      <w:r w:rsidR="009B27C6">
        <w:rPr>
          <w:rFonts w:cstheme="minorBidi" w:hint="eastAsia"/>
          <w:sz w:val="22"/>
        </w:rPr>
        <w:t>激活过程中，</w:t>
      </w:r>
      <w:r w:rsidR="00D02406">
        <w:rPr>
          <w:rFonts w:cstheme="minorBidi" w:hint="eastAsia"/>
          <w:sz w:val="22"/>
        </w:rPr>
        <w:t>制动无需因为</w:t>
      </w:r>
      <w:r w:rsidR="00D02406">
        <w:rPr>
          <w:rFonts w:cstheme="minorBidi" w:hint="eastAsia"/>
          <w:sz w:val="22"/>
        </w:rPr>
        <w:t>HDC</w:t>
      </w:r>
      <w:r w:rsidR="00D02406">
        <w:rPr>
          <w:rFonts w:cstheme="minorBidi" w:hint="eastAsia"/>
          <w:sz w:val="22"/>
        </w:rPr>
        <w:t>功能关闭任何其他</w:t>
      </w:r>
      <w:r w:rsidR="00894A1E">
        <w:rPr>
          <w:rFonts w:cstheme="minorBidi" w:hint="eastAsia"/>
          <w:sz w:val="22"/>
        </w:rPr>
        <w:t>功能。需要注意：</w:t>
      </w:r>
      <w:r w:rsidR="00894A1E">
        <w:rPr>
          <w:rFonts w:cstheme="minorBidi"/>
          <w:sz w:val="22"/>
        </w:rPr>
        <w:t xml:space="preserve"> </w:t>
      </w:r>
    </w:p>
    <w:p w14:paraId="4BC8B1D7" w14:textId="549FB478" w:rsidR="00232A71" w:rsidRPr="00674174" w:rsidRDefault="00411C74" w:rsidP="00674174">
      <w:pPr>
        <w:pStyle w:val="ListParagraph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674174">
        <w:rPr>
          <w:rFonts w:cstheme="minorBidi" w:hint="eastAsia"/>
          <w:sz w:val="22"/>
        </w:rPr>
        <w:t>HDC</w:t>
      </w:r>
      <w:r w:rsidR="00B204B9" w:rsidRPr="00674174">
        <w:rPr>
          <w:rFonts w:cstheme="minorBidi" w:hint="eastAsia"/>
          <w:sz w:val="22"/>
        </w:rPr>
        <w:t>请求</w:t>
      </w:r>
      <w:r w:rsidRPr="00674174">
        <w:rPr>
          <w:rFonts w:cstheme="minorBidi" w:hint="eastAsia"/>
          <w:sz w:val="22"/>
        </w:rPr>
        <w:t>扭矩</w:t>
      </w:r>
      <w:r w:rsidR="00B204B9" w:rsidRPr="00674174">
        <w:rPr>
          <w:rFonts w:cstheme="minorBidi" w:hint="eastAsia"/>
          <w:sz w:val="22"/>
        </w:rPr>
        <w:t>与</w:t>
      </w:r>
      <w:r w:rsidR="00732F81" w:rsidRPr="00674174">
        <w:rPr>
          <w:rFonts w:cstheme="minorBidi" w:hint="eastAsia"/>
          <w:sz w:val="22"/>
        </w:rPr>
        <w:t>驾驶员制动请求</w:t>
      </w:r>
      <w:r w:rsidR="00F516FB" w:rsidRPr="00674174">
        <w:rPr>
          <w:rFonts w:cstheme="minorBidi" w:hint="eastAsia"/>
          <w:sz w:val="22"/>
        </w:rPr>
        <w:t>的</w:t>
      </w:r>
      <w:r w:rsidR="002E7723" w:rsidRPr="00674174">
        <w:rPr>
          <w:rFonts w:cstheme="minorBidi" w:hint="eastAsia"/>
          <w:sz w:val="22"/>
        </w:rPr>
        <w:t>扭矩</w:t>
      </w:r>
      <w:r w:rsidR="00732F81" w:rsidRPr="00674174">
        <w:rPr>
          <w:rFonts w:cstheme="minorBidi" w:hint="eastAsia"/>
          <w:sz w:val="22"/>
        </w:rPr>
        <w:t>进行</w:t>
      </w:r>
      <w:r w:rsidR="002E7723" w:rsidRPr="00674174">
        <w:rPr>
          <w:rFonts w:cstheme="minorBidi" w:hint="eastAsia"/>
          <w:sz w:val="22"/>
        </w:rPr>
        <w:t>仲裁：</w:t>
      </w:r>
      <w:r w:rsidR="00A268E3" w:rsidRPr="00674174">
        <w:rPr>
          <w:rFonts w:cstheme="minorBidi" w:hint="eastAsia"/>
          <w:sz w:val="22"/>
        </w:rPr>
        <w:t>按照取大原则</w:t>
      </w:r>
      <w:r w:rsidR="008B5756" w:rsidRPr="00674174">
        <w:rPr>
          <w:rFonts w:cstheme="minorBidi" w:hint="eastAsia"/>
          <w:sz w:val="22"/>
        </w:rPr>
        <w:t>：</w:t>
      </w:r>
      <w:r w:rsidR="0071315D" w:rsidRPr="00674174">
        <w:rPr>
          <w:rFonts w:cstheme="minorBidi" w:hint="eastAsia"/>
          <w:sz w:val="22"/>
        </w:rPr>
        <w:t>制动</w:t>
      </w:r>
      <w:r w:rsidR="00423F89" w:rsidRPr="00674174">
        <w:rPr>
          <w:rFonts w:cstheme="minorBidi" w:hint="eastAsia"/>
          <w:sz w:val="22"/>
        </w:rPr>
        <w:t>需要比较</w:t>
      </w:r>
      <w:r w:rsidR="00462599" w:rsidRPr="00674174">
        <w:rPr>
          <w:rFonts w:cstheme="minorBidi" w:hint="eastAsia"/>
          <w:sz w:val="22"/>
        </w:rPr>
        <w:t>HDC</w:t>
      </w:r>
      <w:r w:rsidR="00462599" w:rsidRPr="00674174">
        <w:rPr>
          <w:rFonts w:cstheme="minorBidi" w:hint="eastAsia"/>
          <w:sz w:val="22"/>
        </w:rPr>
        <w:t>的</w:t>
      </w:r>
      <w:r w:rsidR="00317BD2" w:rsidRPr="00674174">
        <w:rPr>
          <w:rFonts w:cstheme="minorBidi" w:hint="eastAsia"/>
          <w:sz w:val="22"/>
        </w:rPr>
        <w:t>总</w:t>
      </w:r>
      <w:r w:rsidR="00732F81" w:rsidRPr="00674174">
        <w:rPr>
          <w:rFonts w:cstheme="minorBidi" w:hint="eastAsia"/>
          <w:sz w:val="22"/>
        </w:rPr>
        <w:t>请求</w:t>
      </w:r>
      <w:r w:rsidR="00317BD2" w:rsidRPr="00674174">
        <w:rPr>
          <w:rFonts w:cstheme="minorBidi" w:hint="eastAsia"/>
          <w:sz w:val="22"/>
        </w:rPr>
        <w:t>扭矩（</w:t>
      </w:r>
      <w:r w:rsidR="00C53914" w:rsidRPr="00674174">
        <w:rPr>
          <w:rFonts w:cstheme="minorBidi" w:hint="eastAsia"/>
          <w:sz w:val="22"/>
        </w:rPr>
        <w:t>液压制动扭矩</w:t>
      </w:r>
      <w:r w:rsidR="00063510" w:rsidRPr="00674174">
        <w:rPr>
          <w:rFonts w:cstheme="minorBidi" w:hint="eastAsia"/>
          <w:sz w:val="22"/>
        </w:rPr>
        <w:t>+</w:t>
      </w:r>
      <w:r w:rsidR="00063510" w:rsidRPr="00674174">
        <w:rPr>
          <w:rFonts w:cstheme="minorBidi" w:hint="eastAsia"/>
          <w:sz w:val="22"/>
        </w:rPr>
        <w:t>电制动扭矩</w:t>
      </w:r>
      <w:r w:rsidR="00317BD2" w:rsidRPr="00674174">
        <w:rPr>
          <w:rFonts w:cstheme="minorBidi" w:hint="eastAsia"/>
          <w:sz w:val="22"/>
        </w:rPr>
        <w:t>）</w:t>
      </w:r>
      <w:r w:rsidR="00220EF6" w:rsidRPr="00674174">
        <w:rPr>
          <w:rFonts w:cstheme="minorBidi" w:hint="eastAsia"/>
          <w:sz w:val="22"/>
        </w:rPr>
        <w:t>和驾驶员</w:t>
      </w:r>
      <w:r w:rsidR="00423F89" w:rsidRPr="00674174">
        <w:rPr>
          <w:rFonts w:cstheme="minorBidi" w:hint="eastAsia"/>
          <w:sz w:val="22"/>
        </w:rPr>
        <w:t>的总制动</w:t>
      </w:r>
      <w:r w:rsidR="00220EF6" w:rsidRPr="00674174">
        <w:rPr>
          <w:rFonts w:cstheme="minorBidi" w:hint="eastAsia"/>
          <w:sz w:val="22"/>
        </w:rPr>
        <w:t>请求</w:t>
      </w:r>
      <w:r w:rsidR="00423F89" w:rsidRPr="00674174">
        <w:rPr>
          <w:rFonts w:cstheme="minorBidi" w:hint="eastAsia"/>
          <w:sz w:val="22"/>
        </w:rPr>
        <w:t>扭矩</w:t>
      </w:r>
      <w:r w:rsidR="00DC433A" w:rsidRPr="00674174">
        <w:rPr>
          <w:rFonts w:cstheme="minorBidi" w:hint="eastAsia"/>
          <w:sz w:val="22"/>
        </w:rPr>
        <w:t>（液压</w:t>
      </w:r>
      <w:r w:rsidR="00DC433A" w:rsidRPr="00674174">
        <w:rPr>
          <w:rFonts w:cstheme="minorBidi" w:hint="eastAsia"/>
          <w:sz w:val="22"/>
        </w:rPr>
        <w:t>+</w:t>
      </w:r>
      <w:r w:rsidR="00DC433A" w:rsidRPr="00674174">
        <w:rPr>
          <w:rFonts w:cstheme="minorBidi" w:hint="eastAsia"/>
          <w:sz w:val="22"/>
        </w:rPr>
        <w:t>电制动）</w:t>
      </w:r>
      <w:r w:rsidR="001A4B73" w:rsidRPr="00674174">
        <w:rPr>
          <w:rFonts w:cstheme="minorBidi" w:hint="eastAsia"/>
          <w:sz w:val="22"/>
        </w:rPr>
        <w:t>，</w:t>
      </w:r>
      <w:r w:rsidR="0091295D" w:rsidRPr="00674174">
        <w:rPr>
          <w:rFonts w:cstheme="minorBidi" w:hint="eastAsia"/>
          <w:sz w:val="22"/>
        </w:rPr>
        <w:t>执行</w:t>
      </w:r>
      <w:r w:rsidR="00DE1363" w:rsidRPr="00674174">
        <w:rPr>
          <w:rFonts w:cstheme="minorBidi" w:hint="eastAsia"/>
          <w:sz w:val="22"/>
        </w:rPr>
        <w:t>较大的</w:t>
      </w:r>
      <w:r w:rsidR="00734CE2" w:rsidRPr="00674174">
        <w:rPr>
          <w:rFonts w:cstheme="minorBidi" w:hint="eastAsia"/>
          <w:sz w:val="22"/>
        </w:rPr>
        <w:t>请求</w:t>
      </w:r>
      <w:r w:rsidR="00220EF6" w:rsidRPr="00674174">
        <w:rPr>
          <w:rFonts w:cstheme="minorBidi" w:hint="eastAsia"/>
          <w:sz w:val="22"/>
        </w:rPr>
        <w:t>。</w:t>
      </w:r>
    </w:p>
    <w:p w14:paraId="6F32771F" w14:textId="47B32345" w:rsidR="005D60E8" w:rsidRPr="00674174" w:rsidRDefault="00894A1E" w:rsidP="00674174">
      <w:pPr>
        <w:pStyle w:val="ListParagraph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674174">
        <w:rPr>
          <w:rFonts w:cstheme="minorBidi" w:hint="eastAsia"/>
          <w:sz w:val="22"/>
        </w:rPr>
        <w:t>当</w:t>
      </w:r>
      <w:r w:rsidR="004C0FAD" w:rsidRPr="00674174">
        <w:rPr>
          <w:rFonts w:cstheme="minorBidi" w:hint="eastAsia"/>
          <w:sz w:val="22"/>
        </w:rPr>
        <w:t>制动的稳定性功能</w:t>
      </w:r>
      <w:r w:rsidR="00E338F7" w:rsidRPr="00674174">
        <w:rPr>
          <w:rFonts w:cstheme="minorBidi" w:hint="eastAsia"/>
          <w:sz w:val="22"/>
        </w:rPr>
        <w:t>请求激活</w:t>
      </w:r>
      <w:r w:rsidR="00E338F7" w:rsidRPr="00674174">
        <w:rPr>
          <w:rFonts w:cstheme="minorBidi" w:hint="eastAsia"/>
          <w:sz w:val="22"/>
        </w:rPr>
        <w:t xml:space="preserve"> </w:t>
      </w:r>
      <w:r w:rsidR="00E338F7" w:rsidRPr="00674174">
        <w:rPr>
          <w:rFonts w:cstheme="minorBidi" w:hint="eastAsia"/>
          <w:sz w:val="22"/>
        </w:rPr>
        <w:t>（包括</w:t>
      </w:r>
      <w:r w:rsidR="00E338F7" w:rsidRPr="00674174">
        <w:rPr>
          <w:rFonts w:cstheme="minorBidi" w:hint="eastAsia"/>
          <w:sz w:val="22"/>
        </w:rPr>
        <w:t>ABS</w:t>
      </w:r>
      <w:r w:rsidR="00E338F7" w:rsidRPr="00674174">
        <w:rPr>
          <w:rFonts w:cstheme="minorBidi" w:hint="eastAsia"/>
          <w:sz w:val="22"/>
        </w:rPr>
        <w:t>，</w:t>
      </w:r>
      <w:r w:rsidR="00E338F7" w:rsidRPr="00674174">
        <w:rPr>
          <w:rFonts w:cstheme="minorBidi" w:hint="eastAsia"/>
          <w:sz w:val="22"/>
        </w:rPr>
        <w:t>YSC</w:t>
      </w:r>
      <w:r w:rsidR="00E010BE" w:rsidRPr="00674174">
        <w:rPr>
          <w:rFonts w:cstheme="minorBidi" w:hint="eastAsia"/>
          <w:sz w:val="22"/>
        </w:rPr>
        <w:t>等功能，需要与制动供应商确认</w:t>
      </w:r>
      <w:r w:rsidR="00E338F7" w:rsidRPr="00674174">
        <w:rPr>
          <w:rFonts w:cstheme="minorBidi" w:hint="eastAsia"/>
          <w:sz w:val="22"/>
        </w:rPr>
        <w:t>）</w:t>
      </w:r>
      <w:r w:rsidR="001F700B" w:rsidRPr="00674174">
        <w:rPr>
          <w:rFonts w:cstheme="minorBidi" w:hint="eastAsia"/>
          <w:sz w:val="22"/>
        </w:rPr>
        <w:t>，</w:t>
      </w:r>
      <w:r w:rsidR="00542B23" w:rsidRPr="00674174">
        <w:rPr>
          <w:rFonts w:cstheme="minorBidi" w:hint="eastAsia"/>
          <w:sz w:val="22"/>
        </w:rPr>
        <w:t>此时</w:t>
      </w:r>
      <w:r w:rsidR="008A4A38" w:rsidRPr="00674174">
        <w:rPr>
          <w:rFonts w:cstheme="minorBidi" w:hint="eastAsia"/>
          <w:sz w:val="22"/>
        </w:rPr>
        <w:t>HDC</w:t>
      </w:r>
      <w:r w:rsidR="008A4A38" w:rsidRPr="00674174">
        <w:rPr>
          <w:rFonts w:cstheme="minorBidi" w:hint="eastAsia"/>
          <w:sz w:val="22"/>
        </w:rPr>
        <w:t>功能</w:t>
      </w:r>
      <w:r w:rsidR="00CF3F69" w:rsidRPr="00674174">
        <w:rPr>
          <w:rFonts w:cstheme="minorBidi" w:hint="eastAsia"/>
          <w:sz w:val="22"/>
        </w:rPr>
        <w:t>不需要退出（保持</w:t>
      </w:r>
      <w:r w:rsidR="00CF3F69" w:rsidRPr="00674174">
        <w:rPr>
          <w:rFonts w:cstheme="minorBidi" w:hint="eastAsia"/>
          <w:sz w:val="22"/>
        </w:rPr>
        <w:t>Active</w:t>
      </w:r>
      <w:r w:rsidR="00CF3F69" w:rsidRPr="00674174">
        <w:rPr>
          <w:rFonts w:cstheme="minorBidi" w:hint="eastAsia"/>
          <w:sz w:val="22"/>
        </w:rPr>
        <w:t>）</w:t>
      </w:r>
      <w:r w:rsidR="005D60E8" w:rsidRPr="00674174">
        <w:rPr>
          <w:rFonts w:cstheme="minorBidi" w:hint="eastAsia"/>
          <w:sz w:val="22"/>
        </w:rPr>
        <w:t>。</w:t>
      </w:r>
    </w:p>
    <w:p w14:paraId="7E10D8E5" w14:textId="50624E64" w:rsidR="005D60E8" w:rsidRDefault="005D60E8" w:rsidP="005D60E8">
      <w:pPr>
        <w:pStyle w:val="ListParagraph"/>
        <w:widowControl/>
        <w:numPr>
          <w:ilvl w:val="1"/>
          <w:numId w:val="15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VMC HDC </w:t>
      </w:r>
      <w:r>
        <w:rPr>
          <w:rFonts w:cstheme="minorBidi" w:hint="eastAsia"/>
          <w:sz w:val="22"/>
        </w:rPr>
        <w:t>功能</w:t>
      </w:r>
      <w:r w:rsidR="00E4727A">
        <w:rPr>
          <w:rFonts w:cstheme="minorBidi" w:hint="eastAsia"/>
          <w:sz w:val="22"/>
        </w:rPr>
        <w:t>与</w:t>
      </w:r>
      <w:r w:rsidR="009D53E2">
        <w:rPr>
          <w:rFonts w:cstheme="minorBidi" w:hint="eastAsia"/>
          <w:sz w:val="22"/>
        </w:rPr>
        <w:t>制动</w:t>
      </w:r>
      <w:r w:rsidR="00E4727A">
        <w:rPr>
          <w:rFonts w:cstheme="minorBidi" w:hint="eastAsia"/>
          <w:sz w:val="22"/>
        </w:rPr>
        <w:t>的交互：</w:t>
      </w:r>
    </w:p>
    <w:p w14:paraId="675DCB0A" w14:textId="0F8BF36F" w:rsidR="005D60E8" w:rsidRDefault="005D60E8" w:rsidP="005D60E8">
      <w:pPr>
        <w:pStyle w:val="ListParagraph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如果</w:t>
      </w:r>
      <w:r w:rsidRPr="0020474E">
        <w:rPr>
          <w:rFonts w:cstheme="minorBidi" w:hint="eastAsia"/>
          <w:sz w:val="22"/>
        </w:rPr>
        <w:t>VMC HDC</w:t>
      </w:r>
      <w:r w:rsidRPr="0020474E">
        <w:rPr>
          <w:rFonts w:cstheme="minorBidi" w:hint="eastAsia"/>
          <w:sz w:val="22"/>
        </w:rPr>
        <w:t>功能所有激活条件满足（</w:t>
      </w:r>
      <w:r w:rsidR="00A24E9D" w:rsidRPr="0020474E">
        <w:rPr>
          <w:rFonts w:cstheme="minorBidi" w:hint="eastAsia"/>
          <w:sz w:val="22"/>
        </w:rPr>
        <w:t>详见状态机条件</w:t>
      </w:r>
      <w:r w:rsidRPr="0020474E">
        <w:rPr>
          <w:rFonts w:cstheme="minorBidi" w:hint="eastAsia"/>
          <w:sz w:val="22"/>
        </w:rPr>
        <w:t>），</w:t>
      </w:r>
      <w:r w:rsidR="00DE02B0" w:rsidRPr="0020474E">
        <w:rPr>
          <w:rFonts w:cstheme="minorBidi" w:hint="eastAsia"/>
          <w:sz w:val="22"/>
        </w:rPr>
        <w:t>HDC</w:t>
      </w:r>
      <w:r w:rsidR="00DE02B0" w:rsidRPr="0020474E">
        <w:rPr>
          <w:rFonts w:cstheme="minorBidi" w:hint="eastAsia"/>
          <w:sz w:val="22"/>
        </w:rPr>
        <w:t>进入激活状态（</w:t>
      </w:r>
      <w:r w:rsidR="00DE02B0" w:rsidRPr="0020474E">
        <w:rPr>
          <w:rFonts w:cstheme="minorBidi" w:hint="eastAsia"/>
          <w:sz w:val="22"/>
        </w:rPr>
        <w:t>Active</w:t>
      </w:r>
      <w:r w:rsidR="00DE02B0" w:rsidRPr="0020474E">
        <w:rPr>
          <w:rFonts w:cstheme="minorBidi" w:hint="eastAsia"/>
          <w:sz w:val="22"/>
        </w:rPr>
        <w:t>），此时仪表盘</w:t>
      </w:r>
      <w:r w:rsidR="00DE02B0" w:rsidRPr="0020474E">
        <w:rPr>
          <w:rFonts w:cstheme="minorBidi" w:hint="eastAsia"/>
          <w:sz w:val="22"/>
        </w:rPr>
        <w:t>HDC</w:t>
      </w:r>
      <w:r w:rsidR="00DE02B0" w:rsidRPr="0020474E">
        <w:rPr>
          <w:rFonts w:cstheme="minorBidi" w:hint="eastAsia"/>
          <w:sz w:val="22"/>
        </w:rPr>
        <w:t>功能灯闪烁，</w:t>
      </w:r>
      <w:r w:rsidR="00206C7B"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和</w:t>
      </w:r>
      <w:r w:rsidR="003E5DE9" w:rsidRPr="0020474E">
        <w:rPr>
          <w:rFonts w:cstheme="minorBidi" w:hint="eastAsia"/>
          <w:sz w:val="22"/>
        </w:rPr>
        <w:t>制动控制器</w:t>
      </w:r>
      <w:r w:rsidR="000B01A5" w:rsidRPr="0020474E">
        <w:rPr>
          <w:rFonts w:cstheme="minorBidi" w:hint="eastAsia"/>
          <w:sz w:val="22"/>
        </w:rPr>
        <w:t>的</w:t>
      </w:r>
      <w:r w:rsidR="00E60CC3">
        <w:rPr>
          <w:rFonts w:cstheme="minorBidi" w:hint="eastAsia"/>
          <w:sz w:val="22"/>
        </w:rPr>
        <w:t>液压</w:t>
      </w:r>
      <w:r w:rsidRPr="0020474E">
        <w:rPr>
          <w:rFonts w:cstheme="minorBidi" w:hint="eastAsia"/>
          <w:sz w:val="22"/>
        </w:rPr>
        <w:t>制动接口建立握手，</w:t>
      </w:r>
      <w:r w:rsidR="00E16504">
        <w:rPr>
          <w:rFonts w:cstheme="minorBidi" w:hint="eastAsia"/>
          <w:sz w:val="22"/>
        </w:rPr>
        <w:t xml:space="preserve">HDC </w:t>
      </w:r>
      <w:r w:rsidR="00E16504">
        <w:rPr>
          <w:rFonts w:cstheme="minorBidi" w:hint="eastAsia"/>
          <w:sz w:val="22"/>
        </w:rPr>
        <w:t>需要保证握手的平顺性，</w:t>
      </w:r>
      <w:r w:rsidR="000B01A5" w:rsidRPr="0020474E">
        <w:rPr>
          <w:rFonts w:cstheme="minorBidi" w:hint="eastAsia"/>
          <w:sz w:val="22"/>
        </w:rPr>
        <w:t>制动执行器</w:t>
      </w:r>
      <w:r w:rsidRPr="0020474E">
        <w:rPr>
          <w:rFonts w:cstheme="minorBidi" w:hint="eastAsia"/>
          <w:sz w:val="22"/>
        </w:rPr>
        <w:t>需要执行</w:t>
      </w:r>
      <w:r w:rsidRPr="0020474E">
        <w:rPr>
          <w:rFonts w:cstheme="minorBidi" w:hint="eastAsia"/>
          <w:sz w:val="22"/>
        </w:rPr>
        <w:t xml:space="preserve">VMC </w:t>
      </w:r>
      <w:r w:rsidRPr="0020474E">
        <w:rPr>
          <w:rFonts w:cstheme="minorBidi" w:hint="eastAsia"/>
          <w:sz w:val="22"/>
        </w:rPr>
        <w:t>请求的</w:t>
      </w:r>
      <w:r w:rsidR="00E60CC3">
        <w:rPr>
          <w:rFonts w:cstheme="minorBidi" w:hint="eastAsia"/>
          <w:sz w:val="22"/>
        </w:rPr>
        <w:t>总液压</w:t>
      </w:r>
      <w:r w:rsidR="000B01A5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请求，如果在越野</w:t>
      </w:r>
      <w:r w:rsidRPr="0020474E">
        <w:rPr>
          <w:rFonts w:cstheme="minorBidi" w:hint="eastAsia"/>
          <w:sz w:val="22"/>
        </w:rPr>
        <w:t>/</w:t>
      </w:r>
      <w:r w:rsidRPr="0020474E">
        <w:rPr>
          <w:rFonts w:cstheme="minorBidi" w:hint="eastAsia"/>
          <w:sz w:val="22"/>
        </w:rPr>
        <w:t>冰雪</w:t>
      </w:r>
      <w:proofErr w:type="gramStart"/>
      <w:r w:rsidRPr="0020474E">
        <w:rPr>
          <w:rFonts w:cstheme="minorBidi" w:hint="eastAsia"/>
          <w:sz w:val="22"/>
        </w:rPr>
        <w:t>等低附路面</w:t>
      </w:r>
      <w:proofErr w:type="gramEnd"/>
      <w:r w:rsidRPr="0020474E">
        <w:rPr>
          <w:rFonts w:cstheme="minorBidi" w:hint="eastAsia"/>
          <w:sz w:val="22"/>
        </w:rPr>
        <w:t>上，</w:t>
      </w:r>
      <w:r w:rsidRPr="0020474E">
        <w:rPr>
          <w:rFonts w:cstheme="minorBidi" w:hint="eastAsia"/>
          <w:sz w:val="22"/>
        </w:rPr>
        <w:t>ABS/DTC</w:t>
      </w:r>
      <w:r w:rsidRPr="0020474E">
        <w:rPr>
          <w:rFonts w:cstheme="minorBidi" w:hint="eastAsia"/>
          <w:sz w:val="22"/>
        </w:rPr>
        <w:t>等功能被激活，此时</w:t>
      </w:r>
      <w:r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的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功能并不会退出</w:t>
      </w:r>
      <w:r w:rsidRPr="0020474E">
        <w:rPr>
          <w:rFonts w:cstheme="minorBidi" w:hint="eastAsia"/>
          <w:sz w:val="22"/>
        </w:rPr>
        <w:t>(</w:t>
      </w:r>
      <w:r w:rsidRPr="0020474E">
        <w:rPr>
          <w:rFonts w:cstheme="minorBidi" w:hint="eastAsia"/>
          <w:sz w:val="22"/>
        </w:rPr>
        <w:t>保持</w:t>
      </w:r>
      <w:r w:rsidRPr="0020474E">
        <w:rPr>
          <w:rFonts w:cstheme="minorBidi" w:hint="eastAsia"/>
          <w:sz w:val="22"/>
        </w:rPr>
        <w:t>Active)</w:t>
      </w:r>
      <w:r w:rsidRPr="0020474E">
        <w:rPr>
          <w:rFonts w:cstheme="minorBidi" w:hint="eastAsia"/>
          <w:sz w:val="22"/>
        </w:rPr>
        <w:t>，在此过程中</w:t>
      </w:r>
      <w:r w:rsidR="009B6F80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和</w:t>
      </w:r>
      <w:r w:rsidRPr="0020474E">
        <w:rPr>
          <w:rFonts w:cstheme="minorBidi" w:hint="eastAsia"/>
          <w:sz w:val="22"/>
        </w:rPr>
        <w:t xml:space="preserve">VMC </w:t>
      </w:r>
      <w:r w:rsidR="009B6F80" w:rsidRPr="0020474E">
        <w:rPr>
          <w:rFonts w:cstheme="minorBidi" w:hint="eastAsia"/>
          <w:sz w:val="22"/>
        </w:rPr>
        <w:t>的</w:t>
      </w:r>
      <w:r w:rsidRPr="0020474E">
        <w:rPr>
          <w:rFonts w:cstheme="minorBidi" w:hint="eastAsia"/>
          <w:sz w:val="22"/>
        </w:rPr>
        <w:t>制动接口保持握手。</w:t>
      </w:r>
    </w:p>
    <w:p w14:paraId="19FFEE8E" w14:textId="77777777" w:rsidR="0095671D" w:rsidRPr="0020474E" w:rsidRDefault="0095671D" w:rsidP="0095671D">
      <w:pPr>
        <w:pStyle w:val="ListParagraph"/>
        <w:widowControl/>
        <w:ind w:left="1320" w:firstLineChars="0" w:firstLine="0"/>
        <w:rPr>
          <w:rFonts w:cstheme="minorBidi"/>
          <w:sz w:val="22"/>
        </w:rPr>
      </w:pPr>
    </w:p>
    <w:p w14:paraId="69A60FC1" w14:textId="77777777" w:rsidR="00DE02B0" w:rsidRPr="0020474E" w:rsidRDefault="00DE02B0" w:rsidP="00DE02B0">
      <w:pPr>
        <w:pStyle w:val="ListParagraph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在激活状态（</w:t>
      </w:r>
      <w:r w:rsidRPr="0020474E">
        <w:rPr>
          <w:rFonts w:cstheme="minorBidi" w:hint="eastAsia"/>
          <w:sz w:val="22"/>
        </w:rPr>
        <w:t>Active</w:t>
      </w:r>
      <w:r w:rsidRPr="0020474E">
        <w:rPr>
          <w:rFonts w:cstheme="minorBidi" w:hint="eastAsia"/>
          <w:sz w:val="22"/>
        </w:rPr>
        <w:t>）下触发待命（</w:t>
      </w:r>
      <w:r w:rsidRPr="0020474E">
        <w:rPr>
          <w:rFonts w:cstheme="minorBidi" w:hint="eastAsia"/>
          <w:sz w:val="22"/>
        </w:rPr>
        <w:t>Passive</w:t>
      </w:r>
      <w:r w:rsidRPr="0020474E">
        <w:rPr>
          <w:rFonts w:cstheme="minorBidi" w:hint="eastAsia"/>
          <w:sz w:val="22"/>
        </w:rPr>
        <w:t>）状态条件：</w:t>
      </w:r>
    </w:p>
    <w:p w14:paraId="22B74C10" w14:textId="7E13C23B" w:rsidR="00DE02B0" w:rsidRPr="0020474E" w:rsidRDefault="00DE02B0" w:rsidP="00DE02B0">
      <w:pPr>
        <w:pStyle w:val="ListParagraph"/>
        <w:widowControl/>
        <w:ind w:leftChars="638" w:left="1340" w:firstLineChars="0" w:firstLine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功能立刻进入被动</w:t>
      </w:r>
      <w:r w:rsidRPr="0020474E">
        <w:rPr>
          <w:rFonts w:cstheme="minorBidi" w:hint="eastAsia"/>
          <w:sz w:val="22"/>
        </w:rPr>
        <w:t>Passive</w:t>
      </w:r>
      <w:r w:rsidRPr="0020474E">
        <w:rPr>
          <w:rFonts w:cstheme="minorBidi" w:hint="eastAsia"/>
          <w:sz w:val="22"/>
        </w:rPr>
        <w:t>状态，此时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</w:t>
      </w:r>
      <w:proofErr w:type="gramStart"/>
      <w:r w:rsidRPr="0020474E">
        <w:rPr>
          <w:rFonts w:cstheme="minorBidi" w:hint="eastAsia"/>
          <w:sz w:val="22"/>
        </w:rPr>
        <w:t>灯保持</w:t>
      </w:r>
      <w:proofErr w:type="gramEnd"/>
      <w:r w:rsidRPr="0020474E">
        <w:rPr>
          <w:rFonts w:cstheme="minorBidi" w:hint="eastAsia"/>
          <w:sz w:val="22"/>
        </w:rPr>
        <w:t>常亮，</w:t>
      </w:r>
      <w:r w:rsidRPr="0020474E">
        <w:rPr>
          <w:rFonts w:cstheme="minorBidi" w:hint="eastAsia"/>
          <w:sz w:val="22"/>
        </w:rPr>
        <w:t xml:space="preserve"> </w:t>
      </w:r>
      <w:r w:rsidR="00CC68F0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和</w:t>
      </w:r>
      <w:r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会断开握手，</w:t>
      </w:r>
      <w:r w:rsidR="00CC68F0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不再执行</w:t>
      </w:r>
      <w:r w:rsidRPr="0020474E">
        <w:rPr>
          <w:rFonts w:cstheme="minorBidi" w:hint="eastAsia"/>
          <w:sz w:val="22"/>
        </w:rPr>
        <w:t>VMC</w:t>
      </w:r>
      <w:r w:rsidR="00E60CC3">
        <w:rPr>
          <w:rFonts w:cstheme="minorBidi" w:hint="eastAsia"/>
          <w:sz w:val="22"/>
        </w:rPr>
        <w:t xml:space="preserve"> HDC</w:t>
      </w:r>
      <w:r w:rsidRPr="0020474E">
        <w:rPr>
          <w:rFonts w:cstheme="minorBidi" w:hint="eastAsia"/>
          <w:sz w:val="22"/>
        </w:rPr>
        <w:t>的</w:t>
      </w:r>
      <w:r w:rsidR="00CC68F0" w:rsidRPr="0020474E">
        <w:rPr>
          <w:rFonts w:cstheme="minorBidi" w:hint="eastAsia"/>
          <w:sz w:val="22"/>
        </w:rPr>
        <w:t>液压</w:t>
      </w:r>
      <w:r w:rsidRPr="0020474E">
        <w:rPr>
          <w:rFonts w:cstheme="minorBidi" w:hint="eastAsia"/>
          <w:sz w:val="22"/>
        </w:rPr>
        <w:t>制动请求</w:t>
      </w:r>
      <w:r w:rsidRPr="0020474E">
        <w:rPr>
          <w:rFonts w:cstheme="minorBidi" w:hint="eastAsia"/>
          <w:sz w:val="22"/>
        </w:rPr>
        <w:t xml:space="preserve">. </w:t>
      </w:r>
      <w:r w:rsidR="00CC68F0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需要根据驾驶员请求重新接管</w:t>
      </w:r>
      <w:r w:rsidR="00CC68F0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请求。</w:t>
      </w:r>
      <w:r w:rsidR="00B40EF5">
        <w:rPr>
          <w:rFonts w:cstheme="minorBidi" w:hint="eastAsia"/>
          <w:sz w:val="22"/>
        </w:rPr>
        <w:t>制动负责保证握手的平顺性。</w:t>
      </w:r>
    </w:p>
    <w:p w14:paraId="6CEDB955" w14:textId="77777777" w:rsidR="00DE02B0" w:rsidRPr="0020474E" w:rsidRDefault="00DE02B0" w:rsidP="00DE02B0">
      <w:pPr>
        <w:pStyle w:val="ListParagraph"/>
        <w:widowControl/>
        <w:ind w:left="1320" w:firstLineChars="0" w:firstLine="0"/>
        <w:rPr>
          <w:rFonts w:cstheme="minorBidi"/>
          <w:sz w:val="22"/>
        </w:rPr>
      </w:pPr>
    </w:p>
    <w:p w14:paraId="76EBE291" w14:textId="2986DD06" w:rsidR="00DE02B0" w:rsidRPr="0020474E" w:rsidRDefault="00DE02B0" w:rsidP="00DE02B0">
      <w:pPr>
        <w:pStyle w:val="ListParagraph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在待命状态（</w:t>
      </w:r>
      <w:r w:rsidRPr="0020474E">
        <w:rPr>
          <w:rFonts w:cstheme="minorBidi" w:hint="eastAsia"/>
          <w:sz w:val="22"/>
        </w:rPr>
        <w:t>Passive</w:t>
      </w:r>
      <w:r w:rsidRPr="0020474E">
        <w:rPr>
          <w:rFonts w:cstheme="minorBidi" w:hint="eastAsia"/>
          <w:sz w:val="22"/>
        </w:rPr>
        <w:t>）下如果满足所有激活（</w:t>
      </w:r>
      <w:r w:rsidRPr="0020474E">
        <w:rPr>
          <w:rFonts w:cstheme="minorBidi" w:hint="eastAsia"/>
          <w:sz w:val="22"/>
        </w:rPr>
        <w:t>Active</w:t>
      </w:r>
      <w:r w:rsidRPr="0020474E">
        <w:rPr>
          <w:rFonts w:cstheme="minorBidi" w:hint="eastAsia"/>
          <w:sz w:val="22"/>
        </w:rPr>
        <w:t>）状态条件，</w:t>
      </w:r>
      <w:r w:rsidRPr="0020474E">
        <w:rPr>
          <w:rFonts w:cstheme="minorBidi" w:hint="eastAsia"/>
          <w:sz w:val="22"/>
        </w:rPr>
        <w:t xml:space="preserve"> HDC</w:t>
      </w:r>
      <w:r w:rsidRPr="0020474E">
        <w:rPr>
          <w:rFonts w:cstheme="minorBidi" w:hint="eastAsia"/>
          <w:sz w:val="22"/>
        </w:rPr>
        <w:t>功能会再次进入</w:t>
      </w:r>
      <w:r w:rsidRPr="0020474E">
        <w:rPr>
          <w:rFonts w:cstheme="minorBidi" w:hint="eastAsia"/>
          <w:sz w:val="22"/>
        </w:rPr>
        <w:t>Active</w:t>
      </w:r>
      <w:r w:rsidRPr="0020474E">
        <w:rPr>
          <w:rFonts w:cstheme="minorBidi" w:hint="eastAsia"/>
          <w:sz w:val="22"/>
        </w:rPr>
        <w:t>条件，此时仪表盘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功能灯重新闪烁。</w:t>
      </w:r>
      <w:r w:rsidRPr="0020474E">
        <w:rPr>
          <w:rFonts w:cstheme="minorBidi" w:hint="eastAsia"/>
          <w:sz w:val="22"/>
        </w:rPr>
        <w:t>VMC</w:t>
      </w:r>
      <w:r w:rsidRPr="0020474E">
        <w:rPr>
          <w:rFonts w:cstheme="minorBidi" w:hint="eastAsia"/>
          <w:sz w:val="22"/>
        </w:rPr>
        <w:t>制动接口重新与</w:t>
      </w:r>
      <w:r w:rsidR="008009B1" w:rsidRPr="0020474E">
        <w:rPr>
          <w:rFonts w:cstheme="minorBidi" w:hint="eastAsia"/>
          <w:sz w:val="22"/>
        </w:rPr>
        <w:t>制动</w:t>
      </w:r>
      <w:r w:rsidRPr="0020474E">
        <w:rPr>
          <w:rFonts w:cstheme="minorBidi" w:hint="eastAsia"/>
          <w:sz w:val="22"/>
        </w:rPr>
        <w:t>建立握手，请求</w:t>
      </w:r>
      <w:r w:rsidR="008009B1" w:rsidRPr="0020474E">
        <w:rPr>
          <w:rFonts w:cstheme="minorBidi" w:hint="eastAsia"/>
          <w:sz w:val="22"/>
        </w:rPr>
        <w:t>液压</w:t>
      </w:r>
      <w:r w:rsidRPr="0020474E">
        <w:rPr>
          <w:rFonts w:cstheme="minorBidi" w:hint="eastAsia"/>
          <w:sz w:val="22"/>
        </w:rPr>
        <w:t>制动控制。</w:t>
      </w:r>
    </w:p>
    <w:p w14:paraId="07ECE9CC" w14:textId="058E9F94" w:rsidR="00CC68F0" w:rsidRPr="0020474E" w:rsidRDefault="00CC68F0" w:rsidP="00CC68F0">
      <w:pPr>
        <w:pStyle w:val="ListParagraph"/>
        <w:widowControl/>
        <w:numPr>
          <w:ilvl w:val="2"/>
          <w:numId w:val="15"/>
        </w:numPr>
        <w:ind w:firstLineChars="0"/>
        <w:rPr>
          <w:rFonts w:cstheme="minorBidi"/>
          <w:sz w:val="22"/>
        </w:rPr>
      </w:pPr>
      <w:r w:rsidRPr="0020474E">
        <w:rPr>
          <w:rFonts w:cstheme="minorBidi" w:hint="eastAsia"/>
          <w:sz w:val="22"/>
        </w:rPr>
        <w:t>当驾驶员手动关闭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开关，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功能会退出，此时</w:t>
      </w:r>
      <w:r w:rsidRPr="0020474E">
        <w:rPr>
          <w:rFonts w:cstheme="minorBidi" w:hint="eastAsia"/>
          <w:sz w:val="22"/>
        </w:rPr>
        <w:t>HDC</w:t>
      </w:r>
      <w:r w:rsidRPr="0020474E">
        <w:rPr>
          <w:rFonts w:cstheme="minorBidi" w:hint="eastAsia"/>
          <w:sz w:val="22"/>
        </w:rPr>
        <w:t>功能灯关闭</w:t>
      </w:r>
      <w:r w:rsidR="004B56EA" w:rsidRPr="0020474E">
        <w:rPr>
          <w:rFonts w:cstheme="minorBidi" w:hint="eastAsia"/>
          <w:sz w:val="22"/>
        </w:rPr>
        <w:t>，此时制动和</w:t>
      </w:r>
      <w:r w:rsidR="004B56EA" w:rsidRPr="0020474E">
        <w:rPr>
          <w:rFonts w:cstheme="minorBidi" w:hint="eastAsia"/>
          <w:sz w:val="22"/>
        </w:rPr>
        <w:t>VMC</w:t>
      </w:r>
      <w:r w:rsidR="004B56EA" w:rsidRPr="0020474E">
        <w:rPr>
          <w:rFonts w:cstheme="minorBidi" w:hint="eastAsia"/>
          <w:sz w:val="22"/>
        </w:rPr>
        <w:t>处于断开握手状态</w:t>
      </w:r>
      <w:r w:rsidRPr="0020474E">
        <w:rPr>
          <w:rFonts w:cstheme="minorBidi" w:hint="eastAsia"/>
          <w:sz w:val="22"/>
        </w:rPr>
        <w:t>。</w:t>
      </w:r>
    </w:p>
    <w:p w14:paraId="3C782EBE" w14:textId="77777777" w:rsidR="00DE02B0" w:rsidRDefault="00DE02B0" w:rsidP="00CC68F0">
      <w:pPr>
        <w:pStyle w:val="ListParagraph"/>
        <w:widowControl/>
        <w:ind w:left="1320" w:firstLineChars="0" w:firstLine="0"/>
        <w:rPr>
          <w:rFonts w:cstheme="minorBidi"/>
          <w:sz w:val="22"/>
        </w:rPr>
      </w:pPr>
    </w:p>
    <w:p w14:paraId="4762ACF4" w14:textId="77777777" w:rsidR="00DD5E85" w:rsidRPr="005D60E8" w:rsidRDefault="00DD5E85" w:rsidP="005D60E8">
      <w:pPr>
        <w:widowControl/>
        <w:ind w:firstLineChars="0" w:firstLine="420"/>
        <w:rPr>
          <w:rFonts w:cstheme="minorBidi"/>
          <w:sz w:val="22"/>
        </w:rPr>
      </w:pPr>
    </w:p>
    <w:p w14:paraId="7C2232FA" w14:textId="7A3AE2DD" w:rsidR="00EB2BEE" w:rsidRDefault="00EB2BEE" w:rsidP="00DD5E85">
      <w:pPr>
        <w:pStyle w:val="ListParagraph"/>
        <w:widowControl/>
        <w:ind w:left="880" w:firstLineChars="0" w:firstLine="0"/>
        <w:rPr>
          <w:rFonts w:cstheme="minorBidi"/>
          <w:sz w:val="22"/>
        </w:rPr>
      </w:pPr>
    </w:p>
    <w:p w14:paraId="0FA8CE30" w14:textId="77777777" w:rsidR="007918FF" w:rsidRPr="007918FF" w:rsidRDefault="008A5733" w:rsidP="005B622C">
      <w:pPr>
        <w:pStyle w:val="ListParagraph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 w:rsidRPr="00D053E6">
        <w:rPr>
          <w:rFonts w:cstheme="minorBidi" w:hint="eastAsia"/>
          <w:b/>
          <w:bCs/>
          <w:sz w:val="22"/>
        </w:rPr>
        <w:t>主动悬架：</w:t>
      </w:r>
      <w:r w:rsidR="00EB2BEE" w:rsidRPr="00D053E6">
        <w:rPr>
          <w:rFonts w:cstheme="minorBidi" w:hint="eastAsia"/>
          <w:b/>
          <w:bCs/>
          <w:sz w:val="22"/>
        </w:rPr>
        <w:t xml:space="preserve"> </w:t>
      </w:r>
    </w:p>
    <w:p w14:paraId="6F4EA72A" w14:textId="183DA327" w:rsidR="008A5733" w:rsidRPr="00D053E6" w:rsidRDefault="006E5185" w:rsidP="007918FF">
      <w:pPr>
        <w:pStyle w:val="ListParagraph"/>
        <w:widowControl/>
        <w:numPr>
          <w:ilvl w:val="1"/>
          <w:numId w:val="15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不推荐控制，对</w:t>
      </w:r>
      <w:r>
        <w:rPr>
          <w:rFonts w:cstheme="minorBidi" w:hint="eastAsia"/>
          <w:sz w:val="22"/>
        </w:rPr>
        <w:t>HDC</w:t>
      </w:r>
      <w:r>
        <w:rPr>
          <w:rFonts w:cstheme="minorBidi" w:hint="eastAsia"/>
          <w:sz w:val="22"/>
        </w:rPr>
        <w:t>无影响，主动悬架自身控制软件</w:t>
      </w:r>
      <w:r w:rsidR="00D74528">
        <w:rPr>
          <w:rFonts w:cstheme="minorBidi" w:hint="eastAsia"/>
          <w:sz w:val="22"/>
        </w:rPr>
        <w:t>已经</w:t>
      </w:r>
      <w:commentRangeStart w:id="54"/>
      <w:commentRangeStart w:id="55"/>
      <w:commentRangeStart w:id="56"/>
      <w:r w:rsidR="00D74528">
        <w:rPr>
          <w:rFonts w:cstheme="minorBidi" w:hint="eastAsia"/>
          <w:sz w:val="22"/>
        </w:rPr>
        <w:t>足够</w:t>
      </w:r>
      <w:commentRangeEnd w:id="54"/>
      <w:r w:rsidR="006C76F1">
        <w:rPr>
          <w:rStyle w:val="CommentReference"/>
          <w:rFonts w:cstheme="minorBidi" w:hint="eastAsia"/>
          <w:sz w:val="22"/>
          <w:szCs w:val="22"/>
        </w:rPr>
        <w:commentReference w:id="54"/>
      </w:r>
      <w:commentRangeEnd w:id="55"/>
      <w:r w:rsidR="00FE57F6">
        <w:rPr>
          <w:rStyle w:val="CommentReference"/>
          <w:rFonts w:cstheme="minorBidi" w:hint="eastAsia"/>
          <w:sz w:val="22"/>
          <w:szCs w:val="22"/>
        </w:rPr>
        <w:commentReference w:id="55"/>
      </w:r>
      <w:commentRangeEnd w:id="56"/>
      <w:r w:rsidR="00C17879">
        <w:rPr>
          <w:rStyle w:val="CommentReference"/>
          <w:rFonts w:cstheme="minorBidi" w:hint="eastAsia"/>
          <w:sz w:val="22"/>
          <w:szCs w:val="22"/>
        </w:rPr>
        <w:commentReference w:id="56"/>
      </w:r>
      <w:r>
        <w:rPr>
          <w:rFonts w:cstheme="minorBidi" w:hint="eastAsia"/>
          <w:sz w:val="22"/>
        </w:rPr>
        <w:t>。</w:t>
      </w:r>
    </w:p>
    <w:p w14:paraId="7A171AFA" w14:textId="77777777" w:rsidR="007918FF" w:rsidRDefault="008A5733" w:rsidP="007918FF">
      <w:pPr>
        <w:pStyle w:val="ListParagraph"/>
        <w:widowControl/>
        <w:numPr>
          <w:ilvl w:val="0"/>
          <w:numId w:val="15"/>
        </w:numPr>
        <w:ind w:firstLineChars="0"/>
        <w:rPr>
          <w:rFonts w:cstheme="minorBidi"/>
          <w:b/>
          <w:bCs/>
          <w:sz w:val="22"/>
        </w:rPr>
      </w:pPr>
      <w:r w:rsidRPr="00EB2BEE">
        <w:rPr>
          <w:rFonts w:cstheme="minorBidi" w:hint="eastAsia"/>
          <w:b/>
          <w:bCs/>
          <w:sz w:val="22"/>
        </w:rPr>
        <w:t>CDC</w:t>
      </w:r>
      <w:r w:rsidRPr="00EB2BEE">
        <w:rPr>
          <w:rFonts w:cstheme="minorBidi" w:hint="eastAsia"/>
          <w:b/>
          <w:bCs/>
          <w:sz w:val="22"/>
        </w:rPr>
        <w:t>：</w:t>
      </w:r>
    </w:p>
    <w:p w14:paraId="179A40AD" w14:textId="6E66D570" w:rsidR="008A5733" w:rsidRPr="007918FF" w:rsidRDefault="00D74528" w:rsidP="007918FF">
      <w:pPr>
        <w:pStyle w:val="ListParagraph"/>
        <w:widowControl/>
        <w:numPr>
          <w:ilvl w:val="1"/>
          <w:numId w:val="15"/>
        </w:numPr>
        <w:ind w:firstLineChars="0"/>
        <w:rPr>
          <w:rFonts w:cstheme="minorBidi"/>
          <w:b/>
          <w:bCs/>
          <w:sz w:val="22"/>
        </w:rPr>
      </w:pPr>
      <w:r w:rsidRPr="007918FF">
        <w:rPr>
          <w:rFonts w:cstheme="minorBidi" w:hint="eastAsia"/>
          <w:sz w:val="22"/>
        </w:rPr>
        <w:t>不推荐控制，对</w:t>
      </w:r>
      <w:r w:rsidRPr="007918FF">
        <w:rPr>
          <w:rFonts w:cstheme="minorBidi"/>
          <w:sz w:val="22"/>
        </w:rPr>
        <w:t>HDC</w:t>
      </w:r>
      <w:r w:rsidRPr="007918FF">
        <w:rPr>
          <w:rFonts w:cstheme="minorBidi" w:hint="eastAsia"/>
          <w:sz w:val="22"/>
        </w:rPr>
        <w:t>无影响，</w:t>
      </w:r>
      <w:r w:rsidRPr="007918FF">
        <w:rPr>
          <w:rFonts w:cstheme="minorBidi" w:hint="eastAsia"/>
          <w:sz w:val="22"/>
        </w:rPr>
        <w:t>CDC</w:t>
      </w:r>
      <w:r w:rsidRPr="007918FF">
        <w:rPr>
          <w:rFonts w:cstheme="minorBidi" w:hint="eastAsia"/>
          <w:sz w:val="22"/>
        </w:rPr>
        <w:t>自身控制软件已经足够。</w:t>
      </w:r>
    </w:p>
    <w:p w14:paraId="48CBFF3D" w14:textId="77777777" w:rsidR="007918FF" w:rsidRDefault="00A05014" w:rsidP="007918FF">
      <w:pPr>
        <w:pStyle w:val="ListParagraph"/>
        <w:widowControl/>
        <w:numPr>
          <w:ilvl w:val="0"/>
          <w:numId w:val="15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空气</w:t>
      </w:r>
      <w:r w:rsidR="009F602D">
        <w:rPr>
          <w:rFonts w:cstheme="minorBidi" w:hint="eastAsia"/>
          <w:b/>
          <w:bCs/>
          <w:sz w:val="22"/>
        </w:rPr>
        <w:t>弹簧</w:t>
      </w:r>
      <w:r w:rsidRPr="00EB2BEE">
        <w:rPr>
          <w:rFonts w:cstheme="minorBidi" w:hint="eastAsia"/>
          <w:b/>
          <w:bCs/>
          <w:sz w:val="22"/>
        </w:rPr>
        <w:t>：</w:t>
      </w:r>
    </w:p>
    <w:p w14:paraId="06444928" w14:textId="6E94429A" w:rsidR="00553CB0" w:rsidRPr="007918FF" w:rsidRDefault="00D74528" w:rsidP="007918FF">
      <w:pPr>
        <w:pStyle w:val="ListParagraph"/>
        <w:widowControl/>
        <w:numPr>
          <w:ilvl w:val="1"/>
          <w:numId w:val="15"/>
        </w:numPr>
        <w:ind w:firstLineChars="0"/>
        <w:rPr>
          <w:rFonts w:cstheme="minorBidi"/>
          <w:b/>
          <w:bCs/>
          <w:sz w:val="22"/>
        </w:rPr>
      </w:pPr>
      <w:r w:rsidRPr="007918FF">
        <w:rPr>
          <w:rFonts w:cstheme="minorBidi" w:hint="eastAsia"/>
          <w:sz w:val="22"/>
        </w:rPr>
        <w:t>不推荐控制，对</w:t>
      </w:r>
      <w:r w:rsidRPr="007918FF">
        <w:rPr>
          <w:rFonts w:cstheme="minorBidi"/>
          <w:sz w:val="22"/>
        </w:rPr>
        <w:t>HDC</w:t>
      </w:r>
      <w:r w:rsidRPr="007918FF">
        <w:rPr>
          <w:rFonts w:cstheme="minorBidi" w:hint="eastAsia"/>
          <w:sz w:val="22"/>
        </w:rPr>
        <w:t>无影响，</w:t>
      </w:r>
      <w:r w:rsidRPr="007918FF">
        <w:rPr>
          <w:rFonts w:cstheme="minorBidi" w:hint="eastAsia"/>
          <w:sz w:val="22"/>
        </w:rPr>
        <w:t>CDC</w:t>
      </w:r>
      <w:r w:rsidRPr="007918FF">
        <w:rPr>
          <w:rFonts w:cstheme="minorBidi" w:hint="eastAsia"/>
          <w:sz w:val="22"/>
        </w:rPr>
        <w:t>自身控制软件已经足够。</w:t>
      </w:r>
    </w:p>
    <w:p w14:paraId="72DBD0EF" w14:textId="6CB36ED0" w:rsidR="001443C4" w:rsidRDefault="00EE5626">
      <w:pPr>
        <w:pStyle w:val="Heading2"/>
        <w:rPr>
          <w:lang w:val="en-US"/>
        </w:rPr>
      </w:pPr>
      <w:bookmarkStart w:id="57" w:name="_Toc207715813"/>
      <w:r>
        <w:rPr>
          <w:rFonts w:hint="eastAsia"/>
          <w:lang w:val="en-US"/>
        </w:rPr>
        <w:t>功能</w:t>
      </w:r>
      <w:r w:rsidR="00E736D2">
        <w:rPr>
          <w:rFonts w:hint="eastAsia"/>
          <w:lang w:val="en-US"/>
        </w:rPr>
        <w:t>状态机</w:t>
      </w:r>
      <w:bookmarkEnd w:id="57"/>
    </w:p>
    <w:p w14:paraId="70011FB8" w14:textId="083592DF" w:rsidR="00700291" w:rsidRPr="00700291" w:rsidRDefault="00A14AB6" w:rsidP="00A14AB6">
      <w:pPr>
        <w:ind w:firstLine="420"/>
      </w:pPr>
      <w:r w:rsidRPr="009F602D">
        <w:rPr>
          <w:rFonts w:hint="eastAsia"/>
        </w:rPr>
        <w:t>参考</w:t>
      </w:r>
      <w:r w:rsidRPr="009F602D">
        <w:rPr>
          <w:rFonts w:hint="eastAsia"/>
        </w:rPr>
        <w:t>5.1.1</w:t>
      </w:r>
      <w:r w:rsidRPr="009F602D">
        <w:rPr>
          <w:rFonts w:hint="eastAsia"/>
        </w:rPr>
        <w:t>功能激活和退出逻辑</w:t>
      </w:r>
    </w:p>
    <w:p w14:paraId="49B6AC69" w14:textId="474D85F1" w:rsidR="00EE5626" w:rsidRDefault="00EE5626" w:rsidP="00EE5626">
      <w:pPr>
        <w:pStyle w:val="Heading2"/>
      </w:pPr>
      <w:bookmarkStart w:id="58" w:name="_Toc207715814"/>
      <w:r>
        <w:rPr>
          <w:rFonts w:hint="eastAsia"/>
        </w:rPr>
        <w:t>功能接口描述</w:t>
      </w:r>
      <w:bookmarkEnd w:id="58"/>
    </w:p>
    <w:p w14:paraId="73F5F3F7" w14:textId="77777777" w:rsidR="00E736D2" w:rsidRDefault="00E736D2" w:rsidP="00E736D2">
      <w:pPr>
        <w:pStyle w:val="Heading3"/>
      </w:pPr>
      <w:bookmarkStart w:id="59" w:name="_Toc207715815"/>
      <w:r>
        <w:rPr>
          <w:rFonts w:hint="eastAsia"/>
        </w:rPr>
        <w:t>总线信号</w:t>
      </w:r>
      <w:bookmarkEnd w:id="59"/>
    </w:p>
    <w:p w14:paraId="3D9D3654" w14:textId="4AC5ACB5" w:rsidR="00E736D2" w:rsidRPr="006273EF" w:rsidRDefault="00606027" w:rsidP="005B622C">
      <w:pPr>
        <w:numPr>
          <w:ilvl w:val="0"/>
          <w:numId w:val="9"/>
        </w:numPr>
        <w:ind w:firstLineChars="0"/>
        <w:rPr>
          <w:rFonts w:ascii="Arial" w:eastAsiaTheme="minorEastAsia" w:hAnsi="Arial" w:cs="Arial"/>
        </w:rPr>
      </w:pPr>
      <w:r w:rsidRPr="006273EF">
        <w:rPr>
          <w:rFonts w:ascii="Arial" w:eastAsiaTheme="minorEastAsia" w:hAnsi="Arial" w:cs="Arial"/>
        </w:rPr>
        <w:t>如下是</w:t>
      </w:r>
      <w:r w:rsidR="00E76387" w:rsidRPr="006273EF">
        <w:rPr>
          <w:rFonts w:ascii="Arial" w:eastAsiaTheme="minorEastAsia" w:hAnsi="Arial" w:cs="Arial" w:hint="eastAsia"/>
        </w:rPr>
        <w:t>HDC</w:t>
      </w:r>
      <w:r w:rsidRPr="006273EF">
        <w:rPr>
          <w:rFonts w:ascii="Arial" w:eastAsiaTheme="minorEastAsia" w:hAnsi="Arial" w:cs="Arial" w:hint="eastAsia"/>
        </w:rPr>
        <w:t>功能</w:t>
      </w:r>
      <w:r w:rsidRPr="006273EF">
        <w:rPr>
          <w:rFonts w:ascii="Arial" w:eastAsiaTheme="minorEastAsia" w:hAnsi="Arial" w:cs="Arial"/>
        </w:rPr>
        <w:t>关键</w:t>
      </w:r>
      <w:r w:rsidRPr="006273EF">
        <w:rPr>
          <w:rFonts w:ascii="Arial" w:eastAsiaTheme="minorEastAsia" w:hAnsi="Arial" w:cs="Arial" w:hint="eastAsia"/>
        </w:rPr>
        <w:t>的</w:t>
      </w:r>
      <w:r w:rsidRPr="006273EF">
        <w:rPr>
          <w:rFonts w:ascii="Arial" w:eastAsiaTheme="minorEastAsia" w:hAnsi="Arial" w:cs="Arial"/>
        </w:rPr>
        <w:t>输入输出接口，如需完整的信号列表，请参考最新的</w:t>
      </w:r>
      <w:r w:rsidRPr="006273EF">
        <w:rPr>
          <w:rFonts w:ascii="Arial" w:eastAsiaTheme="minorEastAsia" w:hAnsi="Arial" w:cs="Arial"/>
        </w:rPr>
        <w:t xml:space="preserve"> CAN</w:t>
      </w:r>
      <w:r w:rsidRPr="006273EF">
        <w:rPr>
          <w:rFonts w:ascii="Arial" w:eastAsiaTheme="minorEastAsia" w:hAnsi="Arial" w:cs="Arial" w:hint="eastAsia"/>
        </w:rPr>
        <w:t xml:space="preserve"> </w:t>
      </w:r>
      <w:r w:rsidRPr="006273EF">
        <w:rPr>
          <w:rFonts w:ascii="Arial" w:eastAsiaTheme="minorEastAsia" w:hAnsi="Arial" w:cs="Arial"/>
        </w:rPr>
        <w:t xml:space="preserve">matrix </w:t>
      </w:r>
      <w:r w:rsidRPr="006273EF"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721AFD" w14:paraId="3F24EB96" w14:textId="77777777" w:rsidTr="00956CAB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04129FD" w14:textId="77777777" w:rsidR="00133723" w:rsidRPr="00176092" w:rsidRDefault="00133723" w:rsidP="008017E3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176092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EF49B8F" w14:textId="77777777" w:rsidR="00133723" w:rsidRPr="00176092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176092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00B630" w14:textId="77777777" w:rsidR="00133723" w:rsidRPr="00A15443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A15443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B59FF04" w14:textId="77777777" w:rsidR="00133723" w:rsidRPr="00176092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176092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992368" w14:textId="77777777" w:rsidR="00133723" w:rsidRPr="00176092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 w:rsidRPr="00176092"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BF0166F" w14:textId="77777777" w:rsidR="00133723" w:rsidRPr="00A15443" w:rsidRDefault="00133723" w:rsidP="008017E3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A15443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998F5E" w14:textId="77777777" w:rsidR="00133723" w:rsidRPr="00A15443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A15443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1DEA7B" w14:textId="77777777" w:rsidR="00133723" w:rsidRPr="00A15443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A15443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0B948A6" w14:textId="77777777" w:rsidR="00133723" w:rsidRPr="00A15443" w:rsidRDefault="00133723" w:rsidP="008017E3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 w:rsidRPr="00A15443"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697A92" w14:paraId="5150A67B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FD10618" w14:textId="0FADE1C3" w:rsidR="00697A92" w:rsidRPr="00B20CAE" w:rsidRDefault="00E23031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0E39565" w14:textId="0CF588FF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5E712E4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CCC8E71" w14:textId="6DC80FE7" w:rsidR="00697A92" w:rsidRPr="00B20CAE" w:rsidRDefault="00F920EB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 w:rsidR="00E23031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Swt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81682E" w14:textId="17B2F1CA" w:rsidR="00697A92" w:rsidRPr="00B20CAE" w:rsidRDefault="00DB6F5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 w:rsidR="00452E17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69277" w14:textId="77777777" w:rsidR="00697A92" w:rsidRPr="00B20CAE" w:rsidRDefault="00697A92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ADAC55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FB90F32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C25EEC" w14:textId="77777777" w:rsidR="009C6F92" w:rsidRPr="00B20CAE" w:rsidRDefault="009C6F92" w:rsidP="009C6F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0x0: Not press</w:t>
            </w:r>
          </w:p>
          <w:p w14:paraId="3988D498" w14:textId="3EC07F97" w:rsidR="00697A92" w:rsidRPr="00B20CAE" w:rsidRDefault="009C6F92" w:rsidP="009C6F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0x1: Press</w:t>
            </w:r>
          </w:p>
        </w:tc>
      </w:tr>
      <w:tr w:rsidR="00697A92" w:rsidRPr="00035543" w14:paraId="46C6655D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A136C3" w14:textId="77F4C5FC" w:rsidR="00697A92" w:rsidRPr="00B20CAE" w:rsidRDefault="00697A92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</w:t>
            </w:r>
            <w:r w:rsidR="00700B84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M</w:t>
            </w: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EBEB3D4" w14:textId="698ECF08" w:rsidR="00697A92" w:rsidRPr="00B20CAE" w:rsidRDefault="004A4014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5058F74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5D1AE6" w14:textId="1EF6DC5C" w:rsidR="00697A92" w:rsidRPr="00B20CAE" w:rsidRDefault="00F920EB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 w:rsidR="004A4014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_Status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BDDC783" w14:textId="440D43E8" w:rsidR="00697A92" w:rsidRPr="00B20CAE" w:rsidRDefault="00DB6F5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 w:rsidR="007F6620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功能</w:t>
            </w:r>
            <w:r w:rsidR="00697A92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反馈</w:t>
            </w:r>
            <w:r w:rsidR="007F6620"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3BE440" w14:textId="77777777" w:rsidR="00697A92" w:rsidRPr="00B20CAE" w:rsidRDefault="00697A92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2B0482A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FCD2FB9" w14:textId="77777777" w:rsidR="00697A92" w:rsidRPr="00B20CAE" w:rsidRDefault="00697A92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F3712B" w14:textId="6CCA6507" w:rsidR="007F6620" w:rsidRPr="00B20CAE" w:rsidRDefault="007F6620" w:rsidP="007F662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0x0: </w:t>
            </w:r>
            <w:r w:rsidR="00D65FEA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HDC</w:t>
            </w: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 is </w:t>
            </w:r>
            <w:r w:rsidR="00D65FEA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OFF</w:t>
            </w:r>
          </w:p>
          <w:p w14:paraId="5F4959CF" w14:textId="4BADB210" w:rsidR="007F6620" w:rsidRPr="00B20CAE" w:rsidRDefault="007F6620" w:rsidP="007F662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0x1:</w:t>
            </w:r>
            <w:r w:rsidR="00E32A3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 xml:space="preserve"> </w:t>
            </w:r>
            <w:r w:rsidR="00D65FEA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HDC</w:t>
            </w:r>
            <w:r w:rsidR="00D65FEA"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 is </w:t>
            </w:r>
            <w:r w:rsidR="00BE1D81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Passive</w:t>
            </w:r>
            <w:r w:rsidR="00A80CC6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 xml:space="preserve">, No </w:t>
            </w:r>
            <w:r w:rsidR="00035543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 xml:space="preserve">Control </w:t>
            </w:r>
            <w:r w:rsidR="00A80CC6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Request</w:t>
            </w:r>
          </w:p>
          <w:p w14:paraId="5DACBC73" w14:textId="7D15489A" w:rsidR="00697A92" w:rsidRPr="00B20CAE" w:rsidRDefault="007F6620" w:rsidP="007F662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0x2: </w:t>
            </w:r>
            <w:r w:rsidR="00E32A3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HDC</w:t>
            </w:r>
            <w:r w:rsidR="00E32A3F" w:rsidRPr="00B20CAE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 is </w:t>
            </w:r>
            <w:r w:rsidR="00E32A3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 xml:space="preserve">Active, </w:t>
            </w:r>
            <w:r w:rsidR="00035543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 xml:space="preserve">Control </w:t>
            </w:r>
            <w:r w:rsidR="00E32A3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Request</w:t>
            </w:r>
          </w:p>
        </w:tc>
      </w:tr>
      <w:tr w:rsidR="00C279AC" w:rsidRPr="00035543" w14:paraId="70D79AA3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4F5335" w14:textId="5E566D09" w:rsidR="00C279AC" w:rsidRPr="00B20CAE" w:rsidRDefault="00242EC3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37C476" w14:textId="77777777" w:rsidR="00C279AC" w:rsidRPr="00B20CAE" w:rsidRDefault="00C279AC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C78C326" w14:textId="77777777" w:rsidR="00C279AC" w:rsidRPr="00B20CAE" w:rsidRDefault="00C279AC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FE3724E" w14:textId="671A7170" w:rsidR="00C279AC" w:rsidRDefault="00C279AC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HDCFault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3A4EA95" w14:textId="3ADECF33" w:rsidR="00C279AC" w:rsidRDefault="00ED093B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故障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84493" w14:textId="77777777" w:rsidR="00C279AC" w:rsidRPr="00B20CAE" w:rsidRDefault="00C279AC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5FB8B33" w14:textId="77777777" w:rsidR="00C279AC" w:rsidRPr="00B20CAE" w:rsidRDefault="00C279AC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E180E86" w14:textId="77777777" w:rsidR="00C279AC" w:rsidRPr="00B20CAE" w:rsidRDefault="00C279AC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F3E3E" w14:textId="03473689" w:rsidR="007E627F" w:rsidRPr="004022F9" w:rsidRDefault="007E627F" w:rsidP="007E627F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4022F9">
              <w:rPr>
                <w:rFonts w:hint="eastAsia"/>
                <w:sz w:val="16"/>
                <w:szCs w:val="16"/>
              </w:rPr>
              <w:t>$0=</w:t>
            </w:r>
            <w:r>
              <w:rPr>
                <w:rFonts w:hint="eastAsia"/>
                <w:sz w:val="16"/>
                <w:szCs w:val="16"/>
              </w:rPr>
              <w:t>No failure</w:t>
            </w:r>
          </w:p>
          <w:p w14:paraId="29A3AB43" w14:textId="0331885B" w:rsidR="007E627F" w:rsidRPr="004022F9" w:rsidRDefault="007E627F" w:rsidP="007E627F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4022F9">
              <w:rPr>
                <w:rFonts w:hint="eastAsia"/>
                <w:sz w:val="16"/>
                <w:szCs w:val="16"/>
              </w:rPr>
              <w:t>$1=</w:t>
            </w:r>
            <w:r>
              <w:rPr>
                <w:rFonts w:hint="eastAsia"/>
                <w:sz w:val="16"/>
                <w:szCs w:val="16"/>
              </w:rPr>
              <w:t>Failure</w:t>
            </w:r>
          </w:p>
          <w:p w14:paraId="5BF21334" w14:textId="568B2E87" w:rsidR="00C279AC" w:rsidRPr="00B20CAE" w:rsidRDefault="007E627F" w:rsidP="007E627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4022F9">
              <w:rPr>
                <w:rFonts w:hint="eastAsia"/>
                <w:sz w:val="16"/>
                <w:szCs w:val="16"/>
              </w:rPr>
              <w:t>$2=</w:t>
            </w:r>
            <w:r w:rsidR="00AE1596">
              <w:rPr>
                <w:rFonts w:hint="eastAsia"/>
                <w:sz w:val="16"/>
                <w:szCs w:val="16"/>
              </w:rPr>
              <w:t>Reserved</w:t>
            </w:r>
          </w:p>
        </w:tc>
      </w:tr>
      <w:tr w:rsidR="00FC1DB5" w:rsidRPr="00035543" w14:paraId="5D29E1BD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4AE304" w14:textId="346157FD" w:rsidR="00FC1DB5" w:rsidRPr="00323F1F" w:rsidRDefault="00242EC3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5F3DE74" w14:textId="77777777" w:rsidR="00FC1DB5" w:rsidRPr="00323F1F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7A9E55A" w14:textId="77777777" w:rsidR="00FC1DB5" w:rsidRPr="00323F1F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BD0860A" w14:textId="48044505" w:rsidR="00FC1DB5" w:rsidRPr="00323F1F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Brake</w:t>
            </w:r>
            <w:r w:rsidR="00C531C6"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Light</w:t>
            </w:r>
            <w:r w:rsidR="00E6727D"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Req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9B2E706" w14:textId="7BA7B3A5" w:rsidR="00FC1DB5" w:rsidRPr="00323F1F" w:rsidRDefault="0009036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制动灯请求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55D6A0" w14:textId="77777777" w:rsidR="00FC1DB5" w:rsidRPr="00323F1F" w:rsidRDefault="00FC1DB5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17A54B" w14:textId="77777777" w:rsidR="00FC1DB5" w:rsidRPr="00323F1F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52D2109" w14:textId="77777777" w:rsidR="00FC1DB5" w:rsidRPr="00323F1F" w:rsidRDefault="00FC1DB5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D5FC9" w14:textId="4A341F68" w:rsidR="00A902EA" w:rsidRPr="00323F1F" w:rsidRDefault="00A902EA" w:rsidP="00A902E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0x0: </w:t>
            </w:r>
            <w:r w:rsidR="00D00E79" w:rsidRPr="00323F1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Brake light off</w:t>
            </w:r>
          </w:p>
          <w:p w14:paraId="3F593A99" w14:textId="14A77109" w:rsidR="00FC1DB5" w:rsidRPr="00323F1F" w:rsidRDefault="00A902EA" w:rsidP="00A902EA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0x1: </w:t>
            </w:r>
            <w:r w:rsidR="00D00E79" w:rsidRPr="00323F1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Brake light on</w:t>
            </w:r>
          </w:p>
        </w:tc>
      </w:tr>
      <w:tr w:rsidR="005C4063" w:rsidRPr="00035543" w14:paraId="5651EAFF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D22559" w14:textId="0483362B" w:rsidR="005C4063" w:rsidRPr="00323F1F" w:rsidRDefault="009D473A" w:rsidP="00697A9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EF7292" w14:textId="0246768A" w:rsidR="005C4063" w:rsidRPr="00323F1F" w:rsidRDefault="009D473A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80AF719" w14:textId="77777777" w:rsidR="005C4063" w:rsidRPr="00323F1F" w:rsidRDefault="005C4063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B64C6E" w14:textId="40846189" w:rsidR="005C4063" w:rsidRPr="00323F1F" w:rsidRDefault="00F06C0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HDCTgtVel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79EE356" w14:textId="7765E554" w:rsidR="005C4063" w:rsidRPr="00323F1F" w:rsidRDefault="00F06C07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HDC</w:t>
            </w: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目标车速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4501A" w14:textId="77777777" w:rsidR="005C4063" w:rsidRPr="00323F1F" w:rsidRDefault="005C4063" w:rsidP="00697A9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01EAEF" w14:textId="77777777" w:rsidR="005C4063" w:rsidRPr="00323F1F" w:rsidRDefault="005C4063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9EA578" w14:textId="77777777" w:rsidR="005C4063" w:rsidRPr="00323F1F" w:rsidRDefault="005C4063" w:rsidP="00697A9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3ED3D9" w14:textId="77777777" w:rsidR="005C4063" w:rsidRPr="00323F1F" w:rsidRDefault="009B13AA" w:rsidP="007F662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commentRangeStart w:id="60"/>
            <w:commentRangeStart w:id="61"/>
            <w:commentRangeEnd w:id="60"/>
            <w:r w:rsidRPr="00323F1F">
              <w:rPr>
                <w:rStyle w:val="CommentReference"/>
                <w:rFonts w:ascii="Arial" w:eastAsiaTheme="minorEastAsia" w:hAnsi="Arial" w:cs="Arial"/>
                <w:color w:val="0000FF"/>
                <w:sz w:val="16"/>
                <w:szCs w:val="16"/>
              </w:rPr>
              <w:commentReference w:id="60"/>
            </w:r>
            <w:commentRangeEnd w:id="61"/>
            <w:r w:rsidR="00C0778B" w:rsidRPr="00323F1F">
              <w:rPr>
                <w:rStyle w:val="CommentReference"/>
                <w:rFonts w:ascii="Arial" w:eastAsiaTheme="minorEastAsia" w:hAnsi="Arial" w:cs="Arial"/>
                <w:color w:val="0000FF"/>
                <w:sz w:val="16"/>
                <w:szCs w:val="16"/>
              </w:rPr>
              <w:commentReference w:id="61"/>
            </w:r>
          </w:p>
        </w:tc>
      </w:tr>
      <w:tr w:rsidR="00EB3DA3" w14:paraId="13AE769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C2A0EE7" w14:textId="0D8E9827" w:rsidR="00EB3DA3" w:rsidRPr="00323F1F" w:rsidRDefault="00EB3DA3" w:rsidP="00EB3DA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48A9AB9" w14:textId="064F4FFF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45E66C6" w14:textId="77777777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99A347" w14:textId="7B211305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519C39D" w14:textId="3B2CE35D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7262A8" w14:textId="77777777" w:rsidR="00EB3DA3" w:rsidRPr="00323F1F" w:rsidRDefault="00EB3DA3" w:rsidP="00EB3DA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73FB45A" w14:textId="77777777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F6BB22" w14:textId="77777777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2D3C2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A529A49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3DF5B012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Reserved（预留）</w:t>
            </w:r>
          </w:p>
          <w:p w14:paraId="15707C4E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175D870B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7A126824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2F32214B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31340999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Reserved（预留）</w:t>
            </w:r>
          </w:p>
          <w:p w14:paraId="3460F3C5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$8=Unused and Reserved（预留）</w:t>
            </w:r>
          </w:p>
          <w:p w14:paraId="0674A775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$a=Park gear（P档）</w:t>
            </w:r>
          </w:p>
          <w:p w14:paraId="4448F3A5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3DB7C700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4E5A1E78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724FC8C4" w14:textId="77777777" w:rsidR="00EB3DA3" w:rsidRPr="00323F1F" w:rsidRDefault="00EB3DA3" w:rsidP="00EB3DA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3175EA68" w14:textId="79D60BF9" w:rsidR="00EB3DA3" w:rsidRPr="00323F1F" w:rsidRDefault="00EB3DA3" w:rsidP="00EB3DA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color w:val="0000FF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Reserved（预留）</w:t>
            </w:r>
          </w:p>
        </w:tc>
      </w:tr>
      <w:tr w:rsidR="00196F0A" w:rsidRPr="007A62CA" w14:paraId="08720DA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20C88DB" w14:textId="66C9A576" w:rsidR="00196F0A" w:rsidRPr="00323F1F" w:rsidRDefault="00196F0A" w:rsidP="00196F0A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5EB21C8" w14:textId="60DD7D3A" w:rsidR="00196F0A" w:rsidRPr="00323F1F" w:rsidRDefault="00196F0A" w:rsidP="00196F0A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87BE8F9" w14:textId="77777777" w:rsidR="00196F0A" w:rsidRPr="00323F1F" w:rsidRDefault="00196F0A" w:rsidP="00196F0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A560D7" w14:textId="6AEE6A66" w:rsidR="00196F0A" w:rsidRPr="00323F1F" w:rsidRDefault="00196F0A" w:rsidP="00196F0A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323F1F">
              <w:rPr>
                <w:rFonts w:hint="eastAsia"/>
                <w:sz w:val="16"/>
                <w:szCs w:val="16"/>
              </w:rPr>
              <w:t>BrakeDiskOverHeat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780DD6A" w14:textId="36682F96" w:rsidR="00196F0A" w:rsidRPr="00323F1F" w:rsidRDefault="00196F0A" w:rsidP="00196F0A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表征制动卡盘是否过热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B0606" w14:textId="77777777" w:rsidR="00196F0A" w:rsidRPr="00323F1F" w:rsidRDefault="00196F0A" w:rsidP="00196F0A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E2D7D7" w14:textId="77777777" w:rsidR="00196F0A" w:rsidRPr="00323F1F" w:rsidRDefault="00196F0A" w:rsidP="00196F0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37F2DC6" w14:textId="77777777" w:rsidR="00196F0A" w:rsidRPr="00323F1F" w:rsidRDefault="00196F0A" w:rsidP="00196F0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A2E11" w14:textId="31FB4F3E" w:rsidR="00196F0A" w:rsidRPr="00323F1F" w:rsidRDefault="00196F0A" w:rsidP="00196F0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0x0: </w:t>
            </w:r>
            <w:r w:rsidR="008C1BBB" w:rsidRPr="00323F1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Not High</w:t>
            </w:r>
          </w:p>
          <w:p w14:paraId="110BB02B" w14:textId="69B4E581" w:rsidR="00196F0A" w:rsidRPr="00323F1F" w:rsidRDefault="00196F0A" w:rsidP="00196F0A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0x1: </w:t>
            </w:r>
            <w:r w:rsidR="008C1BBB" w:rsidRPr="00323F1F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Temp too high</w:t>
            </w:r>
          </w:p>
        </w:tc>
      </w:tr>
      <w:tr w:rsidR="00E104C2" w14:paraId="29B8E3A9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0720233" w14:textId="30D875A1" w:rsidR="00E104C2" w:rsidRPr="00BE7670" w:rsidRDefault="00E104C2" w:rsidP="00E104C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CB2688" w14:textId="629FD53A" w:rsidR="00E104C2" w:rsidRPr="00BE7670" w:rsidRDefault="00E104C2" w:rsidP="00E104C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C921E9A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CACC2B3" w14:textId="36B0B932" w:rsidR="00E104C2" w:rsidRPr="00BE7670" w:rsidRDefault="00E104C2" w:rsidP="00E104C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920244">
              <w:rPr>
                <w:rFonts w:ascii="Arial" w:eastAsiaTheme="minorEastAsia" w:hAnsi="Arial" w:cs="Arial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AB6352E" w14:textId="7FAE3645" w:rsidR="00E104C2" w:rsidRPr="00BE7670" w:rsidRDefault="00E104C2" w:rsidP="00E104C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B20CAE"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2EB9E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5B5F84B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0344AB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6E0B6B" w14:textId="77777777" w:rsidR="00E104C2" w:rsidRPr="00F36000" w:rsidRDefault="00E104C2" w:rsidP="00E104C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E104C2" w14:paraId="30B0FAB7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F3D77AD" w14:textId="08090C68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24F1A7" w14:textId="04EEA911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8576A4A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C954B76" w14:textId="507032A5" w:rsidR="00E104C2" w:rsidRPr="00B20CAE" w:rsidRDefault="000C17A6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920244">
              <w:rPr>
                <w:rFonts w:ascii="Arial" w:eastAsiaTheme="minorEastAsia" w:hAnsi="Arial" w:cs="Arial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7CB8A6" w14:textId="531A03FC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4766C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0FFD6F7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E69162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2CA67" w14:textId="77777777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20CAE"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724A8A85" w14:textId="0A2B9382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B20CAE"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E104C2" w14:paraId="1AD60F03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4040711" w14:textId="45DE9B17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98FFC7A" w14:textId="07F097E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3D5C456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ADA0649" w14:textId="5C446117" w:rsidR="00E104C2" w:rsidRPr="00B20CAE" w:rsidRDefault="00E465F9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AD28AE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2FFFB4" w14:textId="04861DF2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1666C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30264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FA944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D87F7" w14:textId="28378AA8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sz w:val="16"/>
                <w:szCs w:val="16"/>
              </w:rPr>
              <w:t>E=N * 0.015625</w:t>
            </w:r>
          </w:p>
        </w:tc>
      </w:tr>
      <w:tr w:rsidR="0097212D" w14:paraId="1925EA07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E64E50" w14:textId="398092C9" w:rsidR="0097212D" w:rsidRPr="00B20CAE" w:rsidRDefault="0097212D" w:rsidP="0097212D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57366B" w14:textId="148BFB85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BCF7B2A" w14:textId="77777777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1B4E15C" w14:textId="6D3737D7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AD28AE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3365DDD" w14:textId="41029CE7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057EAB">
              <w:rPr>
                <w:rFonts w:hint="eastAsia"/>
                <w:sz w:val="16"/>
                <w:szCs w:val="16"/>
              </w:rPr>
              <w:t>车辆横向加速度有效性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BC026" w14:textId="77777777" w:rsidR="0097212D" w:rsidRPr="00B20CAE" w:rsidRDefault="0097212D" w:rsidP="0097212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75BFB" w14:textId="77777777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06E6B" w14:textId="77777777" w:rsidR="0097212D" w:rsidRPr="00B20CAE" w:rsidRDefault="0097212D" w:rsidP="0097212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5C87E" w14:textId="77777777" w:rsidR="0097212D" w:rsidRPr="00D96337" w:rsidRDefault="0097212D" w:rsidP="0097212D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D96337">
              <w:rPr>
                <w:rFonts w:hint="eastAsia"/>
                <w:sz w:val="16"/>
                <w:szCs w:val="16"/>
              </w:rPr>
              <w:t>$0=Valid</w:t>
            </w:r>
            <w:r w:rsidRPr="00D96337">
              <w:rPr>
                <w:rFonts w:hint="eastAsia"/>
                <w:sz w:val="16"/>
                <w:szCs w:val="16"/>
              </w:rPr>
              <w:t>（有效）</w:t>
            </w:r>
          </w:p>
          <w:p w14:paraId="6E38EE96" w14:textId="71998AF2" w:rsidR="0097212D" w:rsidRPr="00B20CAE" w:rsidRDefault="0097212D" w:rsidP="0097212D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96337">
              <w:rPr>
                <w:rFonts w:hint="eastAsia"/>
                <w:sz w:val="16"/>
                <w:szCs w:val="16"/>
              </w:rPr>
              <w:t>$1=Invalid</w:t>
            </w:r>
            <w:r w:rsidRPr="00D96337"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E135A6" w14:paraId="28D18D7E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8F15A0" w14:textId="01B09B7C" w:rsidR="00E135A6" w:rsidRPr="00C873D2" w:rsidRDefault="00E135A6" w:rsidP="00E135A6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C873D2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ADAS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3D581E" w14:textId="6F499F8A" w:rsidR="00E135A6" w:rsidRPr="00C873D2" w:rsidRDefault="00E135A6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C873D2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86A4B32" w14:textId="77777777" w:rsidR="00E135A6" w:rsidRPr="00C873D2" w:rsidRDefault="00E135A6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0D37DE7" w14:textId="7EB3B932" w:rsidR="00E135A6" w:rsidRPr="00C873D2" w:rsidRDefault="00C873D2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C873D2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VCUADASActvSts_1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C91DE5C" w14:textId="73F0D1F3" w:rsidR="00E135A6" w:rsidRPr="00C873D2" w:rsidRDefault="00E135A6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ADAS 功能激活 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C4849" w14:textId="77777777" w:rsidR="00E135A6" w:rsidRPr="00C873D2" w:rsidRDefault="00E135A6" w:rsidP="00E135A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93E02B2" w14:textId="77777777" w:rsidR="00E135A6" w:rsidRPr="00C873D2" w:rsidRDefault="00E135A6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AFA28FA" w14:textId="77777777" w:rsidR="00E135A6" w:rsidRPr="00C873D2" w:rsidRDefault="00E135A6" w:rsidP="00E135A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AB126" w14:textId="77777777" w:rsidR="00B833AF" w:rsidRPr="00C873D2" w:rsidRDefault="00B833AF" w:rsidP="00B833A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$0= Not Active</w:t>
            </w:r>
          </w:p>
          <w:p w14:paraId="0FCAEA2E" w14:textId="77777777" w:rsidR="00B833AF" w:rsidRPr="00C873D2" w:rsidRDefault="00B833AF" w:rsidP="00B833A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$1= ACC</w:t>
            </w:r>
          </w:p>
          <w:p w14:paraId="7686A56C" w14:textId="77777777" w:rsidR="00B833AF" w:rsidRPr="00C873D2" w:rsidRDefault="00B833AF" w:rsidP="00B833A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$2= APA</w:t>
            </w:r>
          </w:p>
          <w:p w14:paraId="268521B6" w14:textId="77777777" w:rsidR="00B833AF" w:rsidRPr="00C873D2" w:rsidRDefault="00B833AF" w:rsidP="00B833AF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$3= AEB</w:t>
            </w:r>
          </w:p>
          <w:p w14:paraId="0A02CF26" w14:textId="5C6B1829" w:rsidR="00E135A6" w:rsidRPr="00C873D2" w:rsidRDefault="00B833AF" w:rsidP="00B833A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C873D2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>$4= AES</w:t>
            </w:r>
          </w:p>
        </w:tc>
      </w:tr>
      <w:tr w:rsidR="00E104C2" w14:paraId="1FBAA4E8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D57497" w14:textId="4C8FED74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7E675C8" w14:textId="48956923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F416AF3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BB0B854" w14:textId="3B835F69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9B5475">
              <w:rPr>
                <w:rFonts w:ascii="Arial" w:eastAsiaTheme="minorEastAsia" w:hAnsi="Arial" w:cs="Arial"/>
                <w:sz w:val="16"/>
                <w:szCs w:val="16"/>
              </w:rPr>
              <w:t>ESPMCBrPressure_FD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59C565E" w14:textId="63F9BC4E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DB59EF">
              <w:rPr>
                <w:rFonts w:ascii="Arial" w:eastAsiaTheme="minorEastAsia" w:hAnsi="Arial" w:cs="Arial" w:hint="eastAsia"/>
                <w:sz w:val="16"/>
                <w:szCs w:val="16"/>
              </w:rPr>
              <w:t>电子稳定控制系统主缸制动压力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AA248B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48E4E1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A81534B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54FFE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</w:tr>
      <w:tr w:rsidR="00E104C2" w14:paraId="33E1D71F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CCAAE47" w14:textId="661134CE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8CA8B1" w14:textId="3D23AB70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D307268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6A1CD08" w14:textId="6B12D00E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DB59EF">
              <w:rPr>
                <w:rFonts w:ascii="Arial" w:eastAsiaTheme="minorEastAsia" w:hAnsi="Arial" w:cs="Arial"/>
                <w:sz w:val="16"/>
                <w:szCs w:val="16"/>
              </w:rPr>
              <w:t>ESPMCBrPressureV_FD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8439028" w14:textId="45F881F1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DB59EF">
              <w:rPr>
                <w:rFonts w:ascii="Arial" w:eastAsiaTheme="minorEastAsia" w:hAnsi="Arial" w:cs="Arial" w:hint="eastAsia"/>
                <w:sz w:val="16"/>
                <w:szCs w:val="16"/>
              </w:rPr>
              <w:t>电子稳定控制系统主缸制动压力有效性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E5016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15311A3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AD89C85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F53C9" w14:textId="77777777" w:rsidR="00E104C2" w:rsidRPr="008C3061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8C3061"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 w:rsidRPr="008C3061"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02F95FEE" w14:textId="596E18D0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8C3061"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 w:rsidRPr="008C3061"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E104C2" w14:paraId="72FB586A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D87EC1" w14:textId="77777777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C8362E5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775A830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7C1F2DE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168F2467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0C7434E0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611D245A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088CA1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轮</w:t>
            </w:r>
            <w:commentRangeStart w:id="63"/>
            <w:commentRangeStart w:id="64"/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速</w:t>
            </w:r>
            <w:commentRangeEnd w:id="63"/>
            <w:r w:rsidR="005045C3" w:rsidRPr="00B20CAE">
              <w:rPr>
                <w:rStyle w:val="CommentReference"/>
                <w:rFonts w:ascii="Arial" w:eastAsiaTheme="minorEastAsia" w:hAnsi="Arial" w:cs="Arial"/>
                <w:sz w:val="16"/>
                <w:szCs w:val="16"/>
              </w:rPr>
              <w:commentReference w:id="63"/>
            </w:r>
            <w:commentRangeEnd w:id="64"/>
            <w:r w:rsidR="001877DE" w:rsidRPr="00B20CAE">
              <w:rPr>
                <w:rStyle w:val="CommentReference"/>
                <w:rFonts w:ascii="Arial" w:eastAsiaTheme="minorEastAsia" w:hAnsi="Arial" w:cs="Arial"/>
                <w:sz w:val="16"/>
                <w:szCs w:val="16"/>
              </w:rPr>
              <w:commentReference w:id="64"/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C09A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748BB2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1FE48A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F3BF0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E104C2" w14:paraId="63136FE9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F7BC428" w14:textId="77777777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A2110DE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190E26D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4B37E7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AC7D9F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C1B66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293DB56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D5276CB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409A9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26702A" w14:paraId="4DFDCB1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47C2401" w14:textId="498282D2" w:rsidR="0026702A" w:rsidRPr="00B20CAE" w:rsidRDefault="0026702A" w:rsidP="0026702A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97E0E22" w14:textId="2EE17BF2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3F10B0A" w14:textId="77777777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1414C8E" w14:textId="5A4AFA55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5F5534">
              <w:rPr>
                <w:rFonts w:ascii="Arial" w:eastAsiaTheme="minorEastAsia" w:hAnsi="Arial" w:cs="Arial"/>
                <w:sz w:val="16"/>
                <w:szCs w:val="16"/>
              </w:rPr>
              <w:t>OverlayBrkActrRqstSts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122E030" w14:textId="2396D2DF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C7B79">
              <w:rPr>
                <w:rFonts w:ascii="Microsoft YaHei" w:eastAsia="Microsoft YaHei" w:hAnsi="Microsoft YaHei" w:hint="eastAsia"/>
                <w:sz w:val="16"/>
                <w:szCs w:val="16"/>
              </w:rPr>
              <w:t>制动执行器叠加请求状态反馈(用于握手)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F9456" w14:textId="77777777" w:rsidR="0026702A" w:rsidRPr="00B20CAE" w:rsidRDefault="0026702A" w:rsidP="0026702A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A8DAC" w14:textId="77777777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9BE93" w14:textId="77777777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0E4FF" w14:textId="38DE1473" w:rsidR="0026702A" w:rsidRPr="00B20CAE" w:rsidRDefault="0026702A" w:rsidP="0026702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br/>
              <w:t>$2=Controlled</w:t>
            </w:r>
            <w:r w:rsidRPr="00BE7670">
              <w:rPr>
                <w:rFonts w:hint="eastAsia"/>
                <w:sz w:val="16"/>
                <w:szCs w:val="16"/>
              </w:rPr>
              <w:br/>
              <w:t>$3=Override</w:t>
            </w:r>
            <w:r w:rsidRPr="00BE7670">
              <w:rPr>
                <w:rFonts w:hint="eastAsia"/>
                <w:sz w:val="16"/>
                <w:szCs w:val="16"/>
              </w:rPr>
              <w:br/>
              <w:t>$4=Error</w:t>
            </w:r>
          </w:p>
        </w:tc>
      </w:tr>
      <w:tr w:rsidR="001209CD" w14:paraId="66F71A0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A3B51B1" w14:textId="63AEF904" w:rsidR="001209CD" w:rsidRPr="00BE7670" w:rsidRDefault="001209CD" w:rsidP="001209CD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B9ACB2" w14:textId="4A940D75" w:rsidR="001209CD" w:rsidRPr="00BE7670" w:rsidRDefault="001209CD" w:rsidP="001209C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E2307C0" w14:textId="77777777" w:rsidR="001209CD" w:rsidRPr="00B20CAE" w:rsidRDefault="001209CD" w:rsidP="001209C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0ED177C" w14:textId="2CD516C6" w:rsidR="001209CD" w:rsidRPr="005F5534" w:rsidRDefault="001209CD" w:rsidP="001209C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907B3">
              <w:rPr>
                <w:sz w:val="16"/>
                <w:szCs w:val="16"/>
              </w:rPr>
              <w:t>BrkDltTrqCtrlAtvRqstFlg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AAB581" w14:textId="05D77889" w:rsidR="001209CD" w:rsidRPr="00FC7B79" w:rsidRDefault="001209CD" w:rsidP="001209CD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5413B">
              <w:rPr>
                <w:rFonts w:hint="eastAsia"/>
                <w:sz w:val="16"/>
                <w:szCs w:val="16"/>
              </w:rPr>
              <w:t>VMC</w:t>
            </w:r>
            <w:r w:rsidRPr="00F5413B">
              <w:rPr>
                <w:rFonts w:hint="eastAsia"/>
                <w:sz w:val="16"/>
                <w:szCs w:val="16"/>
              </w:rPr>
              <w:t>功能制动叠加控制请求标志位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1FE51" w14:textId="77777777" w:rsidR="001209CD" w:rsidRPr="00B20CAE" w:rsidRDefault="001209CD" w:rsidP="001209C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624FE" w14:textId="77777777" w:rsidR="001209CD" w:rsidRPr="00B20CAE" w:rsidRDefault="001209CD" w:rsidP="001209C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60DA0" w14:textId="77777777" w:rsidR="001209CD" w:rsidRPr="00B20CAE" w:rsidRDefault="001209CD" w:rsidP="001209C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57570" w14:textId="3637C1A3" w:rsidR="001209CD" w:rsidRPr="00BE7670" w:rsidRDefault="001209CD" w:rsidP="001209C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NoRequest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Requst</w:t>
            </w:r>
            <w:proofErr w:type="spellEnd"/>
          </w:p>
        </w:tc>
      </w:tr>
      <w:tr w:rsidR="00E104C2" w14:paraId="46967D25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0443C2B" w14:textId="050CDB21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4FD88" w14:textId="593F233B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43F4849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AC4F85A" w14:textId="663768A5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E7670">
              <w:rPr>
                <w:rFonts w:hint="eastAsia"/>
                <w:sz w:val="16"/>
                <w:szCs w:val="16"/>
              </w:rPr>
              <w:t>TarBrkTqFrntLe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t xml:space="preserve"> / 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TarBrkTqFrntRi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t xml:space="preserve"> / 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TarBrkTqReLe</w:t>
            </w:r>
            <w:proofErr w:type="spellEnd"/>
            <w:r w:rsidRPr="00BE7670">
              <w:rPr>
                <w:rFonts w:hint="eastAsia"/>
                <w:sz w:val="16"/>
                <w:szCs w:val="16"/>
              </w:rPr>
              <w:t xml:space="preserve"> / </w:t>
            </w:r>
            <w:proofErr w:type="spellStart"/>
            <w:r w:rsidRPr="00BE7670">
              <w:rPr>
                <w:rFonts w:hint="eastAsia"/>
                <w:sz w:val="16"/>
                <w:szCs w:val="16"/>
              </w:rPr>
              <w:t>TarBrkTqReRi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787AC0" w14:textId="76B67674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sz w:val="16"/>
                <w:szCs w:val="16"/>
              </w:rPr>
              <w:t>目标制动</w:t>
            </w:r>
            <w:r w:rsidRPr="00BE7670">
              <w:rPr>
                <w:rFonts w:hint="eastAsia"/>
                <w:sz w:val="16"/>
                <w:szCs w:val="16"/>
              </w:rPr>
              <w:t>叠加</w:t>
            </w:r>
            <w:r w:rsidRPr="00BE7670">
              <w:rPr>
                <w:sz w:val="16"/>
                <w:szCs w:val="16"/>
              </w:rPr>
              <w:t>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09DA5D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AE79F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488D4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1DADF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</w:tr>
      <w:tr w:rsidR="00952C87" w14:paraId="76442ED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DB1E1D7" w14:textId="20B962D9" w:rsidR="00952C87" w:rsidRPr="00BE7670" w:rsidRDefault="00952C87" w:rsidP="00952C8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C31C25C" w14:textId="0311DBD4" w:rsidR="00952C87" w:rsidRPr="00BE7670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BFA0150" w14:textId="77777777" w:rsidR="00952C87" w:rsidRPr="00B20CAE" w:rsidRDefault="00952C87" w:rsidP="00952C8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F2B01F2" w14:textId="77777777" w:rsidR="00952C87" w:rsidRPr="0085213D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85213D">
              <w:rPr>
                <w:sz w:val="16"/>
                <w:szCs w:val="16"/>
              </w:rPr>
              <w:t>TarSlipRatlimit_FL</w:t>
            </w:r>
            <w:proofErr w:type="spellEnd"/>
          </w:p>
          <w:p w14:paraId="0FF68805" w14:textId="77777777" w:rsidR="00952C87" w:rsidRPr="0085213D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85213D">
              <w:rPr>
                <w:sz w:val="16"/>
                <w:szCs w:val="16"/>
              </w:rPr>
              <w:t>TarSlipRatLimit_FR</w:t>
            </w:r>
            <w:proofErr w:type="spellEnd"/>
          </w:p>
          <w:p w14:paraId="7FCCEFE5" w14:textId="77777777" w:rsidR="00952C87" w:rsidRPr="0085213D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85213D">
              <w:rPr>
                <w:sz w:val="16"/>
                <w:szCs w:val="16"/>
              </w:rPr>
              <w:t>TarSlipRatLimit_RL</w:t>
            </w:r>
            <w:proofErr w:type="spellEnd"/>
          </w:p>
          <w:p w14:paraId="01113541" w14:textId="741C1A5A" w:rsidR="00952C87" w:rsidRPr="00BE7670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85213D">
              <w:rPr>
                <w:sz w:val="16"/>
                <w:szCs w:val="16"/>
              </w:rPr>
              <w:t>TarSlipRatLimit_RR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34B444" w14:textId="752BD9C4" w:rsidR="00952C87" w:rsidRPr="00BE7670" w:rsidRDefault="00952C87" w:rsidP="00952C8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945008">
              <w:rPr>
                <w:rFonts w:hint="eastAsia"/>
                <w:sz w:val="16"/>
                <w:szCs w:val="16"/>
              </w:rPr>
              <w:t>目标制动滑移率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44A47" w14:textId="77777777" w:rsidR="00952C87" w:rsidRPr="00B20CAE" w:rsidRDefault="00952C87" w:rsidP="00952C8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26644" w14:textId="77777777" w:rsidR="00952C87" w:rsidRPr="00B20CAE" w:rsidRDefault="00952C87" w:rsidP="00952C8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A000A" w14:textId="77777777" w:rsidR="00952C87" w:rsidRPr="00B20CAE" w:rsidRDefault="00952C87" w:rsidP="00952C8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D06876" w14:textId="77777777" w:rsidR="00952C87" w:rsidRPr="00B20CAE" w:rsidRDefault="00952C87" w:rsidP="00952C8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</w:tr>
      <w:tr w:rsidR="00E104C2" w14:paraId="6FA28CB0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28FBB2E" w14:textId="20A30E0A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F0CB8A3" w14:textId="2A5E4E48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61438C1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0D2218C" w14:textId="7EEDDFEB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E7670">
              <w:rPr>
                <w:sz w:val="16"/>
                <w:szCs w:val="16"/>
              </w:rPr>
              <w:t>ABSAtv_FD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5DE51A" w14:textId="06B42A51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制动防抱死系统工作状态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B1034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197B2D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7307D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8274A" w14:textId="77777777" w:rsidR="00E104C2" w:rsidRPr="00BE7670" w:rsidRDefault="00E104C2" w:rsidP="00E104C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$0=False</w:t>
            </w:r>
            <w:r w:rsidRPr="00BE7670">
              <w:rPr>
                <w:rFonts w:hint="eastAsia"/>
                <w:sz w:val="16"/>
                <w:szCs w:val="16"/>
              </w:rPr>
              <w:t>（不工作）</w:t>
            </w:r>
          </w:p>
          <w:p w14:paraId="1F2BD54C" w14:textId="41980EC2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$1=True</w:t>
            </w:r>
            <w:r w:rsidRPr="00BE7670"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E104C2" w14:paraId="43059494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02AEB78" w14:textId="017B1042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9984584" w14:textId="692B570A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1AFBA96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D95D9F7" w14:textId="3EB71B23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E7670">
              <w:rPr>
                <w:sz w:val="16"/>
                <w:szCs w:val="16"/>
              </w:rPr>
              <w:t>VSEAtv</w:t>
            </w:r>
            <w:r w:rsidRPr="00BE7670">
              <w:rPr>
                <w:rFonts w:hint="eastAsia"/>
                <w:sz w:val="16"/>
                <w:szCs w:val="16"/>
              </w:rPr>
              <w:t>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D7D1E4" w14:textId="1198E05D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电子稳定控制系统工作状态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BE6B9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F51AD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1D2718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410AD" w14:textId="77777777" w:rsidR="00E104C2" w:rsidRPr="00BE7670" w:rsidRDefault="00E104C2" w:rsidP="00E104C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$0=False</w:t>
            </w:r>
            <w:r w:rsidRPr="00BE7670">
              <w:rPr>
                <w:rFonts w:hint="eastAsia"/>
                <w:sz w:val="16"/>
                <w:szCs w:val="16"/>
              </w:rPr>
              <w:t>（不工作）</w:t>
            </w:r>
          </w:p>
          <w:p w14:paraId="6271CE56" w14:textId="38607BDD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$1=True</w:t>
            </w:r>
            <w:r w:rsidRPr="00BE7670"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E104C2" w14:paraId="1B85CB7A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636601E" w14:textId="2E84134D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F125237" w14:textId="1BE53E73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CE8D070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9124F7" w14:textId="44999493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BE7670"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D43EE20" w14:textId="52E59A3A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电子稳定控制系统</w:t>
            </w:r>
            <w:r w:rsidRPr="00BE7670">
              <w:rPr>
                <w:rFonts w:hint="eastAsia"/>
                <w:sz w:val="16"/>
                <w:szCs w:val="16"/>
              </w:rPr>
              <w:t>ARM</w:t>
            </w:r>
            <w:r w:rsidRPr="00BE7670"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1305A9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CFB89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DA9A20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5A8035" w14:textId="77777777" w:rsidR="00E104C2" w:rsidRPr="00BE7670" w:rsidRDefault="00E104C2" w:rsidP="00E104C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$0=False</w:t>
            </w:r>
            <w:r w:rsidRPr="00BE7670">
              <w:rPr>
                <w:rFonts w:hint="eastAsia"/>
                <w:sz w:val="16"/>
                <w:szCs w:val="16"/>
              </w:rPr>
              <w:t>（不工作）</w:t>
            </w:r>
          </w:p>
          <w:p w14:paraId="555791EB" w14:textId="23F542A1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$1=True</w:t>
            </w:r>
            <w:r w:rsidRPr="00BE7670"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E104C2" w14:paraId="2B8C1242" w14:textId="77777777" w:rsidTr="001972E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CA6459" w14:textId="5D1B1D63" w:rsidR="00E104C2" w:rsidRPr="00B20CAE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C788599" w14:textId="744334C1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6A9FB33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216AB57" w14:textId="31024621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EF4A2C">
              <w:rPr>
                <w:sz w:val="16"/>
                <w:szCs w:val="16"/>
              </w:rPr>
              <w:t>TCSysAtv_FD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AB82451" w14:textId="751BAE78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726984">
              <w:rPr>
                <w:rFonts w:hint="eastAsia"/>
                <w:sz w:val="16"/>
                <w:szCs w:val="16"/>
              </w:rPr>
              <w:t>牵引力控制系统激活状态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5E6A2" w14:textId="77777777" w:rsidR="00E104C2" w:rsidRPr="00B20CAE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D98F6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1F37A" w14:textId="77777777" w:rsidR="00E104C2" w:rsidRPr="00B20CAE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F5CAC" w14:textId="77777777" w:rsidR="00E104C2" w:rsidRPr="00BE7670" w:rsidRDefault="00E104C2" w:rsidP="00E104C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$0=False</w:t>
            </w:r>
            <w:r w:rsidRPr="00BE7670">
              <w:rPr>
                <w:rFonts w:hint="eastAsia"/>
                <w:sz w:val="16"/>
                <w:szCs w:val="16"/>
              </w:rPr>
              <w:t>（不工作）</w:t>
            </w:r>
          </w:p>
          <w:p w14:paraId="64C66E8D" w14:textId="01E322F5" w:rsidR="00E104C2" w:rsidRPr="00B20CAE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E7670">
              <w:rPr>
                <w:rFonts w:hint="eastAsia"/>
                <w:sz w:val="16"/>
                <w:szCs w:val="16"/>
              </w:rPr>
              <w:t>$1=True</w:t>
            </w:r>
            <w:r w:rsidRPr="00BE7670"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6EF3" w:rsidRPr="00A92BAA" w14:paraId="2971CEA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A57712" w14:textId="5D210CFA" w:rsidR="00856EF3" w:rsidRPr="00A92BAA" w:rsidRDefault="00856EF3" w:rsidP="00856EF3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D5AEF3" w14:textId="57FBC6BC" w:rsidR="00856EF3" w:rsidRPr="00A92BAA" w:rsidRDefault="00856EF3" w:rsidP="00856EF3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8A59DB5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4A0054A" w14:textId="7103F40F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F7CE3C" w14:textId="3FB6D484" w:rsidR="00856EF3" w:rsidRPr="00A92BAA" w:rsidRDefault="00856EF3" w:rsidP="00856EF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FB248" w14:textId="77777777" w:rsidR="00856EF3" w:rsidRPr="00A92BAA" w:rsidRDefault="00856EF3" w:rsidP="00856EF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9574FDE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59FDE13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7645A" w14:textId="6403A989" w:rsidR="00856EF3" w:rsidRPr="00A92BAA" w:rsidRDefault="00856EF3" w:rsidP="00856EF3">
            <w:pPr>
              <w:adjustRightInd w:val="0"/>
              <w:snapToGrid w:val="0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856EF3" w:rsidRPr="00A92BAA" w14:paraId="7DA3043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15D01F" w14:textId="7B8BE7F3" w:rsidR="00856EF3" w:rsidRPr="00A92BAA" w:rsidRDefault="00856EF3" w:rsidP="00856EF3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ADDF8C5" w14:textId="414E46CB" w:rsidR="00856EF3" w:rsidRPr="00A92BAA" w:rsidRDefault="00856EF3" w:rsidP="00856EF3">
            <w:pPr>
              <w:spacing w:line="240" w:lineRule="atLeast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09D90A9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7C356E0" w14:textId="72FEBAC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  <w:proofErr w:type="spellStart"/>
            <w:r w:rsidRPr="00B20CAE"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BE87AAE" w14:textId="315046C0" w:rsidR="00856EF3" w:rsidRPr="00A92BAA" w:rsidRDefault="00856EF3" w:rsidP="00856EF3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B764F7" w14:textId="77777777" w:rsidR="00856EF3" w:rsidRPr="00A92BAA" w:rsidRDefault="00856EF3" w:rsidP="00856EF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6A92608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24D3A1" w14:textId="77777777" w:rsidR="00856EF3" w:rsidRPr="00A92BAA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7014C" w14:textId="77777777" w:rsidR="00856EF3" w:rsidRPr="00B20CAE" w:rsidRDefault="00856EF3" w:rsidP="00856EF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9D78F59" w14:textId="5AB9C0BC" w:rsidR="00856EF3" w:rsidRPr="00A92BAA" w:rsidRDefault="00856EF3" w:rsidP="00856EF3">
            <w:pPr>
              <w:adjustRightInd w:val="0"/>
              <w:snapToGrid w:val="0"/>
              <w:ind w:firstLineChars="0" w:firstLine="0"/>
              <w:rPr>
                <w:strike/>
                <w:sz w:val="16"/>
                <w:szCs w:val="16"/>
                <w:highlight w:val="yellow"/>
              </w:rPr>
            </w:pP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 w:rsidRPr="00B20CAE"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E104C2" w:rsidRPr="00323F1F" w14:paraId="30442CAB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3058EF5" w14:textId="2C8CD424" w:rsidR="00E104C2" w:rsidRPr="00323F1F" w:rsidRDefault="00E104C2" w:rsidP="00E104C2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4A03C7" w14:textId="0E40D415" w:rsidR="00E104C2" w:rsidRPr="00323F1F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7FBAAA" w14:textId="77777777" w:rsidR="00E104C2" w:rsidRPr="00323F1F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828EFA4" w14:textId="054F695E" w:rsidR="00E104C2" w:rsidRPr="00323F1F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57E1EED" w14:textId="3FB25AEC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驱动系统降</w:t>
            </w:r>
            <w:r w:rsidR="00EC464F"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53459" w14:textId="77777777" w:rsidR="00E104C2" w:rsidRPr="00323F1F" w:rsidRDefault="00E104C2" w:rsidP="00E104C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5663AC3" w14:textId="77777777" w:rsidR="00E104C2" w:rsidRPr="00323F1F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E90B35" w14:textId="77777777" w:rsidR="00E104C2" w:rsidRPr="00323F1F" w:rsidRDefault="00E104C2" w:rsidP="00E104C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A8DF77" w14:textId="77777777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 xml:space="preserve">$0 = </w:t>
            </w:r>
            <w:proofErr w:type="spellStart"/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Not_Controllable</w:t>
            </w:r>
            <w:proofErr w:type="spellEnd"/>
          </w:p>
          <w:p w14:paraId="0091796E" w14:textId="77777777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 xml:space="preserve">$1 = </w:t>
            </w:r>
            <w:proofErr w:type="spellStart"/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Ready_for_Control</w:t>
            </w:r>
            <w:proofErr w:type="spellEnd"/>
          </w:p>
          <w:p w14:paraId="67EC0FFB" w14:textId="77777777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$2 = Controlled</w:t>
            </w:r>
          </w:p>
          <w:p w14:paraId="662DF1AA" w14:textId="77777777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#3 = Error</w:t>
            </w:r>
          </w:p>
          <w:p w14:paraId="405FA4DB" w14:textId="0B9CF821" w:rsidR="00E104C2" w:rsidRPr="00323F1F" w:rsidRDefault="00E104C2" w:rsidP="00E104C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$4 = Override</w:t>
            </w:r>
          </w:p>
        </w:tc>
      </w:tr>
      <w:tr w:rsidR="000228EB" w:rsidRPr="00323F1F" w14:paraId="35B6067A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F9E387A" w14:textId="4E3D0EF8" w:rsidR="000228EB" w:rsidRPr="00323F1F" w:rsidRDefault="00435234" w:rsidP="000228E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3E98819" w14:textId="68F9E748" w:rsidR="000228EB" w:rsidRPr="00323F1F" w:rsidRDefault="000228EB" w:rsidP="000228E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116F084" w14:textId="77777777" w:rsidR="000228EB" w:rsidRPr="00323F1F" w:rsidRDefault="000228EB" w:rsidP="000228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815ABBB" w14:textId="562AB26F" w:rsidR="000228EB" w:rsidRPr="00323F1F" w:rsidRDefault="000228EB" w:rsidP="000228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VmcDrvTrqCtrlActRqst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269EC1E" w14:textId="3F0C4123" w:rsidR="000228EB" w:rsidRPr="00323F1F" w:rsidRDefault="000228EB" w:rsidP="000228E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VMC的驱动控制及激活信号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403CD" w14:textId="77777777" w:rsidR="000228EB" w:rsidRPr="00323F1F" w:rsidRDefault="000228EB" w:rsidP="000228E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D62C58F" w14:textId="77777777" w:rsidR="000228EB" w:rsidRPr="00323F1F" w:rsidRDefault="000228EB" w:rsidP="000228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141E2FC" w14:textId="77777777" w:rsidR="000228EB" w:rsidRPr="00323F1F" w:rsidRDefault="000228EB" w:rsidP="000228E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2BBC5F" w14:textId="77777777" w:rsidR="000228EB" w:rsidRPr="00323F1F" w:rsidRDefault="000228EB" w:rsidP="000228E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$0=Not request</w:t>
            </w:r>
          </w:p>
          <w:p w14:paraId="57AD7D8A" w14:textId="2CE66E7E" w:rsidR="000228EB" w:rsidRPr="00323F1F" w:rsidRDefault="000228EB" w:rsidP="000228E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$1=control request</w:t>
            </w:r>
          </w:p>
        </w:tc>
      </w:tr>
      <w:tr w:rsidR="00717B37" w:rsidRPr="00323F1F" w14:paraId="70C4F6E6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DDD4605" w14:textId="542C991D" w:rsidR="00717B37" w:rsidRPr="00323F1F" w:rsidRDefault="00717B37" w:rsidP="00717B3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CD4143E" w14:textId="4DFAD90F" w:rsidR="00717B37" w:rsidRPr="00323F1F" w:rsidRDefault="00717B37" w:rsidP="00717B3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F1973FA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E831568" w14:textId="2B65E10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TotTarRegTrqCotrlRqst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D943F3" w14:textId="7E769571" w:rsidR="00717B37" w:rsidRPr="00323F1F" w:rsidRDefault="00717B37" w:rsidP="00717B3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VMC电制动扭矩请求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07CD8" w14:textId="77777777" w:rsidR="00717B37" w:rsidRPr="00323F1F" w:rsidRDefault="00717B37" w:rsidP="00717B3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9253D1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2A661C1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EAA09D" w14:textId="77777777" w:rsidR="00717B37" w:rsidRPr="00323F1F" w:rsidRDefault="00717B37" w:rsidP="00717B3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$0=Not request</w:t>
            </w:r>
          </w:p>
          <w:p w14:paraId="4400E103" w14:textId="75209BC5" w:rsidR="00717B37" w:rsidRPr="00323F1F" w:rsidRDefault="00717B37" w:rsidP="00717B3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/>
                <w:sz w:val="16"/>
                <w:szCs w:val="16"/>
              </w:rPr>
              <w:t>$1=control request</w:t>
            </w:r>
          </w:p>
        </w:tc>
      </w:tr>
      <w:tr w:rsidR="00717B37" w:rsidRPr="00323F1F" w14:paraId="7851D251" w14:textId="77777777" w:rsidTr="00956CAB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CE9DA34" w14:textId="32EEC28A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264E4D1" w14:textId="1EBE835D" w:rsidR="00717B37" w:rsidRPr="00323F1F" w:rsidRDefault="00717B37" w:rsidP="00717B3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23F1F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3AAFD4B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1C3F825" w14:textId="4CAB025C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TarRegTrqFront</w:t>
            </w:r>
            <w:proofErr w:type="spellEnd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 xml:space="preserve">/ </w:t>
            </w:r>
            <w:proofErr w:type="spellStart"/>
            <w:r w:rsidRPr="00323F1F">
              <w:rPr>
                <w:rFonts w:ascii="Arial" w:eastAsiaTheme="minorEastAsia" w:hAnsi="Arial" w:cs="Arial"/>
                <w:sz w:val="16"/>
                <w:szCs w:val="16"/>
              </w:rPr>
              <w:t>TarRegTrqRear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6136B60" w14:textId="0DD9F4E5" w:rsidR="00717B37" w:rsidRPr="00323F1F" w:rsidRDefault="00717B37" w:rsidP="00717B3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323F1F">
              <w:rPr>
                <w:rFonts w:ascii="Microsoft YaHei" w:eastAsia="Microsoft YaHei" w:hAnsi="Microsoft YaHei" w:hint="eastAsia"/>
                <w:sz w:val="16"/>
                <w:szCs w:val="16"/>
              </w:rPr>
              <w:t>VMC前后轴目标电制动扭矩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B03BE" w14:textId="77777777" w:rsidR="00717B37" w:rsidRPr="00323F1F" w:rsidRDefault="00717B37" w:rsidP="00717B3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9B3689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C880D8D" w14:textId="77777777" w:rsidR="00717B37" w:rsidRPr="00323F1F" w:rsidRDefault="00717B37" w:rsidP="00717B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7C944A" w14:textId="77777777" w:rsidR="00717B37" w:rsidRPr="00323F1F" w:rsidRDefault="00717B37" w:rsidP="00717B3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</w:tbl>
    <w:p w14:paraId="2F73439F" w14:textId="77777777" w:rsidR="00E736D2" w:rsidRPr="00B9303E" w:rsidRDefault="00E736D2" w:rsidP="00E736D2">
      <w:pPr>
        <w:ind w:firstLine="420"/>
      </w:pPr>
    </w:p>
    <w:p w14:paraId="249F4A7B" w14:textId="77777777" w:rsidR="00133723" w:rsidRPr="00B9303E" w:rsidRDefault="00133723" w:rsidP="00E736D2">
      <w:pPr>
        <w:ind w:firstLine="420"/>
      </w:pPr>
    </w:p>
    <w:p w14:paraId="28B66150" w14:textId="77777777" w:rsidR="00133723" w:rsidRPr="00B9303E" w:rsidRDefault="00133723" w:rsidP="00E736D2">
      <w:pPr>
        <w:ind w:firstLine="420"/>
      </w:pPr>
    </w:p>
    <w:p w14:paraId="72DBD0F0" w14:textId="151B7666" w:rsidR="001443C4" w:rsidRDefault="00E736D2" w:rsidP="00E736D2">
      <w:pPr>
        <w:pStyle w:val="Heading1"/>
        <w:rPr>
          <w:lang w:val="en-US"/>
        </w:rPr>
      </w:pPr>
      <w:bookmarkStart w:id="65" w:name="_Toc30566"/>
      <w:bookmarkStart w:id="66" w:name="_Toc207715816"/>
      <w:bookmarkStart w:id="67" w:name="_Toc29197258"/>
      <w:bookmarkStart w:id="68" w:name="_Toc300663647"/>
      <w:bookmarkStart w:id="69" w:name="_Toc300845538"/>
      <w:r>
        <w:rPr>
          <w:rFonts w:hint="eastAsia"/>
          <w:lang w:val="en-US"/>
        </w:rPr>
        <w:t>执行器需求</w:t>
      </w:r>
      <w:bookmarkEnd w:id="65"/>
      <w:bookmarkEnd w:id="66"/>
    </w:p>
    <w:p w14:paraId="5DB02FCF" w14:textId="51C8B3E1" w:rsidR="00D9352B" w:rsidRDefault="00D9352B" w:rsidP="00D9352B">
      <w:pPr>
        <w:ind w:firstLine="420"/>
      </w:pPr>
      <w:r>
        <w:rPr>
          <w:rFonts w:hint="eastAsia"/>
        </w:rPr>
        <w:t>该功能需要控制后转</w:t>
      </w:r>
      <w:r w:rsidR="008930C1">
        <w:rPr>
          <w:rFonts w:hint="eastAsia"/>
        </w:rPr>
        <w:t>、制动</w:t>
      </w:r>
      <w:r>
        <w:rPr>
          <w:rFonts w:hint="eastAsia"/>
        </w:rPr>
        <w:t>执行器</w:t>
      </w:r>
      <w:r w:rsidR="008930C1">
        <w:rPr>
          <w:rFonts w:hint="eastAsia"/>
        </w:rPr>
        <w:t>等</w:t>
      </w:r>
      <w:r>
        <w:rPr>
          <w:rFonts w:hint="eastAsia"/>
        </w:rPr>
        <w:t>。</w:t>
      </w:r>
      <w:r w:rsidR="00B94495">
        <w:rPr>
          <w:rFonts w:hint="eastAsia"/>
        </w:rPr>
        <w:t>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6033BF" w:rsidRPr="006033BF" w14:paraId="06ED43B9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14E3E61" w14:textId="77777777" w:rsidR="006033BF" w:rsidRPr="006033BF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1BBD167" w14:textId="77777777" w:rsidR="006033BF" w:rsidRPr="006033BF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D5D1ECF" w14:textId="77777777" w:rsidR="006033BF" w:rsidRPr="006033BF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8739C22" w14:textId="77777777" w:rsidR="006033BF" w:rsidRPr="006033BF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26397FEC" w14:textId="77777777" w:rsidR="006033BF" w:rsidRPr="006033BF" w:rsidRDefault="006033BF" w:rsidP="006033BF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6033BF" w:rsidRPr="006033BF" w14:paraId="5129FA89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4BD284" w14:textId="77777777" w:rsidR="006033BF" w:rsidRPr="006033BF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2D808A5" w14:textId="77777777" w:rsidR="006033BF" w:rsidRPr="006033BF" w:rsidRDefault="006033BF" w:rsidP="006033BF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D04AA2" w14:textId="77777777" w:rsidR="006033BF" w:rsidRPr="006033BF" w:rsidRDefault="006033BF" w:rsidP="006033BF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 w:rsidRPr="006033BF"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CE2A" w14:textId="4E0574F8" w:rsidR="006033BF" w:rsidRPr="006033BF" w:rsidRDefault="001F6090" w:rsidP="006033BF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B10CA2" w14:textId="219B5D7C" w:rsidR="006033BF" w:rsidRPr="006033BF" w:rsidRDefault="00075996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HDC</w:t>
            </w:r>
            <w:r w:rsidR="000E57B5"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</w:t>
            </w:r>
            <w:r w:rsidR="000E57B5">
              <w:rPr>
                <w:rFonts w:ascii="Arial" w:eastAsiaTheme="minorEastAsia" w:hAnsi="Arial" w:cs="Arial" w:hint="eastAsia"/>
                <w:color w:val="000000"/>
                <w:sz w:val="22"/>
              </w:rPr>
              <w:t>不控制后转</w:t>
            </w:r>
          </w:p>
          <w:p w14:paraId="112EF2EC" w14:textId="7AB6BF1C" w:rsidR="006033BF" w:rsidRPr="006033BF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6033BF" w:rsidRPr="006033BF" w14:paraId="145A5E88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7D3974" w14:textId="77777777" w:rsidR="006033BF" w:rsidRPr="006033BF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911EF42" w14:textId="77777777" w:rsidR="006033BF" w:rsidRPr="006033BF" w:rsidRDefault="006033BF" w:rsidP="006033BF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1481D5" w14:textId="0B76F223" w:rsidR="006033BF" w:rsidRPr="00323F1F" w:rsidRDefault="006033BF" w:rsidP="006033BF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 w:rsidRPr="00323F1F"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 w:rsidR="00465A80"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/EPS</w:t>
            </w:r>
            <w:r w:rsidR="004C3E6E"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 </w:t>
            </w:r>
            <w:r w:rsidR="004C3E6E"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58D77" w14:textId="4DCEB509" w:rsidR="006033BF" w:rsidRPr="00323F1F" w:rsidRDefault="00C30E58" w:rsidP="006033BF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FC21EE" w14:textId="5A8D5EC8" w:rsidR="00C30E58" w:rsidRPr="00323F1F" w:rsidRDefault="00075996" w:rsidP="00C30E5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HDC</w:t>
            </w:r>
            <w:r w:rsidR="00C30E58"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</w:t>
            </w:r>
            <w:r w:rsidR="00C30E58"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6C5BAF20" w14:textId="485188DB" w:rsidR="006033BF" w:rsidRPr="00323F1F" w:rsidRDefault="006033BF" w:rsidP="006033BF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D74528" w:rsidRPr="006033BF" w14:paraId="15736D43" w14:textId="77777777" w:rsidTr="005556B6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E93D47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3E0BDA3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D7DED2" w14:textId="77777777" w:rsidR="00D74528" w:rsidRPr="00323F1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 w:rsidRPr="00323F1F"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BF881" w14:textId="25937FBD" w:rsidR="00D74528" w:rsidRPr="00323F1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E9CD3D" w14:textId="001871B1" w:rsidR="00D74528" w:rsidRPr="00323F1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不</w:t>
            </w:r>
            <w:proofErr w:type="gramEnd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控</w:t>
            </w:r>
          </w:p>
        </w:tc>
      </w:tr>
      <w:tr w:rsidR="00D74528" w:rsidRPr="006033BF" w14:paraId="6740132A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335D7D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35963617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A5D43D" w14:textId="77777777" w:rsidR="00D74528" w:rsidRPr="00323F1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C17BB" w14:textId="19E3B058" w:rsidR="00D74528" w:rsidRPr="00323F1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B7262B" w14:textId="2EF13038" w:rsidR="00D74528" w:rsidRPr="00323F1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不</w:t>
            </w:r>
            <w:proofErr w:type="gramEnd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控</w:t>
            </w:r>
          </w:p>
        </w:tc>
      </w:tr>
      <w:tr w:rsidR="00D74528" w:rsidRPr="006033BF" w14:paraId="19E9078B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2C2068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7E3E9B5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8999DF" w14:textId="77777777" w:rsidR="00D74528" w:rsidRPr="00323F1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0E70B" w14:textId="0F0DB780" w:rsidR="00D74528" w:rsidRPr="00323F1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323F1F"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4457CC" w14:textId="37B2D0EB" w:rsidR="00D74528" w:rsidRPr="00323F1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不</w:t>
            </w:r>
            <w:proofErr w:type="gramEnd"/>
            <w:r w:rsidRPr="00323F1F">
              <w:rPr>
                <w:rFonts w:ascii="Arial" w:eastAsiaTheme="minorEastAsia" w:hAnsi="Arial" w:cs="Arial" w:hint="eastAsia"/>
                <w:color w:val="000000"/>
                <w:sz w:val="22"/>
              </w:rPr>
              <w:t>控</w:t>
            </w:r>
          </w:p>
        </w:tc>
      </w:tr>
      <w:tr w:rsidR="00D74528" w:rsidRPr="006033BF" w14:paraId="7BC7E79E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D30CF1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AA4468B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32FB2E" w14:textId="77777777" w:rsidR="00D74528" w:rsidRPr="006033B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EA24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5541BD" w14:textId="04D86F5D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</w:t>
            </w: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控制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前后轴电制动扭矩</w:t>
            </w:r>
          </w:p>
        </w:tc>
      </w:tr>
      <w:tr w:rsidR="00D74528" w:rsidRPr="006033BF" w14:paraId="0C2373D7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0D912F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6878A6D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D61C9D" w14:textId="77777777" w:rsidR="00D74528" w:rsidRPr="006033B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48288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E090E5" w14:textId="4C49A6B8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D74528" w:rsidRPr="006033BF" w14:paraId="71F5A42F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1FBFFE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81558A7" w14:textId="77777777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F6CF4A" w14:textId="77777777" w:rsidR="00D74528" w:rsidRPr="006033B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 w:rsidRPr="006033BF"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B34CD" w14:textId="747D74E0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A07D59" w14:textId="10485FBC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VMC </w:t>
            </w: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控制轮端叠加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制动扭矩</w:t>
            </w:r>
          </w:p>
        </w:tc>
      </w:tr>
      <w:tr w:rsidR="00D74528" w:rsidRPr="006033BF" w14:paraId="0861B7FE" w14:textId="77777777" w:rsidTr="005556B6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A88BA4" w14:textId="77777777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8021A6D" w14:textId="77777777" w:rsidR="00D74528" w:rsidRPr="006033BF" w:rsidRDefault="00D74528" w:rsidP="00D74528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BC8737" w14:textId="77777777" w:rsidR="00D74528" w:rsidRPr="006033BF" w:rsidRDefault="00D74528" w:rsidP="00D74528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 w:rsidRPr="006033BF"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04A0" w14:textId="45D3F290" w:rsidR="00D74528" w:rsidRPr="006033BF" w:rsidRDefault="00D74528" w:rsidP="00D74528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6A3815" w14:textId="1FCFEBCC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 w:rsidRPr="006033BF"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</w:t>
            </w: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控制轮端叠加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制动扭矩</w:t>
            </w:r>
            <w:r w:rsidRPr="006033BF">
              <w:rPr>
                <w:rFonts w:ascii="Arial" w:eastAsiaTheme="minorEastAsia" w:hAnsi="Arial" w:cs="Arial"/>
                <w:color w:val="000000"/>
                <w:sz w:val="22"/>
              </w:rPr>
              <w:t xml:space="preserve"> </w:t>
            </w:r>
          </w:p>
          <w:p w14:paraId="33F63BD2" w14:textId="7811A4E6" w:rsidR="00D74528" w:rsidRPr="006033BF" w:rsidRDefault="00D74528" w:rsidP="00D74528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</w:tbl>
    <w:p w14:paraId="4CC088D5" w14:textId="77777777" w:rsidR="006033BF" w:rsidRPr="006033BF" w:rsidRDefault="006033BF" w:rsidP="00D9352B">
      <w:pPr>
        <w:ind w:firstLine="440"/>
        <w:rPr>
          <w:sz w:val="22"/>
        </w:rPr>
      </w:pPr>
    </w:p>
    <w:p w14:paraId="72DBD0FD" w14:textId="77777777" w:rsidR="001443C4" w:rsidRDefault="00E736D2">
      <w:pPr>
        <w:pStyle w:val="Heading2"/>
        <w:rPr>
          <w:lang w:val="en-US"/>
        </w:rPr>
      </w:pPr>
      <w:bookmarkStart w:id="70" w:name="_Toc207715817"/>
      <w:r>
        <w:rPr>
          <w:rFonts w:hint="eastAsia"/>
          <w:lang w:val="en-US"/>
        </w:rPr>
        <w:t>执行器安全需求</w:t>
      </w:r>
      <w:bookmarkEnd w:id="70"/>
    </w:p>
    <w:bookmarkEnd w:id="67"/>
    <w:p w14:paraId="72DBD100" w14:textId="0B483F4A" w:rsidR="001443C4" w:rsidRDefault="00EE5626">
      <w:pPr>
        <w:ind w:firstLine="420"/>
      </w:pPr>
      <w:r>
        <w:rPr>
          <w:rFonts w:hint="eastAsia"/>
        </w:rPr>
        <w:t>相关执行器安全要求，请参考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</w:t>
      </w:r>
    </w:p>
    <w:p w14:paraId="72DBD102" w14:textId="3331807A" w:rsidR="001443C4" w:rsidRPr="00EE5626" w:rsidRDefault="00E736D2" w:rsidP="00EE5626">
      <w:pPr>
        <w:pStyle w:val="Heading1"/>
      </w:pPr>
      <w:bookmarkStart w:id="71" w:name="_Toc7571"/>
      <w:bookmarkStart w:id="72" w:name="_Toc207715818"/>
      <w:r>
        <w:rPr>
          <w:rFonts w:hint="eastAsia"/>
          <w:lang w:val="en-US"/>
        </w:rPr>
        <w:t>功能</w:t>
      </w:r>
      <w:r>
        <w:rPr>
          <w:lang w:val="en-US"/>
        </w:rPr>
        <w:t>逻辑策略</w:t>
      </w:r>
      <w:bookmarkEnd w:id="71"/>
      <w:bookmarkEnd w:id="72"/>
    </w:p>
    <w:p w14:paraId="72DBD103" w14:textId="373022E8" w:rsidR="001443C4" w:rsidRDefault="00E736D2">
      <w:pPr>
        <w:pStyle w:val="Heading2"/>
      </w:pPr>
      <w:bookmarkStart w:id="73" w:name="_Toc29197262"/>
      <w:bookmarkStart w:id="74" w:name="_Toc207715819"/>
      <w:r>
        <w:t>功能逻辑策略</w:t>
      </w:r>
      <w:bookmarkEnd w:id="73"/>
      <w:r w:rsidR="00442F59">
        <w:rPr>
          <w:rFonts w:hint="eastAsia"/>
        </w:rPr>
        <w:t>概览</w:t>
      </w:r>
      <w:bookmarkEnd w:id="74"/>
    </w:p>
    <w:p w14:paraId="6779F605" w14:textId="77777777" w:rsidR="009D5F38" w:rsidRPr="009D5F38" w:rsidRDefault="009D5F38" w:rsidP="009D5F38">
      <w:pPr>
        <w:ind w:firstLineChars="400" w:firstLine="840"/>
        <w:rPr>
          <w:lang w:val="zh-CN"/>
        </w:rPr>
      </w:pPr>
      <w:r w:rsidRPr="009D5F38">
        <w:rPr>
          <w:rFonts w:hint="eastAsia"/>
          <w:lang w:val="zh-CN"/>
        </w:rPr>
        <w:t xml:space="preserve">HDC </w:t>
      </w:r>
      <w:r w:rsidRPr="009D5F38">
        <w:rPr>
          <w:rFonts w:hint="eastAsia"/>
          <w:lang w:val="zh-CN"/>
        </w:rPr>
        <w:t>会根据车辆的行驶状态以及驾驶员的输入计算一个目标车速，然后系统内部会根据</w:t>
      </w:r>
    </w:p>
    <w:p w14:paraId="4CE0067E" w14:textId="6FCE239C" w:rsidR="009D5F38" w:rsidRPr="009D5F38" w:rsidRDefault="009D5F38" w:rsidP="009D5F38">
      <w:pPr>
        <w:ind w:firstLine="420"/>
        <w:rPr>
          <w:lang w:val="zh-CN"/>
        </w:rPr>
      </w:pPr>
      <w:r w:rsidRPr="009D5F38">
        <w:rPr>
          <w:rFonts w:hint="eastAsia"/>
          <w:lang w:val="zh-CN"/>
        </w:rPr>
        <w:t>目标车速和实际车速计算目标</w:t>
      </w:r>
      <w:r>
        <w:rPr>
          <w:rFonts w:hint="eastAsia"/>
          <w:lang w:val="zh-CN"/>
        </w:rPr>
        <w:t>减</w:t>
      </w:r>
      <w:r w:rsidRPr="009D5F38">
        <w:rPr>
          <w:rFonts w:hint="eastAsia"/>
          <w:lang w:val="zh-CN"/>
        </w:rPr>
        <w:t>速度，通过对于目标</w:t>
      </w:r>
      <w:r w:rsidR="008264CB">
        <w:rPr>
          <w:rFonts w:hint="eastAsia"/>
          <w:lang w:val="zh-CN"/>
        </w:rPr>
        <w:t>减</w:t>
      </w:r>
      <w:r w:rsidRPr="009D5F38">
        <w:rPr>
          <w:rFonts w:hint="eastAsia"/>
          <w:lang w:val="zh-CN"/>
        </w:rPr>
        <w:t>速度进行鲁棒</w:t>
      </w:r>
      <w:r w:rsidR="008264CB">
        <w:rPr>
          <w:rFonts w:hint="eastAsia"/>
          <w:lang w:val="zh-CN"/>
        </w:rPr>
        <w:t>性</w:t>
      </w:r>
      <w:r w:rsidRPr="009D5F38">
        <w:rPr>
          <w:rFonts w:hint="eastAsia"/>
          <w:lang w:val="zh-CN"/>
        </w:rPr>
        <w:t>等处理后，</w:t>
      </w:r>
      <w:r w:rsidRPr="009D5F38">
        <w:rPr>
          <w:rFonts w:hint="eastAsia"/>
          <w:lang w:val="zh-CN"/>
        </w:rPr>
        <w:t>HDC</w:t>
      </w:r>
    </w:p>
    <w:p w14:paraId="747A32CC" w14:textId="77777777" w:rsidR="00720C0A" w:rsidRDefault="009D5F38" w:rsidP="00720C0A">
      <w:pPr>
        <w:ind w:firstLine="420"/>
        <w:rPr>
          <w:lang w:val="zh-CN"/>
        </w:rPr>
      </w:pPr>
      <w:r w:rsidRPr="009D5F38">
        <w:rPr>
          <w:rFonts w:hint="eastAsia"/>
          <w:lang w:val="zh-CN"/>
        </w:rPr>
        <w:t>再根据处理后</w:t>
      </w:r>
      <w:r w:rsidR="008264CB">
        <w:rPr>
          <w:rFonts w:hint="eastAsia"/>
          <w:lang w:val="zh-CN"/>
        </w:rPr>
        <w:t>的</w:t>
      </w:r>
      <w:r w:rsidRPr="009D5F38">
        <w:rPr>
          <w:rFonts w:hint="eastAsia"/>
          <w:lang w:val="zh-CN"/>
        </w:rPr>
        <w:t>减速度进行</w:t>
      </w:r>
      <w:r w:rsidR="008A4828">
        <w:rPr>
          <w:rFonts w:hint="eastAsia"/>
          <w:lang w:val="zh-CN"/>
        </w:rPr>
        <w:t>制动和电制动的控制</w:t>
      </w:r>
      <w:r w:rsidRPr="009D5F38">
        <w:rPr>
          <w:rFonts w:hint="eastAsia"/>
          <w:lang w:val="zh-CN"/>
        </w:rPr>
        <w:t>。</w:t>
      </w:r>
    </w:p>
    <w:p w14:paraId="7522F8F6" w14:textId="4684ECB8" w:rsidR="00A062EE" w:rsidRPr="00720C0A" w:rsidRDefault="00A062EE" w:rsidP="00720C0A">
      <w:pPr>
        <w:pStyle w:val="ListParagraph"/>
        <w:numPr>
          <w:ilvl w:val="0"/>
          <w:numId w:val="42"/>
        </w:numPr>
        <w:ind w:firstLineChars="0"/>
        <w:rPr>
          <w:lang w:val="zh-CN"/>
        </w:rPr>
      </w:pPr>
      <w:r w:rsidRPr="00720C0A">
        <w:rPr>
          <w:rFonts w:hint="eastAsia"/>
          <w:lang w:val="zh-CN"/>
        </w:rPr>
        <w:t>主要控制形式：</w:t>
      </w:r>
    </w:p>
    <w:p w14:paraId="31D0471A" w14:textId="42BC8025" w:rsidR="00A062EE" w:rsidRDefault="00D36653" w:rsidP="00D36653">
      <w:pPr>
        <w:pStyle w:val="ListParagraph"/>
        <w:numPr>
          <w:ilvl w:val="0"/>
          <w:numId w:val="34"/>
        </w:numPr>
        <w:ind w:firstLineChars="0"/>
      </w:pPr>
      <w:r>
        <w:rPr>
          <w:rFonts w:hint="eastAsia"/>
        </w:rPr>
        <w:t>通过踩下油门踏板和制动踏板，</w:t>
      </w:r>
      <w:r w:rsidR="00DA3476">
        <w:rPr>
          <w:rFonts w:hint="eastAsia"/>
        </w:rPr>
        <w:t>来实现目标车速可调。</w:t>
      </w:r>
    </w:p>
    <w:p w14:paraId="4C32D457" w14:textId="72D29531" w:rsidR="00DA3476" w:rsidRPr="00442F59" w:rsidRDefault="00816BC9" w:rsidP="00D36653">
      <w:pPr>
        <w:pStyle w:val="ListParagraph"/>
        <w:numPr>
          <w:ilvl w:val="0"/>
          <w:numId w:val="34"/>
        </w:numPr>
        <w:ind w:firstLineChars="0"/>
      </w:pPr>
      <w:r>
        <w:rPr>
          <w:rFonts w:hint="eastAsia"/>
        </w:rPr>
        <w:t>通过制动执行器制动液压压力</w:t>
      </w:r>
      <w:r w:rsidR="000F71F8">
        <w:rPr>
          <w:rFonts w:hint="eastAsia"/>
        </w:rPr>
        <w:t>和电制动同时作用实现匀速下坡。</w:t>
      </w:r>
    </w:p>
    <w:p w14:paraId="3A00EFDA" w14:textId="77777777" w:rsidR="00E736D2" w:rsidRDefault="00E736D2" w:rsidP="00E736D2">
      <w:pPr>
        <w:pStyle w:val="Heading3"/>
        <w:rPr>
          <w:lang w:val="en-US"/>
        </w:rPr>
      </w:pPr>
      <w:bookmarkStart w:id="75" w:name="_Toc207715820"/>
      <w:r>
        <w:rPr>
          <w:rFonts w:hint="eastAsia"/>
          <w:lang w:val="en-US"/>
        </w:rPr>
        <w:t>功能激活和退出策略</w:t>
      </w:r>
      <w:bookmarkEnd w:id="75"/>
    </w:p>
    <w:p w14:paraId="082790BD" w14:textId="07069F5A" w:rsidR="00A8121B" w:rsidRDefault="00A8121B" w:rsidP="00564E68">
      <w:pPr>
        <w:ind w:firstLine="420"/>
        <w:jc w:val="center"/>
      </w:pPr>
    </w:p>
    <w:p w14:paraId="033EE71D" w14:textId="3045C88D" w:rsidR="004D1CC6" w:rsidRDefault="0037297F" w:rsidP="00564E68">
      <w:pPr>
        <w:ind w:firstLine="420"/>
        <w:jc w:val="center"/>
      </w:pPr>
      <w:r>
        <w:rPr>
          <w:noProof/>
        </w:rPr>
        <w:drawing>
          <wp:inline distT="0" distB="0" distL="0" distR="0" wp14:anchorId="002B92A8" wp14:editId="28EFA773">
            <wp:extent cx="3650673" cy="3982050"/>
            <wp:effectExtent l="0" t="0" r="6985" b="0"/>
            <wp:docPr id="96682923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29231" name="图片 1" descr="图示, 示意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4139" cy="39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8507" w14:textId="14FEC9A4" w:rsidR="007D4DA2" w:rsidRDefault="007D4DA2" w:rsidP="007D4DA2">
      <w:pPr>
        <w:pStyle w:val="Heading4"/>
        <w:rPr>
          <w:lang w:val="en-US"/>
        </w:rPr>
      </w:pPr>
      <w:r>
        <w:rPr>
          <w:rFonts w:hint="eastAsia"/>
          <w:lang w:val="en-US"/>
        </w:rPr>
        <w:t>HDC</w:t>
      </w:r>
      <w:r w:rsidRPr="007D4DA2">
        <w:rPr>
          <w:rFonts w:hint="eastAsia"/>
          <w:lang w:val="en-US"/>
        </w:rPr>
        <w:t xml:space="preserve"> </w:t>
      </w:r>
      <w:r w:rsidRPr="007D4DA2">
        <w:rPr>
          <w:rFonts w:hint="eastAsia"/>
          <w:lang w:val="en-US"/>
        </w:rPr>
        <w:t>功能</w:t>
      </w:r>
      <w:r w:rsidR="00B46F15">
        <w:rPr>
          <w:rFonts w:hint="eastAsia"/>
          <w:lang w:val="en-US"/>
        </w:rPr>
        <w:t>关闭状态（</w:t>
      </w:r>
      <w:proofErr w:type="spellStart"/>
      <w:r w:rsidR="00BB6902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BB6902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BB6902"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0x0: HDC is OFF</w:t>
      </w:r>
      <w:r w:rsidR="00B46F15">
        <w:rPr>
          <w:rFonts w:hint="eastAsia"/>
          <w:lang w:val="en-US"/>
        </w:rPr>
        <w:t>）</w:t>
      </w:r>
      <w:r>
        <w:rPr>
          <w:rFonts w:hint="eastAsia"/>
          <w:lang w:val="en-US"/>
        </w:rPr>
        <w:t>进入</w:t>
      </w:r>
      <w:r w:rsidR="00363F32">
        <w:rPr>
          <w:rFonts w:hint="eastAsia"/>
          <w:lang w:val="en-US"/>
        </w:rPr>
        <w:t>待命状态</w:t>
      </w:r>
      <w:r w:rsidR="00AB3BA7">
        <w:rPr>
          <w:rFonts w:hint="eastAsia"/>
          <w:lang w:val="en-US"/>
        </w:rPr>
        <w:t>（</w:t>
      </w:r>
      <w:proofErr w:type="spellStart"/>
      <w:r w:rsidR="00B428FB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B428FB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B428FB"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0x1: HDC is Passive, No Control Request</w:t>
      </w:r>
      <w:r w:rsidR="00AB3BA7">
        <w:rPr>
          <w:rFonts w:hint="eastAsia"/>
          <w:lang w:val="en-US"/>
        </w:rPr>
        <w:t>）</w:t>
      </w:r>
      <w:r w:rsidR="00EC0A16">
        <w:rPr>
          <w:rFonts w:hint="eastAsia"/>
          <w:lang w:val="en-US"/>
        </w:rPr>
        <w:t>条件</w:t>
      </w:r>
    </w:p>
    <w:p w14:paraId="7615A193" w14:textId="38321E2E" w:rsidR="00C944ED" w:rsidRDefault="00C944ED" w:rsidP="00C944ED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0</w:t>
      </w:r>
      <w:r w:rsidR="008564CF">
        <w:rPr>
          <w:rFonts w:hint="eastAsia"/>
        </w:rPr>
        <w:t>（</w:t>
      </w:r>
      <w:r w:rsidR="0065736F">
        <w:rPr>
          <w:rFonts w:hint="eastAsia"/>
        </w:rPr>
        <w:t>待命状态</w:t>
      </w:r>
      <w:r w:rsidR="00D30689">
        <w:rPr>
          <w:rFonts w:hint="eastAsia"/>
        </w:rPr>
        <w:t>条件</w:t>
      </w:r>
      <w:r w:rsidR="001960D9">
        <w:rPr>
          <w:rFonts w:hint="eastAsia"/>
        </w:rPr>
        <w:t>）</w:t>
      </w:r>
      <w:r w:rsidR="00A30B26">
        <w:rPr>
          <w:rFonts w:hint="eastAsia"/>
        </w:rPr>
        <w:t>同时满足所有条件</w:t>
      </w:r>
      <w:r w:rsidR="001960D9">
        <w:rPr>
          <w:rFonts w:hint="eastAsia"/>
        </w:rPr>
        <w:t xml:space="preserve"> </w:t>
      </w:r>
      <w:r w:rsidR="00B46F15">
        <w:rPr>
          <w:rFonts w:hint="eastAsia"/>
        </w:rPr>
        <w:t>:</w:t>
      </w:r>
    </w:p>
    <w:p w14:paraId="0BE9DB5F" w14:textId="2D55C867" w:rsidR="00D30689" w:rsidRDefault="00A30B26" w:rsidP="00D30689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整车</w:t>
      </w:r>
      <w:r w:rsidR="00533B28">
        <w:rPr>
          <w:rFonts w:hint="eastAsia"/>
        </w:rPr>
        <w:t>模式属于上电</w:t>
      </w:r>
      <w:r>
        <w:rPr>
          <w:rFonts w:hint="eastAsia"/>
        </w:rPr>
        <w:t>ready</w:t>
      </w:r>
      <w:commentRangeStart w:id="76"/>
      <w:commentRangeStart w:id="77"/>
      <w:r>
        <w:rPr>
          <w:rFonts w:hint="eastAsia"/>
        </w:rPr>
        <w:t>状态</w:t>
      </w:r>
      <w:commentRangeEnd w:id="76"/>
      <w:r w:rsidR="00F62757">
        <w:rPr>
          <w:rStyle w:val="CommentReference"/>
          <w:szCs w:val="22"/>
        </w:rPr>
        <w:commentReference w:id="76"/>
      </w:r>
      <w:commentRangeEnd w:id="77"/>
      <w:r w:rsidR="002C6ADE">
        <w:rPr>
          <w:rStyle w:val="CommentReference"/>
          <w:szCs w:val="22"/>
        </w:rPr>
        <w:commentReference w:id="77"/>
      </w:r>
    </w:p>
    <w:p w14:paraId="4493F2F3" w14:textId="66244D63" w:rsidR="00485D52" w:rsidRDefault="000D0ECA" w:rsidP="00D30689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 xml:space="preserve"> </w:t>
      </w:r>
      <w:r>
        <w:rPr>
          <w:rFonts w:hint="eastAsia"/>
        </w:rPr>
        <w:t>车速小于</w:t>
      </w:r>
      <w:r>
        <w:rPr>
          <w:rFonts w:hint="eastAsia"/>
        </w:rPr>
        <w:t xml:space="preserve"> TBD</w:t>
      </w:r>
      <w:r>
        <w:rPr>
          <w:rFonts w:hint="eastAsia"/>
        </w:rPr>
        <w:t>（</w:t>
      </w:r>
      <w:r>
        <w:rPr>
          <w:rFonts w:hint="eastAsia"/>
        </w:rPr>
        <w:t>35kph</w:t>
      </w:r>
      <w:r>
        <w:rPr>
          <w:rFonts w:hint="eastAsia"/>
        </w:rPr>
        <w:t>）</w:t>
      </w:r>
      <w:r w:rsidR="00485D52">
        <w:rPr>
          <w:rFonts w:hint="eastAsia"/>
        </w:rPr>
        <w:t>非</w:t>
      </w:r>
      <w:r w:rsidR="00485D52">
        <w:rPr>
          <w:rFonts w:hint="eastAsia"/>
        </w:rPr>
        <w:t>ACC</w:t>
      </w:r>
      <w:r w:rsidR="00322FE1">
        <w:rPr>
          <w:rFonts w:hint="eastAsia"/>
        </w:rPr>
        <w:t>功能激活</w:t>
      </w:r>
    </w:p>
    <w:p w14:paraId="2101927C" w14:textId="399ECA14" w:rsidR="00C344BD" w:rsidRPr="00F33B4F" w:rsidRDefault="00C344BD" w:rsidP="00D30689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HDC</w:t>
      </w:r>
      <w:r>
        <w:rPr>
          <w:rFonts w:hint="eastAsia"/>
        </w:rPr>
        <w:t>功能无系统故障降级</w:t>
      </w:r>
    </w:p>
    <w:p w14:paraId="3ECA61AE" w14:textId="27204709" w:rsidR="00660712" w:rsidRDefault="00660712" w:rsidP="00D30689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HDC</w:t>
      </w:r>
      <w:r w:rsidR="00AC5556">
        <w:rPr>
          <w:rFonts w:hint="eastAsia"/>
        </w:rPr>
        <w:t>按压开关，且信号有效</w:t>
      </w:r>
    </w:p>
    <w:p w14:paraId="3A015DB2" w14:textId="77777777" w:rsidR="00AC5556" w:rsidRPr="00D30689" w:rsidRDefault="00AC5556" w:rsidP="00D30689">
      <w:pPr>
        <w:pStyle w:val="ListParagraph"/>
        <w:numPr>
          <w:ilvl w:val="0"/>
          <w:numId w:val="29"/>
        </w:numPr>
        <w:ind w:firstLineChars="0"/>
      </w:pPr>
    </w:p>
    <w:p w14:paraId="2C15320B" w14:textId="6A479544" w:rsidR="00CB7DA6" w:rsidRDefault="00CB7DA6" w:rsidP="00CB7DA6">
      <w:pPr>
        <w:pStyle w:val="Heading4"/>
        <w:rPr>
          <w:lang w:val="en-US"/>
        </w:rPr>
      </w:pPr>
      <w:r>
        <w:rPr>
          <w:rFonts w:hint="eastAsia"/>
          <w:lang w:val="en-US"/>
        </w:rPr>
        <w:t>HDC</w:t>
      </w:r>
      <w:r w:rsidRPr="007D4DA2">
        <w:rPr>
          <w:rFonts w:hint="eastAsia"/>
          <w:lang w:val="en-US"/>
        </w:rPr>
        <w:t xml:space="preserve"> </w:t>
      </w:r>
      <w:r w:rsidRPr="007D4DA2">
        <w:rPr>
          <w:rFonts w:hint="eastAsia"/>
          <w:lang w:val="en-US"/>
        </w:rPr>
        <w:t>功能</w:t>
      </w:r>
      <w:r w:rsidR="00B5656D">
        <w:rPr>
          <w:rFonts w:hint="eastAsia"/>
          <w:lang w:val="en-US"/>
        </w:rPr>
        <w:t>待命</w:t>
      </w:r>
      <w:r w:rsidR="00B5656D">
        <w:rPr>
          <w:rFonts w:hint="eastAsia"/>
          <w:lang w:val="en-US"/>
        </w:rPr>
        <w:t>/</w:t>
      </w:r>
      <w:r w:rsidR="00C82C5F">
        <w:rPr>
          <w:rFonts w:hint="eastAsia"/>
          <w:lang w:val="en-US"/>
        </w:rPr>
        <w:t>激活</w:t>
      </w:r>
      <w:r>
        <w:rPr>
          <w:rFonts w:hint="eastAsia"/>
          <w:lang w:val="en-US"/>
        </w:rPr>
        <w:t>状态（</w:t>
      </w:r>
      <w:proofErr w:type="spellStart"/>
      <w:r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</w:t>
      </w:r>
      <w:r w:rsidR="00C82C5F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1</w:t>
      </w:r>
      <w:r w:rsidR="00D27EC6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 xml:space="preserve"> or 2</w:t>
      </w:r>
      <w:r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: HDC is </w:t>
      </w:r>
      <w:r w:rsidR="00C82C5F"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Passive</w:t>
      </w:r>
      <w:r w:rsidR="00C82C5F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/ Active</w:t>
      </w:r>
      <w:r>
        <w:rPr>
          <w:rFonts w:hint="eastAsia"/>
          <w:lang w:val="en-US"/>
        </w:rPr>
        <w:t>）进入</w:t>
      </w:r>
      <w:r w:rsidR="00E16741">
        <w:rPr>
          <w:rFonts w:hint="eastAsia"/>
          <w:lang w:val="en-US"/>
        </w:rPr>
        <w:t>关闭</w:t>
      </w:r>
      <w:r>
        <w:rPr>
          <w:rFonts w:hint="eastAsia"/>
          <w:lang w:val="en-US"/>
        </w:rPr>
        <w:t>状态（</w:t>
      </w:r>
      <w:proofErr w:type="spellStart"/>
      <w:r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</w:t>
      </w:r>
      <w:r w:rsidR="00C93363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0</w:t>
      </w:r>
      <w:r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: HDC is</w:t>
      </w:r>
      <w:r w:rsidR="00C93363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 xml:space="preserve"> off</w:t>
      </w:r>
      <w:r>
        <w:rPr>
          <w:rFonts w:hint="eastAsia"/>
          <w:lang w:val="en-US"/>
        </w:rPr>
        <w:t>）条件</w:t>
      </w:r>
    </w:p>
    <w:p w14:paraId="095B3184" w14:textId="626C49BC" w:rsidR="00A14970" w:rsidRDefault="00A14970" w:rsidP="00A14970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off</w:t>
      </w:r>
      <w:r>
        <w:rPr>
          <w:rFonts w:hint="eastAsia"/>
        </w:rPr>
        <w:t>状态条件）满足下面任意一个条件</w:t>
      </w:r>
      <w:r>
        <w:rPr>
          <w:rFonts w:hint="eastAsia"/>
        </w:rPr>
        <w:t xml:space="preserve"> :</w:t>
      </w:r>
    </w:p>
    <w:p w14:paraId="015EF9A4" w14:textId="108F5CEB" w:rsidR="00C02F7A" w:rsidRDefault="00C02F7A" w:rsidP="00C02F7A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整车模式属于</w:t>
      </w:r>
      <w:r w:rsidR="00B15C7C">
        <w:rPr>
          <w:rFonts w:hint="eastAsia"/>
        </w:rPr>
        <w:t>非</w:t>
      </w:r>
      <w:r>
        <w:rPr>
          <w:rFonts w:hint="eastAsia"/>
        </w:rPr>
        <w:t>上电</w:t>
      </w:r>
      <w:r>
        <w:rPr>
          <w:rFonts w:hint="eastAsia"/>
        </w:rPr>
        <w:t>ready</w:t>
      </w:r>
      <w:commentRangeStart w:id="78"/>
      <w:commentRangeStart w:id="79"/>
      <w:r>
        <w:rPr>
          <w:rFonts w:hint="eastAsia"/>
        </w:rPr>
        <w:t>状态</w:t>
      </w:r>
      <w:commentRangeEnd w:id="78"/>
      <w:r>
        <w:rPr>
          <w:rStyle w:val="CommentReference"/>
          <w:szCs w:val="22"/>
        </w:rPr>
        <w:commentReference w:id="78"/>
      </w:r>
      <w:commentRangeEnd w:id="79"/>
      <w:r>
        <w:rPr>
          <w:rStyle w:val="CommentReference"/>
          <w:szCs w:val="22"/>
        </w:rPr>
        <w:commentReference w:id="79"/>
      </w:r>
    </w:p>
    <w:p w14:paraId="19D25F81" w14:textId="0F718EEF" w:rsidR="00B15C7C" w:rsidRDefault="00983E14" w:rsidP="00C02F7A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车速大于</w:t>
      </w:r>
      <w:r>
        <w:rPr>
          <w:rFonts w:hint="eastAsia"/>
        </w:rPr>
        <w:t>TBD (35kph)</w:t>
      </w:r>
    </w:p>
    <w:p w14:paraId="7998175D" w14:textId="1BBE3E0E" w:rsidR="00983E14" w:rsidRDefault="008E646A" w:rsidP="00C02F7A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ACC</w:t>
      </w:r>
      <w:r>
        <w:rPr>
          <w:rFonts w:hint="eastAsia"/>
        </w:rPr>
        <w:t>功能激活</w:t>
      </w:r>
    </w:p>
    <w:p w14:paraId="2420AACC" w14:textId="5E7728AA" w:rsidR="006F6207" w:rsidRDefault="004F46A7" w:rsidP="00C02F7A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HDC</w:t>
      </w:r>
      <w:r>
        <w:rPr>
          <w:rFonts w:hint="eastAsia"/>
        </w:rPr>
        <w:t>系统故障降级</w:t>
      </w:r>
      <w:r w:rsidR="00BF3F80">
        <w:rPr>
          <w:rFonts w:hint="eastAsia"/>
        </w:rPr>
        <w:t>且此时</w:t>
      </w:r>
      <w:r w:rsidR="00D27EC6">
        <w:rPr>
          <w:rFonts w:hint="eastAsia"/>
        </w:rPr>
        <w:t>HDC</w:t>
      </w:r>
      <w:r w:rsidR="00D27EC6">
        <w:rPr>
          <w:rFonts w:hint="eastAsia"/>
        </w:rPr>
        <w:t>功能状态为待命状态（</w:t>
      </w:r>
      <w:proofErr w:type="spellStart"/>
      <w:r w:rsidR="00D27EC6" w:rsidRPr="00BB6902">
        <w:rPr>
          <w:rFonts w:ascii="Arial" w:eastAsiaTheme="minorEastAsia" w:hAnsi="Arial" w:cs="Arial" w:hint="eastAsia"/>
          <w:sz w:val="16"/>
          <w:szCs w:val="16"/>
        </w:rPr>
        <w:t>HDC_Status</w:t>
      </w:r>
      <w:proofErr w:type="spellEnd"/>
      <w:r w:rsidR="00D27EC6" w:rsidRPr="00BB6902">
        <w:rPr>
          <w:rFonts w:ascii="Arial" w:eastAsiaTheme="minorEastAsia" w:hAnsi="Arial" w:cs="Arial" w:hint="eastAsia"/>
          <w:sz w:val="16"/>
          <w:szCs w:val="16"/>
        </w:rPr>
        <w:t>=</w:t>
      </w:r>
      <w:r w:rsidR="00D27EC6" w:rsidRPr="00B428FB">
        <w:rPr>
          <w:rFonts w:ascii="Arial" w:eastAsiaTheme="minorEastAsia" w:hAnsi="Arial" w:cs="Arial"/>
          <w:color w:val="0000FF"/>
          <w:sz w:val="16"/>
          <w:szCs w:val="16"/>
        </w:rPr>
        <w:t>0x</w:t>
      </w:r>
      <w:r w:rsidR="00D27EC6">
        <w:rPr>
          <w:rFonts w:ascii="Arial" w:eastAsiaTheme="minorEastAsia" w:hAnsi="Arial" w:cs="Arial" w:hint="eastAsia"/>
          <w:color w:val="0000FF"/>
          <w:sz w:val="16"/>
          <w:szCs w:val="16"/>
        </w:rPr>
        <w:t>1</w:t>
      </w:r>
      <w:r w:rsidR="00D27EC6" w:rsidRPr="00B428FB">
        <w:rPr>
          <w:rFonts w:ascii="Arial" w:eastAsiaTheme="minorEastAsia" w:hAnsi="Arial" w:cs="Arial"/>
          <w:color w:val="0000FF"/>
          <w:sz w:val="16"/>
          <w:szCs w:val="16"/>
        </w:rPr>
        <w:t>: HDC is Passive</w:t>
      </w:r>
      <w:r w:rsidR="00D27EC6">
        <w:rPr>
          <w:rFonts w:hint="eastAsia"/>
        </w:rPr>
        <w:t>）</w:t>
      </w:r>
    </w:p>
    <w:p w14:paraId="0F1D7296" w14:textId="0F95BD7D" w:rsidR="00D27EC6" w:rsidRDefault="00D2108C" w:rsidP="00503C90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HDC</w:t>
      </w:r>
      <w:r>
        <w:rPr>
          <w:rFonts w:hint="eastAsia"/>
        </w:rPr>
        <w:t>按压开关，且信号有效</w:t>
      </w:r>
    </w:p>
    <w:p w14:paraId="1F274283" w14:textId="77777777" w:rsidR="00C02F7A" w:rsidRPr="00C02F7A" w:rsidRDefault="00C02F7A" w:rsidP="00A14970">
      <w:pPr>
        <w:ind w:firstLine="420"/>
      </w:pPr>
    </w:p>
    <w:p w14:paraId="1FE76A68" w14:textId="77777777" w:rsidR="00D30689" w:rsidRPr="00A14970" w:rsidRDefault="00D30689" w:rsidP="00503C90">
      <w:pPr>
        <w:ind w:left="420" w:firstLineChars="0" w:firstLine="0"/>
      </w:pPr>
    </w:p>
    <w:p w14:paraId="247E3A2D" w14:textId="49051155" w:rsidR="002F0084" w:rsidRDefault="002F0084" w:rsidP="002F0084">
      <w:pPr>
        <w:pStyle w:val="Heading4"/>
        <w:rPr>
          <w:lang w:val="en-US"/>
        </w:rPr>
      </w:pPr>
      <w:r>
        <w:rPr>
          <w:rFonts w:hint="eastAsia"/>
          <w:lang w:val="en-US"/>
        </w:rPr>
        <w:t>HDC</w:t>
      </w:r>
      <w:r w:rsidRPr="007D4DA2">
        <w:rPr>
          <w:rFonts w:hint="eastAsia"/>
          <w:lang w:val="en-US"/>
        </w:rPr>
        <w:t xml:space="preserve"> </w:t>
      </w:r>
      <w:r w:rsidRPr="007D4DA2">
        <w:rPr>
          <w:rFonts w:hint="eastAsia"/>
          <w:lang w:val="en-US"/>
        </w:rPr>
        <w:t>功能</w:t>
      </w:r>
      <w:r w:rsidR="001602E7">
        <w:rPr>
          <w:rFonts w:hint="eastAsia"/>
          <w:lang w:val="en-US"/>
        </w:rPr>
        <w:t>从待命状态</w:t>
      </w:r>
      <w:r w:rsidR="00CB4225">
        <w:rPr>
          <w:rFonts w:hint="eastAsia"/>
          <w:lang w:val="en-US"/>
        </w:rPr>
        <w:t xml:space="preserve"> </w:t>
      </w:r>
      <w:r w:rsidR="00CB4225">
        <w:rPr>
          <w:rFonts w:hint="eastAsia"/>
          <w:lang w:val="en-US"/>
        </w:rPr>
        <w:t>（</w:t>
      </w:r>
      <w:proofErr w:type="spellStart"/>
      <w:r w:rsidR="00CB4225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CB4225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CB4225"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0x1: HDC is Passive, No Control Request</w:t>
      </w:r>
      <w:r w:rsidR="00CB4225">
        <w:rPr>
          <w:rFonts w:hint="eastAsia"/>
          <w:lang w:val="en-US"/>
        </w:rPr>
        <w:t>）</w:t>
      </w:r>
      <w:r>
        <w:rPr>
          <w:rFonts w:hint="eastAsia"/>
          <w:lang w:val="en-US"/>
        </w:rPr>
        <w:t>进入激活状态（</w:t>
      </w:r>
      <w:proofErr w:type="spellStart"/>
      <w:r w:rsidR="001602E7" w:rsidRPr="001602E7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1602E7" w:rsidRPr="001602E7">
        <w:rPr>
          <w:rFonts w:ascii="Arial" w:eastAsiaTheme="minorEastAsia" w:hAnsi="Arial" w:cs="Arial" w:hint="eastAsia"/>
          <w:sz w:val="16"/>
          <w:szCs w:val="16"/>
          <w:lang w:val="en-US"/>
        </w:rPr>
        <w:t xml:space="preserve">= </w:t>
      </w:r>
      <w:r w:rsidR="001602E7" w:rsidRPr="001602E7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0x2: </w:t>
      </w:r>
      <w:r w:rsidR="001602E7" w:rsidRPr="001602E7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HDC</w:t>
      </w:r>
      <w:r w:rsidR="001602E7" w:rsidRPr="001602E7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 is </w:t>
      </w:r>
      <w:r w:rsidR="001602E7" w:rsidRPr="001602E7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Active, Control Request</w:t>
      </w:r>
      <w:r>
        <w:rPr>
          <w:rFonts w:hint="eastAsia"/>
          <w:lang w:val="en-US"/>
        </w:rPr>
        <w:t>）条件</w:t>
      </w:r>
    </w:p>
    <w:p w14:paraId="1FFF2348" w14:textId="77777777" w:rsidR="002F0084" w:rsidRPr="002F0084" w:rsidRDefault="002F0084" w:rsidP="002F0084">
      <w:pPr>
        <w:ind w:firstLine="420"/>
      </w:pPr>
    </w:p>
    <w:p w14:paraId="4DD0B7A0" w14:textId="1C51F0EC" w:rsidR="003E0D89" w:rsidRDefault="003E0D89" w:rsidP="00C20835">
      <w:pPr>
        <w:ind w:left="105" w:firstLine="420"/>
      </w:pPr>
      <w:r>
        <w:rPr>
          <w:rFonts w:hint="eastAsia"/>
        </w:rPr>
        <w:t>条件</w:t>
      </w:r>
      <w:r w:rsidR="00CB60FD">
        <w:rPr>
          <w:rFonts w:hint="eastAsia"/>
        </w:rPr>
        <w:t>2</w:t>
      </w:r>
      <w:r w:rsidR="005132E2">
        <w:rPr>
          <w:rFonts w:hint="eastAsia"/>
        </w:rPr>
        <w:t xml:space="preserve"> </w:t>
      </w:r>
      <w:r w:rsidR="005132E2">
        <w:rPr>
          <w:rFonts w:hint="eastAsia"/>
        </w:rPr>
        <w:t>（激活条件）</w:t>
      </w:r>
      <w:r>
        <w:rPr>
          <w:rFonts w:hint="eastAsia"/>
        </w:rPr>
        <w:t>：</w:t>
      </w:r>
      <w:r w:rsidR="007E4CC9">
        <w:rPr>
          <w:rFonts w:hint="eastAsia"/>
        </w:rPr>
        <w:t>同时满足</w:t>
      </w:r>
      <w:r>
        <w:rPr>
          <w:rFonts w:hint="eastAsia"/>
        </w:rPr>
        <w:t>下面所有条件</w:t>
      </w:r>
      <w:r w:rsidR="00E46549">
        <w:rPr>
          <w:rFonts w:hint="eastAsia"/>
        </w:rPr>
        <w:t>，</w:t>
      </w:r>
      <w:r w:rsidR="00C47FAE">
        <w:rPr>
          <w:rFonts w:hint="eastAsia"/>
        </w:rPr>
        <w:t xml:space="preserve"> </w:t>
      </w:r>
      <w:r w:rsidR="004C05B7">
        <w:rPr>
          <w:rFonts w:hint="eastAsia"/>
        </w:rPr>
        <w:t>Passive</w:t>
      </w:r>
      <w:r w:rsidR="00E46549">
        <w:rPr>
          <w:rFonts w:hint="eastAsia"/>
        </w:rPr>
        <w:t xml:space="preserve"> </w:t>
      </w:r>
      <w:r w:rsidR="00100C9C">
        <w:rPr>
          <w:rFonts w:hint="eastAsia"/>
        </w:rPr>
        <w:t>切换到</w:t>
      </w:r>
      <w:r w:rsidR="00100C9C">
        <w:rPr>
          <w:rFonts w:hint="eastAsia"/>
        </w:rPr>
        <w:t xml:space="preserve"> Active</w:t>
      </w:r>
    </w:p>
    <w:p w14:paraId="0FC66A9A" w14:textId="6EE73A4A" w:rsidR="003E0D89" w:rsidRPr="00220A6E" w:rsidRDefault="00C0657F" w:rsidP="007E4CC9">
      <w:pPr>
        <w:pStyle w:val="ListParagraph"/>
        <w:numPr>
          <w:ilvl w:val="0"/>
          <w:numId w:val="29"/>
        </w:numPr>
        <w:ind w:firstLineChars="0"/>
      </w:pPr>
      <w:r w:rsidRPr="00220A6E">
        <w:rPr>
          <w:rFonts w:hint="eastAsia"/>
        </w:rPr>
        <w:t>满足</w:t>
      </w:r>
      <w:r w:rsidR="00BB4470" w:rsidRPr="00220A6E">
        <w:rPr>
          <w:rFonts w:hint="eastAsia"/>
        </w:rPr>
        <w:t>待命条件（</w:t>
      </w:r>
      <w:r w:rsidR="00BB4470" w:rsidRPr="00220A6E">
        <w:rPr>
          <w:rFonts w:hint="eastAsia"/>
        </w:rPr>
        <w:t>Passive</w:t>
      </w:r>
      <w:r w:rsidR="00BB4470" w:rsidRPr="00220A6E">
        <w:rPr>
          <w:rFonts w:hint="eastAsia"/>
        </w:rPr>
        <w:t>）</w:t>
      </w:r>
    </w:p>
    <w:p w14:paraId="49F448BF" w14:textId="08C64A01" w:rsidR="003E0D89" w:rsidRPr="003E0D89" w:rsidRDefault="005132E2" w:rsidP="007E4CC9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HDC</w:t>
      </w:r>
      <w:r w:rsidR="003E0D89" w:rsidRPr="003E0D89">
        <w:rPr>
          <w:rFonts w:hint="eastAsia"/>
        </w:rPr>
        <w:t>无故障降级</w:t>
      </w:r>
    </w:p>
    <w:p w14:paraId="3B97A712" w14:textId="03FB29D9" w:rsidR="003E0D89" w:rsidRPr="00C237BB" w:rsidRDefault="005132E2" w:rsidP="007E4CC9">
      <w:pPr>
        <w:pStyle w:val="ListParagraph"/>
        <w:numPr>
          <w:ilvl w:val="0"/>
          <w:numId w:val="29"/>
        </w:numPr>
        <w:ind w:firstLineChars="0"/>
      </w:pPr>
      <w:r w:rsidRPr="00C237BB">
        <w:rPr>
          <w:rFonts w:hint="eastAsia"/>
        </w:rPr>
        <w:t>车速在</w:t>
      </w:r>
      <w:r w:rsidRPr="00C237BB">
        <w:rPr>
          <w:rFonts w:hint="eastAsia"/>
        </w:rPr>
        <w:t>HDC</w:t>
      </w:r>
      <w:r w:rsidRPr="00C237BB">
        <w:rPr>
          <w:rFonts w:hint="eastAsia"/>
        </w:rPr>
        <w:t>允许范围（</w:t>
      </w:r>
      <w:r w:rsidR="00D57671" w:rsidRPr="00C237BB">
        <w:rPr>
          <w:rFonts w:hint="eastAsia"/>
        </w:rPr>
        <w:t>8kphD</w:t>
      </w:r>
      <w:r w:rsidR="00D57671" w:rsidRPr="00C237BB">
        <w:rPr>
          <w:rFonts w:hint="eastAsia"/>
        </w:rPr>
        <w:t>档，</w:t>
      </w:r>
      <w:r w:rsidR="00D57671" w:rsidRPr="00C237BB">
        <w:rPr>
          <w:rFonts w:hint="eastAsia"/>
        </w:rPr>
        <w:t>6R</w:t>
      </w:r>
      <w:r w:rsidR="00D57671" w:rsidRPr="00C237BB">
        <w:rPr>
          <w:rFonts w:hint="eastAsia"/>
        </w:rPr>
        <w:t>档</w:t>
      </w:r>
      <w:r w:rsidRPr="00C237BB">
        <w:rPr>
          <w:rFonts w:hint="eastAsia"/>
        </w:rPr>
        <w:t>&lt;</w:t>
      </w:r>
      <w:r w:rsidRPr="00C237BB">
        <w:rPr>
          <w:rFonts w:hint="eastAsia"/>
        </w:rPr>
        <w:t>车速</w:t>
      </w:r>
      <w:r w:rsidRPr="00C237BB">
        <w:rPr>
          <w:rFonts w:hint="eastAsia"/>
        </w:rPr>
        <w:t xml:space="preserve">&lt; </w:t>
      </w:r>
      <w:commentRangeStart w:id="80"/>
      <w:commentRangeStart w:id="81"/>
      <w:r w:rsidR="00D57671" w:rsidRPr="00C237BB">
        <w:rPr>
          <w:rFonts w:hint="eastAsia"/>
        </w:rPr>
        <w:t>35kph</w:t>
      </w:r>
      <w:commentRangeEnd w:id="80"/>
      <w:r w:rsidR="00C74B2F" w:rsidRPr="00C237BB">
        <w:rPr>
          <w:rStyle w:val="CommentReference"/>
          <w:rFonts w:hint="eastAsia"/>
          <w:szCs w:val="22"/>
        </w:rPr>
        <w:commentReference w:id="80"/>
      </w:r>
      <w:commentRangeEnd w:id="81"/>
      <w:r w:rsidR="00616B21" w:rsidRPr="00C237BB">
        <w:rPr>
          <w:rStyle w:val="CommentReference"/>
          <w:rFonts w:hint="eastAsia"/>
          <w:szCs w:val="22"/>
        </w:rPr>
        <w:commentReference w:id="81"/>
      </w:r>
      <w:r w:rsidRPr="00C237BB">
        <w:rPr>
          <w:rFonts w:hint="eastAsia"/>
        </w:rPr>
        <w:t>）</w:t>
      </w:r>
    </w:p>
    <w:p w14:paraId="1FFAA8E9" w14:textId="7A380282" w:rsidR="005132E2" w:rsidRPr="00323F1F" w:rsidRDefault="00CC14DC" w:rsidP="007E4CC9">
      <w:pPr>
        <w:pStyle w:val="ListParagraph"/>
        <w:numPr>
          <w:ilvl w:val="0"/>
          <w:numId w:val="29"/>
        </w:numPr>
        <w:ind w:firstLineChars="0"/>
      </w:pPr>
      <w:r w:rsidRPr="00323F1F">
        <w:rPr>
          <w:rFonts w:hint="eastAsia"/>
        </w:rPr>
        <w:t>驾驶员</w:t>
      </w:r>
      <w:r w:rsidR="00596C07">
        <w:rPr>
          <w:rFonts w:hint="eastAsia"/>
        </w:rPr>
        <w:t>无</w:t>
      </w:r>
      <w:r w:rsidRPr="00323F1F">
        <w:rPr>
          <w:rFonts w:hint="eastAsia"/>
        </w:rPr>
        <w:t>油门</w:t>
      </w:r>
      <w:r w:rsidR="00596C07">
        <w:rPr>
          <w:rFonts w:hint="eastAsia"/>
        </w:rPr>
        <w:t>请求</w:t>
      </w:r>
      <w:r w:rsidR="00820B09">
        <w:rPr>
          <w:rFonts w:hint="eastAsia"/>
        </w:rPr>
        <w:t>，</w:t>
      </w:r>
      <w:r w:rsidR="00247908" w:rsidRPr="00323F1F">
        <w:rPr>
          <w:rFonts w:hint="eastAsia"/>
        </w:rPr>
        <w:t>开度</w:t>
      </w:r>
      <w:r w:rsidR="00EA29E6" w:rsidRPr="00323F1F">
        <w:rPr>
          <w:rFonts w:hint="eastAsia"/>
        </w:rPr>
        <w:t xml:space="preserve">&lt; </w:t>
      </w:r>
      <w:r w:rsidR="00596C07">
        <w:rPr>
          <w:rFonts w:hint="eastAsia"/>
        </w:rPr>
        <w:t>xx</w:t>
      </w:r>
      <w:r w:rsidR="00EA29E6" w:rsidRPr="00323F1F">
        <w:rPr>
          <w:rFonts w:hint="eastAsia"/>
        </w:rPr>
        <w:t>%</w:t>
      </w:r>
      <w:r w:rsidR="005132E2" w:rsidRPr="00323F1F">
        <w:rPr>
          <w:rFonts w:hint="eastAsia"/>
        </w:rPr>
        <w:t>（</w:t>
      </w:r>
      <w:r w:rsidR="005132E2" w:rsidRPr="00323F1F">
        <w:rPr>
          <w:rFonts w:hint="eastAsia"/>
        </w:rPr>
        <w:t>TBD</w:t>
      </w:r>
      <w:r w:rsidR="005132E2" w:rsidRPr="00323F1F">
        <w:rPr>
          <w:rFonts w:hint="eastAsia"/>
        </w:rPr>
        <w:t>）</w:t>
      </w:r>
    </w:p>
    <w:p w14:paraId="05C6A915" w14:textId="5D76177A" w:rsidR="005132E2" w:rsidRPr="008D2C28" w:rsidRDefault="005132E2" w:rsidP="007E4CC9">
      <w:pPr>
        <w:pStyle w:val="ListParagraph"/>
        <w:numPr>
          <w:ilvl w:val="0"/>
          <w:numId w:val="29"/>
        </w:numPr>
        <w:ind w:firstLineChars="0"/>
        <w:rPr>
          <w:highlight w:val="yellow"/>
        </w:rPr>
      </w:pPr>
      <w:r w:rsidRPr="008D2C28">
        <w:rPr>
          <w:rFonts w:hint="eastAsia"/>
          <w:highlight w:val="yellow"/>
        </w:rPr>
        <w:t>驾驶员无制动请求</w:t>
      </w:r>
      <w:r w:rsidRPr="008D2C28">
        <w:rPr>
          <w:rFonts w:hint="eastAsia"/>
          <w:highlight w:val="yellow"/>
        </w:rPr>
        <w:t xml:space="preserve">|| </w:t>
      </w:r>
      <w:r w:rsidRPr="008D2C28">
        <w:rPr>
          <w:rFonts w:hint="eastAsia"/>
          <w:highlight w:val="yellow"/>
        </w:rPr>
        <w:t>制动</w:t>
      </w:r>
      <w:r w:rsidR="00DF1172" w:rsidRPr="008D2C28">
        <w:rPr>
          <w:rFonts w:hint="eastAsia"/>
          <w:highlight w:val="yellow"/>
        </w:rPr>
        <w:t>总扭矩小于</w:t>
      </w:r>
    </w:p>
    <w:p w14:paraId="28ED46FF" w14:textId="1EB68334" w:rsidR="00564515" w:rsidRDefault="00D57671" w:rsidP="007E4CC9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车辆档位非</w:t>
      </w:r>
      <w:r>
        <w:rPr>
          <w:rFonts w:hint="eastAsia"/>
        </w:rPr>
        <w:t>P</w:t>
      </w:r>
      <w:r>
        <w:rPr>
          <w:rFonts w:hint="eastAsia"/>
        </w:rPr>
        <w:t>档。</w:t>
      </w:r>
    </w:p>
    <w:p w14:paraId="1597E513" w14:textId="77AE6A23" w:rsidR="00D57671" w:rsidRDefault="00D57671" w:rsidP="007E4CC9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EPB</w:t>
      </w:r>
      <w:r>
        <w:rPr>
          <w:rFonts w:hint="eastAsia"/>
        </w:rPr>
        <w:t>处于打开状态</w:t>
      </w:r>
    </w:p>
    <w:p w14:paraId="74B411AB" w14:textId="70A4DB5E" w:rsidR="00D57671" w:rsidRDefault="00D57671" w:rsidP="007E4CC9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ECD</w:t>
      </w:r>
      <w:r>
        <w:rPr>
          <w:rFonts w:hint="eastAsia"/>
        </w:rPr>
        <w:t>功能未</w:t>
      </w:r>
      <w:commentRangeStart w:id="82"/>
      <w:commentRangeStart w:id="83"/>
      <w:r>
        <w:rPr>
          <w:rFonts w:hint="eastAsia"/>
        </w:rPr>
        <w:t>激活</w:t>
      </w:r>
      <w:commentRangeEnd w:id="82"/>
      <w:r w:rsidR="00852B05">
        <w:rPr>
          <w:rStyle w:val="CommentReference"/>
          <w:szCs w:val="22"/>
        </w:rPr>
        <w:commentReference w:id="82"/>
      </w:r>
      <w:commentRangeEnd w:id="83"/>
      <w:r w:rsidR="001C6FDE">
        <w:rPr>
          <w:rStyle w:val="CommentReference"/>
          <w:szCs w:val="22"/>
        </w:rPr>
        <w:commentReference w:id="83"/>
      </w:r>
    </w:p>
    <w:p w14:paraId="0637554E" w14:textId="207E72CB" w:rsidR="00D57671" w:rsidRDefault="00D57671" w:rsidP="007E4CC9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 xml:space="preserve">Hill Assist </w:t>
      </w:r>
      <w:r>
        <w:rPr>
          <w:rFonts w:hint="eastAsia"/>
        </w:rPr>
        <w:t>功能处于释放状态。</w:t>
      </w:r>
    </w:p>
    <w:p w14:paraId="07494B1C" w14:textId="4925203E" w:rsidR="00BA496C" w:rsidRPr="00D26C53" w:rsidRDefault="00BA496C" w:rsidP="007E4CC9">
      <w:pPr>
        <w:pStyle w:val="ListParagraph"/>
        <w:numPr>
          <w:ilvl w:val="0"/>
          <w:numId w:val="29"/>
        </w:numPr>
        <w:ind w:firstLineChars="0"/>
      </w:pPr>
      <w:r w:rsidRPr="00D26C53">
        <w:rPr>
          <w:rFonts w:hint="eastAsia"/>
        </w:rPr>
        <w:t>坡度判定条件满足（包括坡度，坡度变化率，车辆加速度等</w:t>
      </w:r>
      <w:commentRangeStart w:id="84"/>
      <w:commentRangeStart w:id="85"/>
      <w:r w:rsidRPr="00D26C53">
        <w:rPr>
          <w:rFonts w:hint="eastAsia"/>
        </w:rPr>
        <w:t>条件</w:t>
      </w:r>
      <w:commentRangeEnd w:id="84"/>
      <w:r w:rsidR="00852B05" w:rsidRPr="00D26C53">
        <w:rPr>
          <w:rStyle w:val="CommentReference"/>
          <w:rFonts w:hint="eastAsia"/>
          <w:szCs w:val="22"/>
        </w:rPr>
        <w:commentReference w:id="84"/>
      </w:r>
      <w:commentRangeEnd w:id="85"/>
      <w:r w:rsidR="0081669E" w:rsidRPr="00D26C53">
        <w:rPr>
          <w:rStyle w:val="CommentReference"/>
          <w:rFonts w:hint="eastAsia"/>
          <w:szCs w:val="22"/>
        </w:rPr>
        <w:commentReference w:id="85"/>
      </w:r>
      <w:r w:rsidRPr="00D26C53">
        <w:rPr>
          <w:rFonts w:hint="eastAsia"/>
        </w:rPr>
        <w:t>）</w:t>
      </w:r>
    </w:p>
    <w:p w14:paraId="374F13C7" w14:textId="674AD055" w:rsidR="0010322E" w:rsidRPr="00D26C53" w:rsidRDefault="00AD1D2E" w:rsidP="007E4CC9">
      <w:pPr>
        <w:pStyle w:val="ListParagraph"/>
        <w:numPr>
          <w:ilvl w:val="0"/>
          <w:numId w:val="29"/>
        </w:numPr>
        <w:ind w:firstLineChars="0"/>
      </w:pPr>
      <w:r w:rsidRPr="00D26C53">
        <w:rPr>
          <w:rFonts w:hint="eastAsia"/>
        </w:rPr>
        <w:t>HDC</w:t>
      </w:r>
      <w:r w:rsidRPr="00D26C53">
        <w:rPr>
          <w:rFonts w:hint="eastAsia"/>
        </w:rPr>
        <w:t>功能使能（车辆模式</w:t>
      </w:r>
      <w:r w:rsidRPr="00D26C53">
        <w:rPr>
          <w:rFonts w:hint="eastAsia"/>
        </w:rPr>
        <w:t>usage Mode</w:t>
      </w:r>
      <w:r w:rsidRPr="00D26C53">
        <w:rPr>
          <w:rFonts w:hint="eastAsia"/>
        </w:rPr>
        <w:t>等条件）</w:t>
      </w:r>
    </w:p>
    <w:p w14:paraId="594D3035" w14:textId="706A7DBD" w:rsidR="00D7205A" w:rsidRDefault="00AD1D2E" w:rsidP="007E4CC9">
      <w:pPr>
        <w:pStyle w:val="ListParagraph"/>
        <w:numPr>
          <w:ilvl w:val="0"/>
          <w:numId w:val="29"/>
        </w:numPr>
        <w:ind w:firstLineChars="0"/>
      </w:pPr>
      <w:r w:rsidRPr="00AD1D2E">
        <w:rPr>
          <w:rFonts w:hint="eastAsia"/>
        </w:rPr>
        <w:t>制动盘温正常</w:t>
      </w:r>
    </w:p>
    <w:p w14:paraId="0495BCCD" w14:textId="27AABF7A" w:rsidR="009D7091" w:rsidRPr="00AD1D2E" w:rsidRDefault="009D7091" w:rsidP="007E4CC9">
      <w:pPr>
        <w:pStyle w:val="ListParagraph"/>
        <w:numPr>
          <w:ilvl w:val="0"/>
          <w:numId w:val="29"/>
        </w:numPr>
        <w:ind w:firstLineChars="0"/>
      </w:pPr>
      <w:r w:rsidRPr="009D7091">
        <w:rPr>
          <w:rFonts w:hint="eastAsia"/>
          <w:highlight w:val="yellow"/>
        </w:rPr>
        <w:t xml:space="preserve">VCU </w:t>
      </w:r>
      <w:proofErr w:type="gramStart"/>
      <w:r w:rsidRPr="009D7091">
        <w:rPr>
          <w:rFonts w:hint="eastAsia"/>
          <w:highlight w:val="yellow"/>
        </w:rPr>
        <w:t>蠕</w:t>
      </w:r>
      <w:proofErr w:type="gramEnd"/>
      <w:r w:rsidRPr="009D7091">
        <w:rPr>
          <w:rFonts w:hint="eastAsia"/>
          <w:highlight w:val="yellow"/>
        </w:rPr>
        <w:t>行功能未激活？</w:t>
      </w:r>
    </w:p>
    <w:p w14:paraId="50DD5D8E" w14:textId="21748E9E" w:rsidR="00C20835" w:rsidRDefault="0002751C" w:rsidP="00C20835">
      <w:pPr>
        <w:pStyle w:val="ListParagraph"/>
        <w:numPr>
          <w:ilvl w:val="0"/>
          <w:numId w:val="29"/>
        </w:numPr>
        <w:ind w:firstLineChars="0"/>
      </w:pPr>
      <w:r w:rsidRPr="009E1D2C">
        <w:rPr>
          <w:rFonts w:hint="eastAsia"/>
        </w:rPr>
        <w:t>ADAS</w:t>
      </w:r>
      <w:r w:rsidRPr="009E1D2C">
        <w:rPr>
          <w:rFonts w:hint="eastAsia"/>
        </w:rPr>
        <w:t>功能</w:t>
      </w:r>
      <w:r w:rsidR="00D83927" w:rsidRPr="009E1D2C">
        <w:rPr>
          <w:rFonts w:hint="eastAsia"/>
        </w:rPr>
        <w:t>未激活</w:t>
      </w:r>
      <w:r w:rsidR="00AD1D2E">
        <w:rPr>
          <w:rFonts w:hint="eastAsia"/>
        </w:rPr>
        <w:t xml:space="preserve"> </w:t>
      </w:r>
      <w:r w:rsidR="00AD1D2E">
        <w:rPr>
          <w:rFonts w:hint="eastAsia"/>
        </w:rPr>
        <w:t>（</w:t>
      </w:r>
      <w:r w:rsidR="00AD1D2E">
        <w:rPr>
          <w:rFonts w:hint="eastAsia"/>
        </w:rPr>
        <w:t>ACC</w:t>
      </w:r>
      <w:r w:rsidR="00AD1D2E">
        <w:rPr>
          <w:rFonts w:hint="eastAsia"/>
        </w:rPr>
        <w:t>，</w:t>
      </w:r>
      <w:r w:rsidR="00AD1D2E">
        <w:rPr>
          <w:rFonts w:hint="eastAsia"/>
        </w:rPr>
        <w:t>APA</w:t>
      </w:r>
      <w:commentRangeStart w:id="86"/>
      <w:commentRangeStart w:id="87"/>
      <w:r w:rsidR="00AD1D2E">
        <w:rPr>
          <w:rFonts w:hint="eastAsia"/>
        </w:rPr>
        <w:t>等</w:t>
      </w:r>
      <w:commentRangeEnd w:id="86"/>
      <w:r w:rsidR="00852B05">
        <w:rPr>
          <w:rStyle w:val="CommentReference"/>
          <w:rFonts w:hint="eastAsia"/>
          <w:szCs w:val="22"/>
        </w:rPr>
        <w:commentReference w:id="86"/>
      </w:r>
      <w:commentRangeEnd w:id="87"/>
      <w:r w:rsidR="00B833AF">
        <w:rPr>
          <w:rStyle w:val="CommentReference"/>
          <w:rFonts w:hint="eastAsia"/>
          <w:szCs w:val="22"/>
        </w:rPr>
        <w:commentReference w:id="87"/>
      </w:r>
      <w:r w:rsidR="00AD1D2E">
        <w:rPr>
          <w:rFonts w:hint="eastAsia"/>
        </w:rPr>
        <w:t>）</w:t>
      </w:r>
    </w:p>
    <w:p w14:paraId="230149E6" w14:textId="5E1C1AD0" w:rsidR="00C20835" w:rsidRPr="00786BD0" w:rsidRDefault="00C20835" w:rsidP="00C20835">
      <w:pPr>
        <w:pStyle w:val="Heading4"/>
        <w:rPr>
          <w:lang w:val="en-US"/>
        </w:rPr>
      </w:pPr>
      <w:r w:rsidRPr="00786BD0">
        <w:rPr>
          <w:rFonts w:hint="eastAsia"/>
          <w:lang w:val="en-US"/>
        </w:rPr>
        <w:t xml:space="preserve">HDC </w:t>
      </w:r>
      <w:r w:rsidRPr="007D4DA2">
        <w:rPr>
          <w:rFonts w:hint="eastAsia"/>
        </w:rPr>
        <w:t>功能</w:t>
      </w:r>
      <w:r w:rsidR="00786BD0">
        <w:rPr>
          <w:rFonts w:hint="eastAsia"/>
        </w:rPr>
        <w:t>从激活状态</w:t>
      </w:r>
      <w:r w:rsidR="00786BD0" w:rsidRPr="00786BD0">
        <w:rPr>
          <w:rFonts w:hint="eastAsia"/>
          <w:lang w:val="en-US"/>
        </w:rPr>
        <w:t>（</w:t>
      </w:r>
      <w:proofErr w:type="spellStart"/>
      <w:r w:rsidR="00786BD0" w:rsidRPr="001602E7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786BD0" w:rsidRPr="001602E7">
        <w:rPr>
          <w:rFonts w:ascii="Arial" w:eastAsiaTheme="minorEastAsia" w:hAnsi="Arial" w:cs="Arial" w:hint="eastAsia"/>
          <w:sz w:val="16"/>
          <w:szCs w:val="16"/>
          <w:lang w:val="en-US"/>
        </w:rPr>
        <w:t xml:space="preserve">= </w:t>
      </w:r>
      <w:r w:rsidR="00786BD0" w:rsidRPr="001602E7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0x2: </w:t>
      </w:r>
      <w:r w:rsidR="00786BD0" w:rsidRPr="001602E7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HDC</w:t>
      </w:r>
      <w:r w:rsidR="00786BD0" w:rsidRPr="001602E7">
        <w:rPr>
          <w:rFonts w:ascii="Arial" w:eastAsiaTheme="minorEastAsia" w:hAnsi="Arial" w:cs="Arial"/>
          <w:color w:val="0000FF"/>
          <w:sz w:val="16"/>
          <w:szCs w:val="16"/>
          <w:lang w:val="en-US"/>
        </w:rPr>
        <w:t xml:space="preserve"> is </w:t>
      </w:r>
      <w:r w:rsidR="00786BD0" w:rsidRPr="001602E7">
        <w:rPr>
          <w:rFonts w:ascii="Arial" w:eastAsiaTheme="minorEastAsia" w:hAnsi="Arial" w:cs="Arial" w:hint="eastAsia"/>
          <w:color w:val="0000FF"/>
          <w:sz w:val="16"/>
          <w:szCs w:val="16"/>
          <w:lang w:val="en-US"/>
        </w:rPr>
        <w:t>Active, Control Request</w:t>
      </w:r>
      <w:r w:rsidR="00786BD0" w:rsidRPr="00786BD0">
        <w:rPr>
          <w:rFonts w:hint="eastAsia"/>
          <w:lang w:val="en-US"/>
        </w:rPr>
        <w:t>）</w:t>
      </w:r>
      <w:r>
        <w:rPr>
          <w:rFonts w:hint="eastAsia"/>
        </w:rPr>
        <w:t>进入</w:t>
      </w:r>
      <w:r w:rsidR="00786BD0">
        <w:rPr>
          <w:rFonts w:hint="eastAsia"/>
        </w:rPr>
        <w:t>待命</w:t>
      </w:r>
      <w:r w:rsidR="00EC0A16">
        <w:rPr>
          <w:rFonts w:hint="eastAsia"/>
        </w:rPr>
        <w:t>状态</w:t>
      </w:r>
      <w:r w:rsidRPr="00786BD0">
        <w:rPr>
          <w:rFonts w:hint="eastAsia"/>
          <w:lang w:val="en-US"/>
        </w:rPr>
        <w:t>（</w:t>
      </w:r>
      <w:proofErr w:type="spellStart"/>
      <w:r w:rsidR="00786BD0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HDC_Status</w:t>
      </w:r>
      <w:proofErr w:type="spellEnd"/>
      <w:r w:rsidR="00786BD0" w:rsidRPr="00BB6902">
        <w:rPr>
          <w:rFonts w:ascii="Arial" w:eastAsiaTheme="minorEastAsia" w:hAnsi="Arial" w:cs="Arial" w:hint="eastAsia"/>
          <w:sz w:val="16"/>
          <w:szCs w:val="16"/>
          <w:lang w:val="en-US"/>
        </w:rPr>
        <w:t>=</w:t>
      </w:r>
      <w:r w:rsidR="00786BD0" w:rsidRPr="00B428FB">
        <w:rPr>
          <w:rFonts w:ascii="Arial" w:eastAsiaTheme="minorEastAsia" w:hAnsi="Arial" w:cs="Arial"/>
          <w:color w:val="0000FF"/>
          <w:sz w:val="16"/>
          <w:szCs w:val="16"/>
          <w:lang w:val="en-US"/>
        </w:rPr>
        <w:t>0x1: HDC is Passive, No Control Request</w:t>
      </w:r>
      <w:r w:rsidRPr="00786BD0">
        <w:rPr>
          <w:rFonts w:hint="eastAsia"/>
          <w:lang w:val="en-US"/>
        </w:rPr>
        <w:t>）</w:t>
      </w:r>
      <w:r w:rsidR="00EC0A16">
        <w:rPr>
          <w:rFonts w:hint="eastAsia"/>
        </w:rPr>
        <w:t>条件</w:t>
      </w:r>
    </w:p>
    <w:p w14:paraId="5652F062" w14:textId="0E94609C" w:rsidR="00ED4680" w:rsidRPr="00B706EE" w:rsidRDefault="00100C9C" w:rsidP="00A8121B">
      <w:pPr>
        <w:ind w:firstLine="420"/>
      </w:pPr>
      <w:r w:rsidRPr="00B706EE">
        <w:rPr>
          <w:rFonts w:hint="eastAsia"/>
        </w:rPr>
        <w:t>条件</w:t>
      </w:r>
      <w:r w:rsidR="00CB60FD">
        <w:rPr>
          <w:rFonts w:hint="eastAsia"/>
        </w:rPr>
        <w:t>3</w:t>
      </w:r>
      <w:r w:rsidR="00050A3D" w:rsidRPr="00B706EE">
        <w:rPr>
          <w:rFonts w:hint="eastAsia"/>
        </w:rPr>
        <w:t>（退出条件）</w:t>
      </w:r>
      <w:r w:rsidRPr="00B706EE">
        <w:rPr>
          <w:rFonts w:hint="eastAsia"/>
        </w:rPr>
        <w:t>：</w:t>
      </w:r>
      <w:r w:rsidRPr="00B706EE">
        <w:rPr>
          <w:rFonts w:hint="eastAsia"/>
        </w:rPr>
        <w:t xml:space="preserve"> </w:t>
      </w:r>
      <w:r w:rsidR="00AB1F9E" w:rsidRPr="00B706EE">
        <w:rPr>
          <w:rFonts w:hint="eastAsia"/>
        </w:rPr>
        <w:t>满足下面任意条件，</w:t>
      </w:r>
      <w:r w:rsidR="00AB1F9E" w:rsidRPr="00B706EE">
        <w:rPr>
          <w:rFonts w:hint="eastAsia"/>
        </w:rPr>
        <w:t xml:space="preserve"> </w:t>
      </w:r>
      <w:r w:rsidR="009C3092" w:rsidRPr="00B706EE">
        <w:rPr>
          <w:rFonts w:hint="eastAsia"/>
        </w:rPr>
        <w:t>HDC</w:t>
      </w:r>
      <w:r w:rsidR="00AB1F9E" w:rsidRPr="00B706EE">
        <w:rPr>
          <w:rFonts w:hint="eastAsia"/>
        </w:rPr>
        <w:t xml:space="preserve"> Active</w:t>
      </w:r>
      <w:r w:rsidR="00AB1F9E" w:rsidRPr="00B706EE">
        <w:rPr>
          <w:rFonts w:hint="eastAsia"/>
        </w:rPr>
        <w:t>切换到</w:t>
      </w:r>
      <w:r w:rsidR="00AB1F9E" w:rsidRPr="00B706EE">
        <w:rPr>
          <w:rFonts w:hint="eastAsia"/>
        </w:rPr>
        <w:t xml:space="preserve"> </w:t>
      </w:r>
      <w:r w:rsidR="00A26226" w:rsidRPr="00B706EE">
        <w:rPr>
          <w:rFonts w:hint="eastAsia"/>
        </w:rPr>
        <w:t>Passive</w:t>
      </w:r>
    </w:p>
    <w:p w14:paraId="59D3108E" w14:textId="375C9853" w:rsidR="00564515" w:rsidRPr="00B706EE" w:rsidRDefault="009C3092" w:rsidP="000A4F01">
      <w:pPr>
        <w:pStyle w:val="ListParagraph"/>
        <w:numPr>
          <w:ilvl w:val="0"/>
          <w:numId w:val="30"/>
        </w:numPr>
        <w:ind w:firstLineChars="0"/>
      </w:pPr>
      <w:r w:rsidRPr="00B706EE">
        <w:rPr>
          <w:rFonts w:ascii="Arial" w:eastAsiaTheme="minorEastAsia" w:hAnsi="Arial" w:cs="Arial" w:hint="eastAsia"/>
          <w:szCs w:val="21"/>
        </w:rPr>
        <w:t>监测到处于平路满足一定时间</w:t>
      </w:r>
      <w:r w:rsidR="006F5464" w:rsidRPr="00B706EE">
        <w:rPr>
          <w:rFonts w:ascii="Arial" w:eastAsiaTheme="minorEastAsia" w:hAnsi="Arial" w:cs="Arial" w:hint="eastAsia"/>
          <w:szCs w:val="21"/>
        </w:rPr>
        <w:t xml:space="preserve"> &amp;&amp; </w:t>
      </w:r>
      <w:commentRangeStart w:id="88"/>
      <w:commentRangeStart w:id="89"/>
      <w:r w:rsidR="00BD0084" w:rsidRPr="00B706EE">
        <w:rPr>
          <w:rFonts w:ascii="Arial" w:eastAsiaTheme="minorEastAsia" w:hAnsi="Arial" w:cs="Arial" w:hint="eastAsia"/>
          <w:szCs w:val="21"/>
        </w:rPr>
        <w:t>HDC</w:t>
      </w:r>
      <w:r w:rsidR="00BD0084" w:rsidRPr="00B706EE">
        <w:rPr>
          <w:rFonts w:ascii="Arial" w:eastAsiaTheme="minorEastAsia" w:hAnsi="Arial" w:cs="Arial" w:hint="eastAsia"/>
          <w:szCs w:val="21"/>
        </w:rPr>
        <w:t>请求的制动扭矩</w:t>
      </w:r>
      <w:r w:rsidR="00BD0084" w:rsidRPr="00B706EE">
        <w:rPr>
          <w:rFonts w:ascii="Arial" w:eastAsiaTheme="minorEastAsia" w:hAnsi="Arial" w:cs="Arial" w:hint="eastAsia"/>
          <w:szCs w:val="21"/>
        </w:rPr>
        <w:t>&lt; 400Nm</w:t>
      </w:r>
      <w:commentRangeEnd w:id="88"/>
      <w:r w:rsidR="00852B05" w:rsidRPr="00B706EE">
        <w:rPr>
          <w:rStyle w:val="CommentReference"/>
          <w:rFonts w:ascii="Arial" w:eastAsiaTheme="minorEastAsia" w:hAnsi="Arial" w:cs="Arial" w:hint="eastAsia"/>
        </w:rPr>
        <w:commentReference w:id="88"/>
      </w:r>
      <w:commentRangeEnd w:id="89"/>
      <w:r w:rsidR="007C2E0B" w:rsidRPr="00B706EE">
        <w:rPr>
          <w:rStyle w:val="CommentReference"/>
          <w:rFonts w:ascii="Arial" w:eastAsiaTheme="minorEastAsia" w:hAnsi="Arial" w:cs="Arial" w:hint="eastAsia"/>
        </w:rPr>
        <w:commentReference w:id="89"/>
      </w:r>
      <w:r w:rsidRPr="00B706EE">
        <w:rPr>
          <w:rFonts w:ascii="Arial" w:eastAsiaTheme="minorEastAsia" w:hAnsi="Arial" w:cs="Arial" w:hint="eastAsia"/>
          <w:szCs w:val="21"/>
        </w:rPr>
        <w:t>（</w:t>
      </w:r>
      <w:r w:rsidRPr="00B706EE">
        <w:rPr>
          <w:rFonts w:ascii="Arial" w:eastAsiaTheme="minorEastAsia" w:hAnsi="Arial" w:cs="Arial" w:hint="eastAsia"/>
          <w:szCs w:val="21"/>
        </w:rPr>
        <w:t>TBD</w:t>
      </w:r>
      <w:r w:rsidRPr="00B706EE">
        <w:rPr>
          <w:rFonts w:ascii="Arial" w:eastAsiaTheme="minorEastAsia" w:hAnsi="Arial" w:cs="Arial" w:hint="eastAsia"/>
          <w:szCs w:val="21"/>
        </w:rPr>
        <w:t>）</w:t>
      </w:r>
    </w:p>
    <w:p w14:paraId="6744BCC9" w14:textId="1707F5CC" w:rsidR="00AF3CD9" w:rsidRPr="00B706EE" w:rsidRDefault="009C3092" w:rsidP="000A4F01">
      <w:pPr>
        <w:pStyle w:val="ListParagraph"/>
        <w:numPr>
          <w:ilvl w:val="0"/>
          <w:numId w:val="30"/>
        </w:numPr>
        <w:ind w:firstLineChars="0"/>
      </w:pPr>
      <w:r w:rsidRPr="00B706EE">
        <w:rPr>
          <w:rFonts w:hint="eastAsia"/>
        </w:rPr>
        <w:t>驾驶员制动主</w:t>
      </w:r>
      <w:proofErr w:type="gramStart"/>
      <w:r w:rsidRPr="00B706EE">
        <w:rPr>
          <w:rFonts w:hint="eastAsia"/>
        </w:rPr>
        <w:t>缸压力</w:t>
      </w:r>
      <w:proofErr w:type="gramEnd"/>
      <w:r w:rsidRPr="00B706EE">
        <w:rPr>
          <w:rFonts w:hint="eastAsia"/>
        </w:rPr>
        <w:t>大于</w:t>
      </w:r>
      <w:commentRangeStart w:id="90"/>
      <w:commentRangeStart w:id="91"/>
      <w:r w:rsidR="003C6E1F" w:rsidRPr="00B706EE">
        <w:rPr>
          <w:rFonts w:hint="eastAsia"/>
        </w:rPr>
        <w:t>50</w:t>
      </w:r>
      <w:r w:rsidR="00C87AE3" w:rsidRPr="00B706EE">
        <w:rPr>
          <w:rFonts w:hint="eastAsia"/>
        </w:rPr>
        <w:t>bar</w:t>
      </w:r>
      <w:commentRangeEnd w:id="90"/>
      <w:r w:rsidR="00852B05" w:rsidRPr="00B706EE">
        <w:rPr>
          <w:rStyle w:val="CommentReference"/>
          <w:rFonts w:hint="eastAsia"/>
          <w:szCs w:val="22"/>
        </w:rPr>
        <w:commentReference w:id="90"/>
      </w:r>
      <w:commentRangeEnd w:id="91"/>
      <w:r w:rsidR="00561F9B" w:rsidRPr="00B706EE">
        <w:rPr>
          <w:rStyle w:val="CommentReference"/>
          <w:rFonts w:hint="eastAsia"/>
          <w:szCs w:val="22"/>
        </w:rPr>
        <w:commentReference w:id="91"/>
      </w:r>
      <w:r w:rsidRPr="00B706EE">
        <w:rPr>
          <w:rFonts w:hint="eastAsia"/>
        </w:rPr>
        <w:t>（</w:t>
      </w:r>
      <w:r w:rsidRPr="00B706EE">
        <w:rPr>
          <w:rFonts w:hint="eastAsia"/>
        </w:rPr>
        <w:t>TBD</w:t>
      </w:r>
      <w:r w:rsidRPr="00B706EE">
        <w:rPr>
          <w:rFonts w:hint="eastAsia"/>
        </w:rPr>
        <w:t>）</w:t>
      </w:r>
      <w:r w:rsidR="003C6E1F" w:rsidRPr="00B706EE">
        <w:rPr>
          <w:rFonts w:hint="eastAsia"/>
        </w:rPr>
        <w:t>表征驾驶员想</w:t>
      </w:r>
      <w:r w:rsidR="00D47FE9" w:rsidRPr="00B706EE">
        <w:rPr>
          <w:rFonts w:hint="eastAsia"/>
        </w:rPr>
        <w:t>通过制动踏板</w:t>
      </w:r>
      <w:r w:rsidR="00C55641" w:rsidRPr="00B706EE">
        <w:rPr>
          <w:rFonts w:hint="eastAsia"/>
        </w:rPr>
        <w:t>结束</w:t>
      </w:r>
      <w:r w:rsidR="00C55641" w:rsidRPr="00B706EE">
        <w:rPr>
          <w:rFonts w:hint="eastAsia"/>
        </w:rPr>
        <w:t>HDC</w:t>
      </w:r>
      <w:r w:rsidR="00C55641" w:rsidRPr="00B706EE">
        <w:rPr>
          <w:rFonts w:hint="eastAsia"/>
        </w:rPr>
        <w:t>功能</w:t>
      </w:r>
    </w:p>
    <w:p w14:paraId="67984C4A" w14:textId="01ED7ACE" w:rsidR="009C3092" w:rsidRDefault="00E407E2" w:rsidP="000A4F01">
      <w:pPr>
        <w:pStyle w:val="ListParagraph"/>
        <w:numPr>
          <w:ilvl w:val="0"/>
          <w:numId w:val="30"/>
        </w:numPr>
        <w:ind w:firstLineChars="0"/>
      </w:pPr>
      <w:r w:rsidRPr="00B706EE">
        <w:rPr>
          <w:rFonts w:hint="eastAsia"/>
        </w:rPr>
        <w:t>驾驶员前后轴总制动需求扭矩</w:t>
      </w:r>
      <w:r w:rsidR="00750BCC" w:rsidRPr="00B706EE">
        <w:rPr>
          <w:rFonts w:hint="eastAsia"/>
        </w:rPr>
        <w:t xml:space="preserve">- </w:t>
      </w:r>
      <w:r w:rsidR="002D2B7A" w:rsidRPr="00B706EE">
        <w:rPr>
          <w:rFonts w:hint="eastAsia"/>
        </w:rPr>
        <w:t>HDC</w:t>
      </w:r>
      <w:r w:rsidR="002D2B7A" w:rsidRPr="00B706EE">
        <w:rPr>
          <w:rFonts w:hint="eastAsia"/>
        </w:rPr>
        <w:t>请求的总制动扭矩（包含电液）</w:t>
      </w:r>
      <w:r w:rsidR="00750BCC" w:rsidRPr="00B706EE">
        <w:rPr>
          <w:rFonts w:hint="eastAsia"/>
        </w:rPr>
        <w:t>&gt;</w:t>
      </w:r>
      <w:r w:rsidR="002D2B7A" w:rsidRPr="00B706EE">
        <w:rPr>
          <w:rFonts w:hint="eastAsia"/>
        </w:rPr>
        <w:t>100Nm</w:t>
      </w:r>
      <w:r w:rsidR="002D2B7A" w:rsidRPr="00B706EE">
        <w:rPr>
          <w:rFonts w:hint="eastAsia"/>
        </w:rPr>
        <w:t>（</w:t>
      </w:r>
      <w:commentRangeStart w:id="92"/>
      <w:commentRangeStart w:id="93"/>
      <w:r w:rsidR="002D2B7A" w:rsidRPr="00B706EE">
        <w:rPr>
          <w:rFonts w:hint="eastAsia"/>
        </w:rPr>
        <w:t>TBD</w:t>
      </w:r>
      <w:commentRangeEnd w:id="92"/>
      <w:r w:rsidR="00852B05" w:rsidRPr="00B706EE">
        <w:rPr>
          <w:rStyle w:val="CommentReference"/>
          <w:rFonts w:hint="eastAsia"/>
          <w:szCs w:val="22"/>
        </w:rPr>
        <w:commentReference w:id="92"/>
      </w:r>
      <w:commentRangeEnd w:id="93"/>
      <w:r w:rsidR="001E5103" w:rsidRPr="00B706EE">
        <w:rPr>
          <w:rStyle w:val="CommentReference"/>
          <w:rFonts w:hint="eastAsia"/>
          <w:szCs w:val="22"/>
        </w:rPr>
        <w:commentReference w:id="93"/>
      </w:r>
      <w:r w:rsidR="002D2B7A" w:rsidRPr="00B706EE">
        <w:rPr>
          <w:rFonts w:hint="eastAsia"/>
        </w:rPr>
        <w:t>）</w:t>
      </w:r>
      <w:r w:rsidR="00750BCC" w:rsidRPr="00B706EE">
        <w:rPr>
          <w:rFonts w:hint="eastAsia"/>
        </w:rPr>
        <w:t xml:space="preserve"> </w:t>
      </w:r>
      <w:r w:rsidR="00750BCC" w:rsidRPr="00B706EE">
        <w:rPr>
          <w:rFonts w:hint="eastAsia"/>
        </w:rPr>
        <w:t>超过一定时间（</w:t>
      </w:r>
      <w:r w:rsidR="000B5ECC" w:rsidRPr="00B706EE">
        <w:rPr>
          <w:rFonts w:hint="eastAsia"/>
        </w:rPr>
        <w:t>100ms</w:t>
      </w:r>
      <w:r w:rsidR="00750BCC" w:rsidRPr="00B706EE">
        <w:rPr>
          <w:rFonts w:hint="eastAsia"/>
        </w:rPr>
        <w:t>）</w:t>
      </w:r>
      <w:r w:rsidR="000B5ECC" w:rsidRPr="00B706EE">
        <w:rPr>
          <w:rFonts w:hint="eastAsia"/>
        </w:rPr>
        <w:t>表征</w:t>
      </w:r>
      <w:r w:rsidR="00750BCC" w:rsidRPr="00B706EE">
        <w:rPr>
          <w:rFonts w:hint="eastAsia"/>
        </w:rPr>
        <w:t>驾驶员</w:t>
      </w:r>
      <w:r w:rsidR="000B5ECC" w:rsidRPr="00B706EE">
        <w:rPr>
          <w:rFonts w:hint="eastAsia"/>
        </w:rPr>
        <w:t>需要</w:t>
      </w:r>
      <w:r w:rsidR="00750BCC" w:rsidRPr="00B706EE">
        <w:rPr>
          <w:rFonts w:hint="eastAsia"/>
        </w:rPr>
        <w:t>制动干预</w:t>
      </w:r>
      <w:r w:rsidR="00750BCC" w:rsidRPr="00B706EE">
        <w:rPr>
          <w:rFonts w:hint="eastAsia"/>
        </w:rPr>
        <w:t>HDC</w:t>
      </w:r>
      <w:r w:rsidR="00750BCC" w:rsidRPr="00B706EE">
        <w:rPr>
          <w:rFonts w:hint="eastAsia"/>
        </w:rPr>
        <w:t>制动请求。</w:t>
      </w:r>
      <w:r w:rsidR="00666591" w:rsidRPr="00503C90">
        <w:rPr>
          <w:rFonts w:hint="eastAsia"/>
          <w:highlight w:val="yellow"/>
        </w:rPr>
        <w:t>（需要和制动供应商确认，下列信号的和是否表征驾驶员总的制动请求。）</w:t>
      </w:r>
    </w:p>
    <w:p w14:paraId="26F17065" w14:textId="7428E756" w:rsidR="00666591" w:rsidRPr="00B706EE" w:rsidRDefault="00666591" w:rsidP="000A4F01">
      <w:pPr>
        <w:pStyle w:val="ListParagraph"/>
        <w:numPr>
          <w:ilvl w:val="0"/>
          <w:numId w:val="30"/>
        </w:numPr>
        <w:ind w:firstLineChars="0"/>
      </w:pPr>
      <w:r>
        <w:rPr>
          <w:noProof/>
        </w:rPr>
        <w:drawing>
          <wp:inline distT="0" distB="0" distL="0" distR="0" wp14:anchorId="603FCA52" wp14:editId="708C3069">
            <wp:extent cx="6120130" cy="984885"/>
            <wp:effectExtent l="0" t="0" r="0" b="5715"/>
            <wp:docPr id="107311995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19956" name="图片 1" descr="图形用户界面, 文本, 应用程序, 电子邮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0382" w14:textId="3787BDC2" w:rsidR="00FC7C96" w:rsidRPr="00B706EE" w:rsidRDefault="0034668A" w:rsidP="00D47FE9">
      <w:pPr>
        <w:pStyle w:val="ListParagraph"/>
        <w:numPr>
          <w:ilvl w:val="0"/>
          <w:numId w:val="30"/>
        </w:numPr>
        <w:ind w:firstLineChars="0"/>
      </w:pPr>
      <w:r w:rsidRPr="00B706EE">
        <w:rPr>
          <w:rFonts w:hint="eastAsia"/>
        </w:rPr>
        <w:t>驾驶员</w:t>
      </w:r>
      <w:r w:rsidR="004F4323" w:rsidRPr="00B706EE">
        <w:rPr>
          <w:rFonts w:hint="eastAsia"/>
        </w:rPr>
        <w:t>踩油门</w:t>
      </w:r>
      <w:r w:rsidR="00EA29E6" w:rsidRPr="00B706EE">
        <w:rPr>
          <w:rFonts w:hint="eastAsia"/>
        </w:rPr>
        <w:t>开度</w:t>
      </w:r>
      <w:r w:rsidR="00EA29E6" w:rsidRPr="00820B09">
        <w:rPr>
          <w:rFonts w:hint="eastAsia"/>
          <w:highlight w:val="yellow"/>
        </w:rPr>
        <w:t xml:space="preserve">&gt; </w:t>
      </w:r>
      <w:r w:rsidR="00820B09" w:rsidRPr="00820B09">
        <w:rPr>
          <w:rFonts w:hint="eastAsia"/>
          <w:highlight w:val="yellow"/>
        </w:rPr>
        <w:t>xx</w:t>
      </w:r>
      <w:r w:rsidR="00EA29E6" w:rsidRPr="00820B09">
        <w:rPr>
          <w:rFonts w:hint="eastAsia"/>
          <w:highlight w:val="yellow"/>
        </w:rPr>
        <w:t>% (</w:t>
      </w:r>
      <w:r w:rsidR="00D120F6" w:rsidRPr="00820B09">
        <w:rPr>
          <w:rFonts w:hint="eastAsia"/>
          <w:highlight w:val="yellow"/>
        </w:rPr>
        <w:t>TBD</w:t>
      </w:r>
      <w:r w:rsidR="00EA29E6" w:rsidRPr="00820B09">
        <w:rPr>
          <w:rFonts w:hint="eastAsia"/>
          <w:highlight w:val="yellow"/>
        </w:rPr>
        <w:t>)</w:t>
      </w:r>
      <w:r w:rsidR="00D120F6" w:rsidRPr="00820B09">
        <w:rPr>
          <w:rFonts w:hint="eastAsia"/>
          <w:highlight w:val="yellow"/>
        </w:rPr>
        <w:t>，</w:t>
      </w:r>
      <w:r w:rsidR="00D120F6" w:rsidRPr="00B706EE">
        <w:rPr>
          <w:rFonts w:hint="eastAsia"/>
        </w:rPr>
        <w:t xml:space="preserve"> </w:t>
      </w:r>
      <w:r w:rsidR="00D120F6" w:rsidRPr="00B706EE">
        <w:rPr>
          <w:rFonts w:hint="eastAsia"/>
        </w:rPr>
        <w:t>表征驾驶员想通过油门加速</w:t>
      </w:r>
      <w:r w:rsidR="00901EDE" w:rsidRPr="00B706EE">
        <w:rPr>
          <w:rFonts w:hint="eastAsia"/>
        </w:rPr>
        <w:t>退出</w:t>
      </w:r>
      <w:r w:rsidR="00901EDE" w:rsidRPr="00B706EE">
        <w:rPr>
          <w:rFonts w:hint="eastAsia"/>
        </w:rPr>
        <w:t>HDC</w:t>
      </w:r>
      <w:r w:rsidR="00D120F6" w:rsidRPr="00B706EE">
        <w:rPr>
          <w:rFonts w:hint="eastAsia"/>
        </w:rPr>
        <w:t>。</w:t>
      </w:r>
    </w:p>
    <w:p w14:paraId="39F44FF1" w14:textId="7E036C77" w:rsidR="003E5D8A" w:rsidRPr="00B706EE" w:rsidRDefault="00750BCC" w:rsidP="000A4F01">
      <w:pPr>
        <w:pStyle w:val="ListParagraph"/>
        <w:numPr>
          <w:ilvl w:val="0"/>
          <w:numId w:val="30"/>
        </w:numPr>
        <w:ind w:firstLineChars="0"/>
      </w:pPr>
      <w:r w:rsidRPr="00B706EE">
        <w:rPr>
          <w:rFonts w:hint="eastAsia"/>
        </w:rPr>
        <w:t>故障降级需要立刻退出</w:t>
      </w:r>
      <w:r w:rsidRPr="00B706EE">
        <w:rPr>
          <w:rFonts w:hint="eastAsia"/>
        </w:rPr>
        <w:t>HDC</w:t>
      </w:r>
      <w:r w:rsidRPr="00B706EE">
        <w:rPr>
          <w:rFonts w:hint="eastAsia"/>
        </w:rPr>
        <w:t>控制</w:t>
      </w:r>
    </w:p>
    <w:p w14:paraId="0D29A0BB" w14:textId="1934A170" w:rsidR="00D140ED" w:rsidRPr="00B706EE" w:rsidRDefault="00750BCC" w:rsidP="00D140ED">
      <w:pPr>
        <w:pStyle w:val="ListParagraph"/>
        <w:numPr>
          <w:ilvl w:val="0"/>
          <w:numId w:val="30"/>
        </w:numPr>
        <w:ind w:firstLineChars="0"/>
      </w:pPr>
      <w:r w:rsidRPr="00B706EE">
        <w:rPr>
          <w:rFonts w:hint="eastAsia"/>
        </w:rPr>
        <w:t>ECD</w:t>
      </w:r>
      <w:r w:rsidRPr="00B706EE">
        <w:rPr>
          <w:rFonts w:hint="eastAsia"/>
        </w:rPr>
        <w:t>功能激活</w:t>
      </w:r>
    </w:p>
    <w:p w14:paraId="1DBBDFC1" w14:textId="2CD78CC7" w:rsidR="00750BCC" w:rsidRPr="00B706EE" w:rsidRDefault="00750BCC" w:rsidP="00D140ED">
      <w:pPr>
        <w:pStyle w:val="ListParagraph"/>
        <w:numPr>
          <w:ilvl w:val="0"/>
          <w:numId w:val="30"/>
        </w:numPr>
        <w:ind w:firstLineChars="0"/>
      </w:pPr>
      <w:r w:rsidRPr="00B706EE">
        <w:rPr>
          <w:rFonts w:hint="eastAsia"/>
        </w:rPr>
        <w:t>EPB</w:t>
      </w:r>
      <w:r w:rsidRPr="00B706EE">
        <w:rPr>
          <w:rFonts w:hint="eastAsia"/>
        </w:rPr>
        <w:t>处于关闭状态</w:t>
      </w:r>
    </w:p>
    <w:p w14:paraId="1771B788" w14:textId="45334749" w:rsidR="00750BCC" w:rsidRPr="00B706EE" w:rsidRDefault="00750BCC" w:rsidP="00D140ED">
      <w:pPr>
        <w:pStyle w:val="ListParagraph"/>
        <w:numPr>
          <w:ilvl w:val="0"/>
          <w:numId w:val="30"/>
        </w:numPr>
        <w:ind w:firstLineChars="0"/>
      </w:pPr>
      <w:r w:rsidRPr="00B706EE">
        <w:rPr>
          <w:rFonts w:hint="eastAsia"/>
        </w:rPr>
        <w:t>HA</w:t>
      </w:r>
      <w:r w:rsidRPr="00B706EE">
        <w:rPr>
          <w:rFonts w:hint="eastAsia"/>
        </w:rPr>
        <w:t>功能请求</w:t>
      </w:r>
      <w:commentRangeStart w:id="94"/>
      <w:commentRangeStart w:id="95"/>
      <w:r w:rsidRPr="00B706EE">
        <w:rPr>
          <w:rFonts w:hint="eastAsia"/>
        </w:rPr>
        <w:t>停车</w:t>
      </w:r>
      <w:commentRangeEnd w:id="94"/>
      <w:r w:rsidR="00852B05" w:rsidRPr="00B706EE">
        <w:rPr>
          <w:rStyle w:val="CommentReference"/>
          <w:szCs w:val="22"/>
        </w:rPr>
        <w:commentReference w:id="94"/>
      </w:r>
      <w:commentRangeEnd w:id="95"/>
      <w:r w:rsidR="001E5103" w:rsidRPr="00B706EE">
        <w:rPr>
          <w:rStyle w:val="CommentReference"/>
          <w:szCs w:val="22"/>
        </w:rPr>
        <w:commentReference w:id="95"/>
      </w:r>
    </w:p>
    <w:p w14:paraId="5417B8A4" w14:textId="77777777" w:rsidR="008F163C" w:rsidRPr="00503C90" w:rsidRDefault="00750BCC" w:rsidP="000A4F01">
      <w:pPr>
        <w:pStyle w:val="ListParagraph"/>
        <w:numPr>
          <w:ilvl w:val="0"/>
          <w:numId w:val="30"/>
        </w:numPr>
        <w:ind w:firstLineChars="0"/>
        <w:rPr>
          <w:highlight w:val="yellow"/>
        </w:rPr>
      </w:pPr>
      <w:r w:rsidRPr="00503C90">
        <w:rPr>
          <w:rFonts w:hint="eastAsia"/>
          <w:highlight w:val="yellow"/>
        </w:rPr>
        <w:t>车辆保持静止超过一定时间（</w:t>
      </w:r>
      <w:commentRangeStart w:id="96"/>
      <w:commentRangeStart w:id="97"/>
      <w:r w:rsidR="00727EE2" w:rsidRPr="00503C90">
        <w:rPr>
          <w:highlight w:val="yellow"/>
        </w:rPr>
        <w:t>100ms</w:t>
      </w:r>
      <w:commentRangeEnd w:id="96"/>
      <w:r w:rsidR="00852B05" w:rsidRPr="00503C90">
        <w:rPr>
          <w:rStyle w:val="CommentReference"/>
          <w:rFonts w:hint="eastAsia"/>
          <w:szCs w:val="22"/>
          <w:highlight w:val="yellow"/>
        </w:rPr>
        <w:commentReference w:id="96"/>
      </w:r>
      <w:commentRangeEnd w:id="97"/>
      <w:r w:rsidR="00B307E1" w:rsidRPr="00503C90">
        <w:rPr>
          <w:rStyle w:val="CommentReference"/>
          <w:rFonts w:hint="eastAsia"/>
          <w:szCs w:val="22"/>
          <w:highlight w:val="yellow"/>
        </w:rPr>
        <w:commentReference w:id="97"/>
      </w:r>
      <w:r w:rsidRPr="00503C90">
        <w:rPr>
          <w:rFonts w:hint="eastAsia"/>
          <w:highlight w:val="yellow"/>
        </w:rPr>
        <w:t>）</w:t>
      </w:r>
    </w:p>
    <w:p w14:paraId="7A8B36CD" w14:textId="1F6DF69E" w:rsidR="00F36E64" w:rsidRDefault="00FA6B1F" w:rsidP="00503C90">
      <w:pPr>
        <w:pStyle w:val="ListParagraph"/>
        <w:numPr>
          <w:ilvl w:val="0"/>
          <w:numId w:val="30"/>
        </w:numPr>
        <w:ind w:firstLineChars="0" w:firstLine="0"/>
      </w:pPr>
      <w:r w:rsidRPr="00503C90">
        <w:rPr>
          <w:rFonts w:hint="eastAsia"/>
          <w:highlight w:val="yellow"/>
        </w:rPr>
        <w:t>车速小于</w:t>
      </w:r>
      <w:proofErr w:type="gramStart"/>
      <w:r w:rsidRPr="00503C90">
        <w:rPr>
          <w:rFonts w:hint="eastAsia"/>
          <w:highlight w:val="yellow"/>
        </w:rPr>
        <w:t>蠕</w:t>
      </w:r>
      <w:proofErr w:type="gramEnd"/>
      <w:r w:rsidRPr="00503C90">
        <w:rPr>
          <w:rFonts w:hint="eastAsia"/>
          <w:highlight w:val="yellow"/>
        </w:rPr>
        <w:t>行车速（</w:t>
      </w:r>
      <w:r w:rsidRPr="00503C90">
        <w:rPr>
          <w:highlight w:val="yellow"/>
        </w:rPr>
        <w:t>TBD</w:t>
      </w:r>
      <w:r w:rsidRPr="00503C90">
        <w:rPr>
          <w:rFonts w:hint="eastAsia"/>
          <w:highlight w:val="yellow"/>
        </w:rPr>
        <w:t>）</w:t>
      </w:r>
      <w:r w:rsidR="008F163C">
        <w:rPr>
          <w:rFonts w:hint="eastAsia"/>
          <w:highlight w:val="yellow"/>
        </w:rPr>
        <w:t>目前看起来</w:t>
      </w:r>
      <w:r w:rsidR="00B8496E">
        <w:rPr>
          <w:rFonts w:hint="eastAsia"/>
          <w:highlight w:val="yellow"/>
        </w:rPr>
        <w:t>没有交集，</w:t>
      </w:r>
      <w:proofErr w:type="gramStart"/>
      <w:r w:rsidR="00B8496E">
        <w:rPr>
          <w:rFonts w:hint="eastAsia"/>
          <w:highlight w:val="yellow"/>
        </w:rPr>
        <w:t>蠕</w:t>
      </w:r>
      <w:proofErr w:type="gramEnd"/>
      <w:r w:rsidR="00B8496E">
        <w:rPr>
          <w:rFonts w:hint="eastAsia"/>
          <w:highlight w:val="yellow"/>
        </w:rPr>
        <w:t>行模式会在下坡时产生驱动扭矩吗？</w:t>
      </w:r>
      <w:r w:rsidR="00EC39B0">
        <w:rPr>
          <w:rFonts w:hint="eastAsia"/>
          <w:highlight w:val="yellow"/>
        </w:rPr>
        <w:t>如果有需求，可以选择禁用一方，看</w:t>
      </w:r>
      <w:r w:rsidR="00B46B25">
        <w:rPr>
          <w:rFonts w:hint="eastAsia"/>
          <w:highlight w:val="yellow"/>
        </w:rPr>
        <w:t>SGMW</w:t>
      </w:r>
      <w:r w:rsidR="00B46B25">
        <w:rPr>
          <w:rFonts w:hint="eastAsia"/>
          <w:highlight w:val="yellow"/>
        </w:rPr>
        <w:t>需求的优先级。</w:t>
      </w:r>
      <w:r w:rsidR="00106E93">
        <w:rPr>
          <w:rFonts w:hint="eastAsia"/>
          <w:highlight w:val="yellow"/>
        </w:rPr>
        <w:t>如果需要</w:t>
      </w:r>
      <w:proofErr w:type="gramStart"/>
      <w:r w:rsidR="00106E93">
        <w:rPr>
          <w:rFonts w:hint="eastAsia"/>
          <w:highlight w:val="yellow"/>
        </w:rPr>
        <w:t>蠕</w:t>
      </w:r>
      <w:proofErr w:type="gramEnd"/>
      <w:r w:rsidR="00106E93">
        <w:rPr>
          <w:rFonts w:hint="eastAsia"/>
          <w:highlight w:val="yellow"/>
        </w:rPr>
        <w:t>行</w:t>
      </w:r>
      <w:r w:rsidR="00674800">
        <w:rPr>
          <w:rFonts w:hint="eastAsia"/>
          <w:highlight w:val="yellow"/>
        </w:rPr>
        <w:t>优先级高于</w:t>
      </w:r>
      <w:r w:rsidR="00674800">
        <w:rPr>
          <w:rFonts w:hint="eastAsia"/>
          <w:highlight w:val="yellow"/>
        </w:rPr>
        <w:t>HDC</w:t>
      </w:r>
      <w:r w:rsidR="00674800">
        <w:rPr>
          <w:rFonts w:hint="eastAsia"/>
          <w:highlight w:val="yellow"/>
        </w:rPr>
        <w:t>，</w:t>
      </w:r>
      <w:r w:rsidR="00674800">
        <w:rPr>
          <w:rFonts w:hint="eastAsia"/>
          <w:highlight w:val="yellow"/>
        </w:rPr>
        <w:t>HDC</w:t>
      </w:r>
      <w:r w:rsidR="00674800">
        <w:rPr>
          <w:rFonts w:hint="eastAsia"/>
          <w:highlight w:val="yellow"/>
        </w:rPr>
        <w:t>可以收</w:t>
      </w:r>
      <w:proofErr w:type="gramStart"/>
      <w:r w:rsidR="00674800">
        <w:rPr>
          <w:rFonts w:hint="eastAsia"/>
          <w:highlight w:val="yellow"/>
        </w:rPr>
        <w:t>蠕</w:t>
      </w:r>
      <w:proofErr w:type="gramEnd"/>
      <w:r w:rsidR="00674800">
        <w:rPr>
          <w:rFonts w:hint="eastAsia"/>
          <w:highlight w:val="yellow"/>
        </w:rPr>
        <w:t>行激活状态，用来退出</w:t>
      </w:r>
      <w:r w:rsidR="00275530">
        <w:rPr>
          <w:rFonts w:hint="eastAsia"/>
          <w:highlight w:val="yellow"/>
        </w:rPr>
        <w:t>HDC</w:t>
      </w:r>
      <w:r w:rsidR="00275530">
        <w:rPr>
          <w:rFonts w:hint="eastAsia"/>
          <w:highlight w:val="yellow"/>
        </w:rPr>
        <w:t>控制，</w:t>
      </w:r>
      <w:proofErr w:type="gramStart"/>
      <w:r w:rsidR="00275530">
        <w:rPr>
          <w:rFonts w:hint="eastAsia"/>
          <w:highlight w:val="yellow"/>
        </w:rPr>
        <w:t>反之由</w:t>
      </w:r>
      <w:proofErr w:type="gramEnd"/>
      <w:r w:rsidR="00275530">
        <w:rPr>
          <w:rFonts w:hint="eastAsia"/>
          <w:highlight w:val="yellow"/>
        </w:rPr>
        <w:t>VCU</w:t>
      </w:r>
      <w:r w:rsidR="00275530">
        <w:rPr>
          <w:rFonts w:hint="eastAsia"/>
          <w:highlight w:val="yellow"/>
        </w:rPr>
        <w:t>收</w:t>
      </w:r>
      <w:r w:rsidR="00275530">
        <w:rPr>
          <w:rFonts w:hint="eastAsia"/>
          <w:highlight w:val="yellow"/>
        </w:rPr>
        <w:t>HDC</w:t>
      </w:r>
      <w:r w:rsidR="00275530">
        <w:rPr>
          <w:rFonts w:hint="eastAsia"/>
          <w:highlight w:val="yellow"/>
        </w:rPr>
        <w:t>工作状态抑制</w:t>
      </w:r>
      <w:proofErr w:type="gramStart"/>
      <w:r w:rsidR="00275530">
        <w:rPr>
          <w:rFonts w:hint="eastAsia"/>
          <w:highlight w:val="yellow"/>
        </w:rPr>
        <w:t>蠕</w:t>
      </w:r>
      <w:proofErr w:type="gramEnd"/>
      <w:r w:rsidR="00275530">
        <w:rPr>
          <w:rFonts w:hint="eastAsia"/>
          <w:highlight w:val="yellow"/>
        </w:rPr>
        <w:t>行。</w:t>
      </w:r>
    </w:p>
    <w:p w14:paraId="7FFFFE02" w14:textId="5A834F6F" w:rsidR="005F6C1B" w:rsidRPr="00B706EE" w:rsidRDefault="005F6C1B" w:rsidP="000A4F01">
      <w:pPr>
        <w:pStyle w:val="ListParagraph"/>
        <w:numPr>
          <w:ilvl w:val="0"/>
          <w:numId w:val="30"/>
        </w:numPr>
        <w:ind w:firstLineChars="0"/>
      </w:pPr>
      <w:r w:rsidRPr="00B706EE">
        <w:rPr>
          <w:rFonts w:hint="eastAsia"/>
        </w:rPr>
        <w:t xml:space="preserve">ADAS </w:t>
      </w:r>
      <w:r w:rsidRPr="00B706EE">
        <w:rPr>
          <w:rFonts w:hint="eastAsia"/>
        </w:rPr>
        <w:t>功能</w:t>
      </w:r>
      <w:commentRangeStart w:id="98"/>
      <w:commentRangeStart w:id="99"/>
      <w:r w:rsidRPr="00B706EE">
        <w:rPr>
          <w:rFonts w:hint="eastAsia"/>
        </w:rPr>
        <w:t>激活</w:t>
      </w:r>
      <w:commentRangeEnd w:id="98"/>
      <w:r w:rsidR="009035E4" w:rsidRPr="00B706EE">
        <w:rPr>
          <w:rStyle w:val="CommentReference"/>
          <w:szCs w:val="22"/>
        </w:rPr>
        <w:commentReference w:id="98"/>
      </w:r>
      <w:commentRangeEnd w:id="99"/>
      <w:r w:rsidR="00077A98" w:rsidRPr="00B706EE">
        <w:rPr>
          <w:rStyle w:val="CommentReference"/>
          <w:szCs w:val="22"/>
        </w:rPr>
        <w:commentReference w:id="99"/>
      </w:r>
    </w:p>
    <w:p w14:paraId="52E9E550" w14:textId="77777777" w:rsidR="005C24F4" w:rsidRDefault="005C24F4" w:rsidP="0094318D">
      <w:pPr>
        <w:pStyle w:val="ListParagraph"/>
        <w:ind w:left="1070" w:firstLineChars="0" w:firstLine="0"/>
      </w:pPr>
    </w:p>
    <w:p w14:paraId="63AF989C" w14:textId="77777777" w:rsidR="00ED7EA8" w:rsidRPr="004210DA" w:rsidRDefault="00ED7EA8" w:rsidP="006537BB">
      <w:pPr>
        <w:ind w:firstLineChars="0" w:firstLine="0"/>
      </w:pPr>
    </w:p>
    <w:p w14:paraId="02FFE34B" w14:textId="306F7A7D" w:rsidR="005A56A1" w:rsidRPr="00E03094" w:rsidRDefault="00EE5626" w:rsidP="006A3436">
      <w:pPr>
        <w:pStyle w:val="Heading2"/>
        <w:spacing w:line="360" w:lineRule="auto"/>
      </w:pPr>
      <w:bookmarkStart w:id="100" w:name="_Toc207715821"/>
      <w:r w:rsidRPr="00E973B9">
        <w:rPr>
          <w:rFonts w:hint="eastAsia"/>
        </w:rPr>
        <w:t>控制</w:t>
      </w:r>
      <w:bookmarkEnd w:id="100"/>
      <w:r w:rsidR="00311054">
        <w:rPr>
          <w:rFonts w:hint="eastAsia"/>
        </w:rPr>
        <w:t>执行器</w:t>
      </w:r>
    </w:p>
    <w:p w14:paraId="0F7B056A" w14:textId="63F91EC4" w:rsidR="001F4B1F" w:rsidRPr="00C33269" w:rsidRDefault="006A3436" w:rsidP="001F4B1F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>
        <w:rPr>
          <w:rFonts w:hint="eastAsia"/>
        </w:rPr>
        <w:t>HDC</w:t>
      </w:r>
      <w:r w:rsidR="000742B1" w:rsidRPr="00E03094">
        <w:rPr>
          <w:rFonts w:hint="eastAsia"/>
        </w:rPr>
        <w:t>控制功能</w:t>
      </w:r>
      <w:r w:rsidR="001E6CD7" w:rsidRPr="00E03094">
        <w:rPr>
          <w:rFonts w:hint="eastAsia"/>
        </w:rPr>
        <w:t>工作时会使用所有以下范围内可用执行器：</w:t>
      </w:r>
      <w:r w:rsidR="001F4B1F" w:rsidRPr="00E03094">
        <w:rPr>
          <w:rFonts w:hint="eastAsia"/>
        </w:rPr>
        <w:t>包括：</w:t>
      </w:r>
    </w:p>
    <w:p w14:paraId="7D8B73DE" w14:textId="7404CEB4" w:rsidR="001F4B1F" w:rsidRPr="006D2756" w:rsidRDefault="00F55EB9" w:rsidP="00B226F4">
      <w:pPr>
        <w:pStyle w:val="Heading3"/>
      </w:pPr>
      <w:r w:rsidRPr="006D2756">
        <w:rPr>
          <w:rFonts w:hint="eastAsia"/>
        </w:rPr>
        <w:t>驱动系统执行器</w:t>
      </w:r>
      <w:r w:rsidR="00E37F82" w:rsidRPr="006D2756">
        <w:rPr>
          <w:rFonts w:hint="eastAsia"/>
        </w:rPr>
        <w:t xml:space="preserve"> </w:t>
      </w:r>
      <w:r w:rsidR="00DD4BC4">
        <w:rPr>
          <w:rFonts w:hint="eastAsia"/>
        </w:rPr>
        <w:t>可选</w:t>
      </w:r>
      <w:r w:rsidRPr="006D2756">
        <w:rPr>
          <w:rFonts w:hint="eastAsia"/>
        </w:rPr>
        <w:t>（</w:t>
      </w:r>
      <w:r w:rsidR="0065791D" w:rsidRPr="006D2756">
        <w:rPr>
          <w:rFonts w:hint="eastAsia"/>
        </w:rPr>
        <w:t>电制动</w:t>
      </w:r>
      <w:commentRangeStart w:id="101"/>
      <w:commentRangeStart w:id="102"/>
      <w:r w:rsidR="0065791D" w:rsidRPr="006D2756">
        <w:rPr>
          <w:rFonts w:hint="eastAsia"/>
        </w:rPr>
        <w:t>控制</w:t>
      </w:r>
      <w:commentRangeEnd w:id="101"/>
      <w:r w:rsidR="00641422" w:rsidRPr="006D2756">
        <w:rPr>
          <w:rStyle w:val="CommentReference"/>
          <w:rFonts w:hint="eastAsia"/>
          <w:sz w:val="28"/>
          <w:szCs w:val="32"/>
        </w:rPr>
        <w:commentReference w:id="101"/>
      </w:r>
      <w:commentRangeEnd w:id="102"/>
      <w:r w:rsidR="00C65B67" w:rsidRPr="006D2756">
        <w:rPr>
          <w:rStyle w:val="CommentReference"/>
          <w:rFonts w:hint="eastAsia"/>
          <w:sz w:val="28"/>
          <w:szCs w:val="32"/>
        </w:rPr>
        <w:commentReference w:id="102"/>
      </w:r>
      <w:r w:rsidRPr="006D2756">
        <w:rPr>
          <w:rFonts w:hint="eastAsia"/>
        </w:rPr>
        <w:t>）</w:t>
      </w:r>
    </w:p>
    <w:p w14:paraId="54F83452" w14:textId="2D8C9F62" w:rsidR="0045041F" w:rsidRPr="006D2756" w:rsidRDefault="00B226F4" w:rsidP="00B226F4">
      <w:pPr>
        <w:ind w:firstLine="420"/>
        <w:rPr>
          <w:color w:val="0000FF"/>
        </w:rPr>
      </w:pPr>
      <w:r w:rsidRPr="006D2756">
        <w:rPr>
          <w:rFonts w:hint="eastAsia"/>
          <w:lang w:val="zh-CN"/>
        </w:rPr>
        <w:t>轴间四驱：</w:t>
      </w:r>
      <w:r w:rsidR="003B56A4">
        <w:rPr>
          <w:rFonts w:hint="eastAsia"/>
          <w:lang w:val="zh-CN"/>
        </w:rPr>
        <w:t>HDC</w:t>
      </w:r>
      <w:r w:rsidR="00452971" w:rsidRPr="006D2756">
        <w:rPr>
          <w:rFonts w:hint="eastAsia"/>
          <w:lang w:val="zh-CN"/>
        </w:rPr>
        <w:t>功能请求前后</w:t>
      </w:r>
      <w:r w:rsidR="00427201" w:rsidRPr="006D2756">
        <w:rPr>
          <w:rFonts w:hint="eastAsia"/>
          <w:lang w:val="zh-CN"/>
        </w:rPr>
        <w:t>轴</w:t>
      </w:r>
      <w:r w:rsidR="000470F9" w:rsidRPr="006D2756">
        <w:rPr>
          <w:rFonts w:hint="eastAsia"/>
          <w:lang w:val="zh-CN"/>
        </w:rPr>
        <w:t>的</w:t>
      </w:r>
      <w:r w:rsidR="00452971" w:rsidRPr="006D2756">
        <w:rPr>
          <w:rFonts w:hint="eastAsia"/>
          <w:lang w:val="zh-CN"/>
        </w:rPr>
        <w:t>电制动扭矩</w:t>
      </w:r>
      <w:r w:rsidR="0076026E" w:rsidRPr="006D2756">
        <w:rPr>
          <w:rFonts w:hint="eastAsia"/>
          <w:lang w:val="zh-CN"/>
        </w:rPr>
        <w:t>给</w:t>
      </w:r>
      <w:r w:rsidR="0076026E" w:rsidRPr="006D2756">
        <w:rPr>
          <w:rFonts w:hint="eastAsia"/>
          <w:lang w:val="zh-CN"/>
        </w:rPr>
        <w:t>VCU</w:t>
      </w:r>
      <w:r w:rsidRPr="006D2756">
        <w:rPr>
          <w:lang w:val="zh-CN"/>
        </w:rPr>
        <w:t>.</w:t>
      </w:r>
      <w:r w:rsidR="00CD18AB" w:rsidRPr="006D2756">
        <w:rPr>
          <w:rFonts w:hint="eastAsia"/>
          <w:lang w:val="zh-CN"/>
        </w:rPr>
        <w:t xml:space="preserve"> </w:t>
      </w:r>
      <w:r w:rsidR="00CD18AB" w:rsidRPr="006D2756">
        <w:rPr>
          <w:color w:val="0000FF"/>
        </w:rPr>
        <w:tab/>
      </w:r>
    </w:p>
    <w:p w14:paraId="51FA2496" w14:textId="1F48886C" w:rsidR="00717B37" w:rsidRDefault="00717B37" w:rsidP="0019304F">
      <w:pPr>
        <w:pStyle w:val="ListParagraph"/>
        <w:numPr>
          <w:ilvl w:val="3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t>驱动请求总</w:t>
      </w:r>
      <w:r w:rsidRPr="006D2756">
        <w:rPr>
          <w:rFonts w:hint="eastAsia"/>
          <w:color w:val="0000FF"/>
        </w:rPr>
        <w:t>激活请求</w:t>
      </w:r>
      <w:proofErr w:type="spellStart"/>
      <w:r w:rsidRPr="00717B37">
        <w:rPr>
          <w:color w:val="0000FF"/>
        </w:rPr>
        <w:t>VmcDrvTrqCtrlActRqst</w:t>
      </w:r>
      <w:proofErr w:type="spellEnd"/>
      <w:r w:rsidRPr="00717B37">
        <w:rPr>
          <w:rFonts w:hint="eastAsia"/>
          <w:color w:val="0000FF"/>
        </w:rPr>
        <w:t xml:space="preserve"> </w:t>
      </w:r>
      <w:r w:rsidRPr="006D2756">
        <w:rPr>
          <w:rFonts w:hint="eastAsia"/>
          <w:color w:val="0000FF"/>
        </w:rPr>
        <w:t>=0x01</w:t>
      </w:r>
      <w:r w:rsidRPr="006D2756">
        <w:rPr>
          <w:rFonts w:hint="eastAsia"/>
          <w:color w:val="0000FF"/>
        </w:rPr>
        <w:t>（</w:t>
      </w:r>
      <w:r w:rsidRPr="006D2756">
        <w:rPr>
          <w:rFonts w:hint="eastAsia"/>
          <w:color w:val="0000FF"/>
        </w:rPr>
        <w:t>Request</w:t>
      </w:r>
      <w:r w:rsidRPr="006D2756">
        <w:rPr>
          <w:rFonts w:hint="eastAsia"/>
          <w:color w:val="0000FF"/>
        </w:rPr>
        <w:t>请求）</w:t>
      </w:r>
    </w:p>
    <w:p w14:paraId="3E4A9439" w14:textId="74288819" w:rsidR="0019304F" w:rsidRPr="006D2756" w:rsidRDefault="007E4A3D" w:rsidP="0019304F">
      <w:pPr>
        <w:pStyle w:val="ListParagraph"/>
        <w:numPr>
          <w:ilvl w:val="3"/>
          <w:numId w:val="15"/>
        </w:numPr>
        <w:ind w:firstLineChars="0"/>
        <w:rPr>
          <w:color w:val="0000FF"/>
        </w:rPr>
      </w:pPr>
      <w:r w:rsidRPr="006D2756">
        <w:rPr>
          <w:rFonts w:hint="eastAsia"/>
          <w:color w:val="0000FF"/>
        </w:rPr>
        <w:t>电制动扭矩</w:t>
      </w:r>
      <w:r w:rsidR="0019304F" w:rsidRPr="006D2756">
        <w:rPr>
          <w:rFonts w:hint="eastAsia"/>
          <w:color w:val="0000FF"/>
        </w:rPr>
        <w:t>激活请求</w:t>
      </w:r>
      <w:proofErr w:type="spellStart"/>
      <w:r w:rsidRPr="006D2756">
        <w:rPr>
          <w:color w:val="0000FF"/>
        </w:rPr>
        <w:t>TotTarRegTrqCotrlRqst</w:t>
      </w:r>
      <w:proofErr w:type="spellEnd"/>
      <w:r w:rsidR="0019304F" w:rsidRPr="006D2756">
        <w:rPr>
          <w:rFonts w:hint="eastAsia"/>
          <w:color w:val="0000FF"/>
        </w:rPr>
        <w:t xml:space="preserve"> =0x01</w:t>
      </w:r>
      <w:r w:rsidR="0019304F" w:rsidRPr="006D2756">
        <w:rPr>
          <w:rFonts w:hint="eastAsia"/>
          <w:color w:val="0000FF"/>
        </w:rPr>
        <w:t>（</w:t>
      </w:r>
      <w:r w:rsidR="0019304F" w:rsidRPr="006D2756">
        <w:rPr>
          <w:rFonts w:hint="eastAsia"/>
          <w:color w:val="0000FF"/>
        </w:rPr>
        <w:t>Request</w:t>
      </w:r>
      <w:r w:rsidR="0019304F" w:rsidRPr="006D2756">
        <w:rPr>
          <w:rFonts w:hint="eastAsia"/>
          <w:color w:val="0000FF"/>
        </w:rPr>
        <w:t>请求）</w:t>
      </w:r>
    </w:p>
    <w:p w14:paraId="3C54C7AC" w14:textId="1A0CD4E2" w:rsidR="0045041F" w:rsidRPr="006D2756" w:rsidRDefault="00CD18AB" w:rsidP="0019304F">
      <w:pPr>
        <w:pStyle w:val="ListParagraph"/>
        <w:numPr>
          <w:ilvl w:val="3"/>
          <w:numId w:val="15"/>
        </w:numPr>
        <w:ind w:firstLineChars="0"/>
        <w:rPr>
          <w:lang w:val="zh-CN"/>
        </w:rPr>
      </w:pPr>
      <w:proofErr w:type="spellStart"/>
      <w:r w:rsidRPr="006D2756">
        <w:rPr>
          <w:rFonts w:hint="eastAsia"/>
          <w:color w:val="0000FF"/>
        </w:rPr>
        <w:t>Tar</w:t>
      </w:r>
      <w:r w:rsidR="00F81E98" w:rsidRPr="006D2756">
        <w:rPr>
          <w:rFonts w:hint="eastAsia"/>
          <w:color w:val="0000FF"/>
        </w:rPr>
        <w:t>RegTrqFront</w:t>
      </w:r>
      <w:proofErr w:type="spellEnd"/>
      <w:r w:rsidR="00F81E98" w:rsidRPr="006D2756">
        <w:rPr>
          <w:rFonts w:hint="eastAsia"/>
          <w:color w:val="0000FF"/>
        </w:rPr>
        <w:t xml:space="preserve">/ </w:t>
      </w:r>
      <w:proofErr w:type="spellStart"/>
      <w:r w:rsidR="00F81E98" w:rsidRPr="006D2756">
        <w:rPr>
          <w:rFonts w:hint="eastAsia"/>
          <w:color w:val="0000FF"/>
        </w:rPr>
        <w:t>TarRegTrqRear</w:t>
      </w:r>
      <w:proofErr w:type="spellEnd"/>
    </w:p>
    <w:p w14:paraId="42F1E1B2" w14:textId="18F78241" w:rsidR="005A5AEF" w:rsidRPr="006D2756" w:rsidRDefault="005A5AEF" w:rsidP="00B226F4">
      <w:pPr>
        <w:ind w:firstLine="420"/>
        <w:rPr>
          <w:lang w:val="zh-CN"/>
        </w:rPr>
      </w:pPr>
      <w:r w:rsidRPr="006D2756">
        <w:rPr>
          <w:lang w:val="zh-CN"/>
        </w:rPr>
        <w:tab/>
      </w:r>
      <w:r w:rsidR="00CD18AB" w:rsidRPr="006D2756">
        <w:rPr>
          <w:lang w:val="zh-CN"/>
        </w:rPr>
        <w:tab/>
      </w:r>
    </w:p>
    <w:p w14:paraId="3AA1600D" w14:textId="2F51E587" w:rsidR="00B226F4" w:rsidRPr="006D2756" w:rsidRDefault="00B226F4" w:rsidP="00B226F4">
      <w:pPr>
        <w:ind w:firstLine="420"/>
        <w:rPr>
          <w:lang w:val="zh-CN"/>
        </w:rPr>
      </w:pPr>
      <w:r w:rsidRPr="006D2756">
        <w:rPr>
          <w:rFonts w:hint="eastAsia"/>
          <w:lang w:val="zh-CN"/>
        </w:rPr>
        <w:t>分布式四驱：</w:t>
      </w:r>
      <w:r w:rsidR="003A795D">
        <w:rPr>
          <w:rFonts w:hint="eastAsia"/>
          <w:lang w:val="zh-CN"/>
        </w:rPr>
        <w:t>HDC</w:t>
      </w:r>
      <w:r w:rsidR="009108CD" w:rsidRPr="006D2756">
        <w:rPr>
          <w:rFonts w:hint="eastAsia"/>
          <w:lang w:val="zh-CN"/>
        </w:rPr>
        <w:t>功能只请求前后轴的电制动扭矩给</w:t>
      </w:r>
      <w:r w:rsidR="009108CD" w:rsidRPr="006D2756">
        <w:rPr>
          <w:rFonts w:hint="eastAsia"/>
          <w:lang w:val="zh-CN"/>
        </w:rPr>
        <w:t>VCU</w:t>
      </w:r>
      <w:r w:rsidR="009108CD" w:rsidRPr="006D2756">
        <w:rPr>
          <w:rFonts w:hint="eastAsia"/>
          <w:lang w:val="zh-CN"/>
        </w:rPr>
        <w:t>，</w:t>
      </w:r>
      <w:r w:rsidR="009108CD" w:rsidRPr="006D2756">
        <w:rPr>
          <w:rFonts w:hint="eastAsia"/>
          <w:lang w:val="zh-CN"/>
        </w:rPr>
        <w:t>VCU</w:t>
      </w:r>
      <w:r w:rsidR="009108CD" w:rsidRPr="006D2756">
        <w:rPr>
          <w:rFonts w:hint="eastAsia"/>
          <w:lang w:val="zh-CN"/>
        </w:rPr>
        <w:t>再</w:t>
      </w:r>
      <w:r w:rsidR="004B6F01" w:rsidRPr="006D2756">
        <w:rPr>
          <w:rFonts w:hint="eastAsia"/>
          <w:lang w:val="zh-CN"/>
        </w:rPr>
        <w:t>平均分配给</w:t>
      </w:r>
      <w:r w:rsidR="004B6F01" w:rsidRPr="006D2756">
        <w:rPr>
          <w:rFonts w:hint="eastAsia"/>
          <w:lang w:val="zh-CN"/>
        </w:rPr>
        <w:t>MCU</w:t>
      </w:r>
      <w:r w:rsidR="004B6F01" w:rsidRPr="006D2756">
        <w:rPr>
          <w:rFonts w:hint="eastAsia"/>
          <w:lang w:val="zh-CN"/>
        </w:rPr>
        <w:t>。</w:t>
      </w:r>
    </w:p>
    <w:p w14:paraId="1BE6302B" w14:textId="77777777" w:rsidR="00717B37" w:rsidRDefault="00717B37" w:rsidP="00717B37">
      <w:pPr>
        <w:pStyle w:val="ListParagraph"/>
        <w:numPr>
          <w:ilvl w:val="3"/>
          <w:numId w:val="15"/>
        </w:numPr>
        <w:ind w:firstLineChars="0"/>
        <w:rPr>
          <w:color w:val="0000FF"/>
        </w:rPr>
      </w:pPr>
      <w:r>
        <w:rPr>
          <w:rFonts w:hint="eastAsia"/>
          <w:color w:val="0000FF"/>
        </w:rPr>
        <w:t>驱动请求总</w:t>
      </w:r>
      <w:r w:rsidRPr="006D2756">
        <w:rPr>
          <w:rFonts w:hint="eastAsia"/>
          <w:color w:val="0000FF"/>
        </w:rPr>
        <w:t>激活请求</w:t>
      </w:r>
      <w:proofErr w:type="spellStart"/>
      <w:r w:rsidRPr="00717B37">
        <w:rPr>
          <w:color w:val="0000FF"/>
        </w:rPr>
        <w:t>VmcDrvTrqCtrlActRqst</w:t>
      </w:r>
      <w:proofErr w:type="spellEnd"/>
      <w:r w:rsidRPr="00717B37">
        <w:rPr>
          <w:rFonts w:hint="eastAsia"/>
          <w:color w:val="0000FF"/>
        </w:rPr>
        <w:t xml:space="preserve"> </w:t>
      </w:r>
      <w:r w:rsidRPr="006D2756">
        <w:rPr>
          <w:rFonts w:hint="eastAsia"/>
          <w:color w:val="0000FF"/>
        </w:rPr>
        <w:t>=0x01</w:t>
      </w:r>
      <w:r w:rsidRPr="006D2756">
        <w:rPr>
          <w:rFonts w:hint="eastAsia"/>
          <w:color w:val="0000FF"/>
        </w:rPr>
        <w:t>（</w:t>
      </w:r>
      <w:r w:rsidRPr="006D2756">
        <w:rPr>
          <w:rFonts w:hint="eastAsia"/>
          <w:color w:val="0000FF"/>
        </w:rPr>
        <w:t>Request</w:t>
      </w:r>
      <w:r w:rsidRPr="006D2756">
        <w:rPr>
          <w:rFonts w:hint="eastAsia"/>
          <w:color w:val="0000FF"/>
        </w:rPr>
        <w:t>请求）</w:t>
      </w:r>
    </w:p>
    <w:p w14:paraId="68D2B251" w14:textId="77777777" w:rsidR="00717B37" w:rsidRPr="006D2756" w:rsidRDefault="00717B37" w:rsidP="00717B37">
      <w:pPr>
        <w:pStyle w:val="ListParagraph"/>
        <w:numPr>
          <w:ilvl w:val="3"/>
          <w:numId w:val="15"/>
        </w:numPr>
        <w:ind w:firstLineChars="0"/>
        <w:rPr>
          <w:color w:val="0000FF"/>
        </w:rPr>
      </w:pPr>
      <w:r w:rsidRPr="006D2756">
        <w:rPr>
          <w:rFonts w:hint="eastAsia"/>
          <w:color w:val="0000FF"/>
        </w:rPr>
        <w:t>电制动扭矩激活请求</w:t>
      </w:r>
      <w:proofErr w:type="spellStart"/>
      <w:r w:rsidRPr="006D2756">
        <w:rPr>
          <w:color w:val="0000FF"/>
        </w:rPr>
        <w:t>TotTarRegTrqCotrlRqst</w:t>
      </w:r>
      <w:proofErr w:type="spellEnd"/>
      <w:r w:rsidRPr="006D2756">
        <w:rPr>
          <w:rFonts w:hint="eastAsia"/>
          <w:color w:val="0000FF"/>
        </w:rPr>
        <w:t xml:space="preserve"> =0x01</w:t>
      </w:r>
      <w:r w:rsidRPr="006D2756">
        <w:rPr>
          <w:rFonts w:hint="eastAsia"/>
          <w:color w:val="0000FF"/>
        </w:rPr>
        <w:t>（</w:t>
      </w:r>
      <w:r w:rsidRPr="006D2756">
        <w:rPr>
          <w:rFonts w:hint="eastAsia"/>
          <w:color w:val="0000FF"/>
        </w:rPr>
        <w:t>Request</w:t>
      </w:r>
      <w:r w:rsidRPr="006D2756">
        <w:rPr>
          <w:rFonts w:hint="eastAsia"/>
          <w:color w:val="0000FF"/>
        </w:rPr>
        <w:t>请求）</w:t>
      </w:r>
    </w:p>
    <w:p w14:paraId="760FBF50" w14:textId="77777777" w:rsidR="00717B37" w:rsidRPr="006D2756" w:rsidRDefault="00717B37" w:rsidP="00717B37">
      <w:pPr>
        <w:pStyle w:val="ListParagraph"/>
        <w:numPr>
          <w:ilvl w:val="3"/>
          <w:numId w:val="15"/>
        </w:numPr>
        <w:ind w:firstLineChars="0"/>
        <w:rPr>
          <w:lang w:val="zh-CN"/>
        </w:rPr>
      </w:pPr>
      <w:proofErr w:type="spellStart"/>
      <w:r w:rsidRPr="006D2756">
        <w:rPr>
          <w:rFonts w:hint="eastAsia"/>
          <w:color w:val="0000FF"/>
        </w:rPr>
        <w:t>TarRegTrqFront</w:t>
      </w:r>
      <w:proofErr w:type="spellEnd"/>
      <w:r w:rsidRPr="006D2756">
        <w:rPr>
          <w:rFonts w:hint="eastAsia"/>
          <w:color w:val="0000FF"/>
        </w:rPr>
        <w:t xml:space="preserve">/ </w:t>
      </w:r>
      <w:proofErr w:type="spellStart"/>
      <w:r w:rsidRPr="006D2756">
        <w:rPr>
          <w:rFonts w:hint="eastAsia"/>
          <w:color w:val="0000FF"/>
        </w:rPr>
        <w:t>TarRegTrqRear</w:t>
      </w:r>
      <w:proofErr w:type="spellEnd"/>
    </w:p>
    <w:p w14:paraId="42CB432E" w14:textId="63921B68" w:rsidR="00E00E36" w:rsidRPr="006D2756" w:rsidRDefault="00F35DDA" w:rsidP="00B226F4">
      <w:pPr>
        <w:ind w:firstLine="420"/>
        <w:rPr>
          <w:lang w:val="zh-CN"/>
        </w:rPr>
      </w:pPr>
      <w:r>
        <w:rPr>
          <w:rFonts w:hint="eastAsia"/>
          <w:lang w:val="zh-CN"/>
        </w:rPr>
        <w:t xml:space="preserve">VCU </w:t>
      </w:r>
      <w:r>
        <w:rPr>
          <w:rFonts w:hint="eastAsia"/>
          <w:lang w:val="zh-CN"/>
        </w:rPr>
        <w:t>需要统一通过</w:t>
      </w:r>
      <w:proofErr w:type="spellStart"/>
      <w:r w:rsidRPr="00B661F2">
        <w:rPr>
          <w:color w:val="0000FF"/>
        </w:rPr>
        <w:t>DrvActrStsFb</w:t>
      </w:r>
      <w:proofErr w:type="spellEnd"/>
      <w:r w:rsidRPr="00B661F2">
        <w:rPr>
          <w:rFonts w:hint="eastAsia"/>
          <w:color w:val="0000FF"/>
        </w:rPr>
        <w:t xml:space="preserve"> </w:t>
      </w:r>
      <w:r>
        <w:rPr>
          <w:rFonts w:ascii="Arial" w:eastAsiaTheme="minorEastAsia" w:hAnsi="Arial" w:cs="Arial" w:hint="eastAsia"/>
          <w:sz w:val="16"/>
          <w:szCs w:val="16"/>
        </w:rPr>
        <w:t>反馈</w:t>
      </w:r>
      <w:r w:rsidR="00B661F2">
        <w:rPr>
          <w:rFonts w:ascii="Arial" w:eastAsiaTheme="minorEastAsia" w:hAnsi="Arial" w:cs="Arial" w:hint="eastAsia"/>
          <w:sz w:val="16"/>
          <w:szCs w:val="16"/>
        </w:rPr>
        <w:t>控制状态。</w:t>
      </w:r>
    </w:p>
    <w:p w14:paraId="1DA3160B" w14:textId="77777777" w:rsidR="005A4CC0" w:rsidRPr="006D2756" w:rsidRDefault="005A4CC0" w:rsidP="005A4CC0">
      <w:pPr>
        <w:pStyle w:val="Heading4"/>
      </w:pPr>
      <w:r w:rsidRPr="006D2756">
        <w:rPr>
          <w:rFonts w:hint="eastAsia"/>
        </w:rPr>
        <w:t>边界定义</w:t>
      </w:r>
    </w:p>
    <w:p w14:paraId="7DDAA503" w14:textId="778E2BA2" w:rsidR="005F6EE2" w:rsidRPr="00AA1348" w:rsidRDefault="00B5575B" w:rsidP="00AA1348">
      <w:pPr>
        <w:ind w:firstLine="420"/>
        <w:rPr>
          <w:lang w:val="zh-CN"/>
        </w:rPr>
      </w:pPr>
      <w:r>
        <w:rPr>
          <w:rFonts w:hint="eastAsia"/>
          <w:lang w:val="zh-CN"/>
        </w:rPr>
        <w:t>HDC</w:t>
      </w:r>
      <w:r>
        <w:rPr>
          <w:rFonts w:hint="eastAsia"/>
          <w:lang w:val="zh-CN"/>
        </w:rPr>
        <w:t>功能处于激活状态，</w:t>
      </w:r>
      <w:r>
        <w:rPr>
          <w:rFonts w:hint="eastAsia"/>
          <w:lang w:val="zh-CN"/>
        </w:rPr>
        <w:t>VCU</w:t>
      </w:r>
      <w:r>
        <w:rPr>
          <w:rFonts w:hint="eastAsia"/>
          <w:lang w:val="zh-CN"/>
        </w:rPr>
        <w:t>和</w:t>
      </w:r>
      <w:r>
        <w:rPr>
          <w:rFonts w:hint="eastAsia"/>
          <w:lang w:val="zh-CN"/>
        </w:rPr>
        <w:t>VMC</w:t>
      </w:r>
      <w:r>
        <w:rPr>
          <w:rFonts w:hint="eastAsia"/>
          <w:lang w:val="zh-CN"/>
        </w:rPr>
        <w:t>的电制动请求需要保持握手</w:t>
      </w:r>
      <w:r w:rsidR="00D921CA">
        <w:rPr>
          <w:rFonts w:hint="eastAsia"/>
          <w:lang w:val="zh-CN"/>
        </w:rPr>
        <w:t>（发送</w:t>
      </w:r>
      <w:r w:rsidR="00D921CA">
        <w:rPr>
          <w:rFonts w:hint="eastAsia"/>
          <w:lang w:val="zh-CN"/>
        </w:rPr>
        <w:t xml:space="preserve"> </w:t>
      </w:r>
      <w:r w:rsidR="007D4464">
        <w:rPr>
          <w:rFonts w:hint="eastAsia"/>
          <w:lang w:val="zh-CN"/>
        </w:rPr>
        <w:t>Request</w:t>
      </w:r>
      <w:r w:rsidR="00D921CA">
        <w:rPr>
          <w:rFonts w:hint="eastAsia"/>
          <w:lang w:val="zh-CN"/>
        </w:rPr>
        <w:t>）</w:t>
      </w:r>
      <w:r>
        <w:rPr>
          <w:rFonts w:hint="eastAsia"/>
          <w:lang w:val="zh-CN"/>
        </w:rPr>
        <w:t>，</w:t>
      </w:r>
      <w:r w:rsidR="00D921CA" w:rsidDel="00D921CA">
        <w:rPr>
          <w:rFonts w:hint="eastAsia"/>
          <w:lang w:val="zh-CN"/>
        </w:rPr>
        <w:t xml:space="preserve"> </w:t>
      </w:r>
      <w:r w:rsidR="005F6EE2" w:rsidRPr="00593B4B">
        <w:rPr>
          <w:rFonts w:cstheme="minorBidi" w:hint="eastAsia"/>
          <w:sz w:val="22"/>
        </w:rPr>
        <w:t>当</w:t>
      </w:r>
      <w:r w:rsidR="005F6EE2" w:rsidRPr="00593B4B">
        <w:rPr>
          <w:rFonts w:cstheme="minorBidi" w:hint="eastAsia"/>
          <w:sz w:val="22"/>
        </w:rPr>
        <w:t>HDC</w:t>
      </w:r>
      <w:r w:rsidR="005F6EE2" w:rsidRPr="00593B4B">
        <w:rPr>
          <w:rFonts w:cstheme="minorBidi" w:hint="eastAsia"/>
          <w:sz w:val="22"/>
        </w:rPr>
        <w:t>功能</w:t>
      </w:r>
      <w:r w:rsidR="005F6EE2">
        <w:rPr>
          <w:rFonts w:cstheme="minorBidi" w:hint="eastAsia"/>
          <w:sz w:val="22"/>
        </w:rPr>
        <w:t>不处于激活状态</w:t>
      </w:r>
      <w:r w:rsidR="005F6EE2" w:rsidRPr="00593B4B">
        <w:rPr>
          <w:rFonts w:cstheme="minorBidi" w:hint="eastAsia"/>
          <w:sz w:val="22"/>
        </w:rPr>
        <w:t>后</w:t>
      </w:r>
      <w:r w:rsidR="005F6EE2" w:rsidRPr="00593B4B">
        <w:rPr>
          <w:rFonts w:cstheme="minorBidi" w:hint="eastAsia"/>
          <w:sz w:val="22"/>
        </w:rPr>
        <w:t>, VMC</w:t>
      </w:r>
      <w:r w:rsidR="005F6EE2" w:rsidRPr="00593B4B">
        <w:rPr>
          <w:rFonts w:cstheme="minorBidi" w:hint="eastAsia"/>
          <w:sz w:val="22"/>
        </w:rPr>
        <w:t>会发送</w:t>
      </w:r>
      <w:r w:rsidR="005F6EE2" w:rsidRPr="00593B4B">
        <w:rPr>
          <w:rFonts w:cstheme="minorBidi" w:hint="eastAsia"/>
          <w:sz w:val="22"/>
        </w:rPr>
        <w:t xml:space="preserve">No Request </w:t>
      </w:r>
      <w:r w:rsidR="005F6EE2" w:rsidRPr="00593B4B">
        <w:rPr>
          <w:rFonts w:cstheme="minorBidi" w:hint="eastAsia"/>
          <w:sz w:val="22"/>
        </w:rPr>
        <w:t>请求，断开握手。</w:t>
      </w:r>
    </w:p>
    <w:p w14:paraId="6B1F646C" w14:textId="77777777" w:rsidR="002773CA" w:rsidRPr="005F6EE2" w:rsidRDefault="002773CA" w:rsidP="005A4CC0">
      <w:pPr>
        <w:ind w:firstLine="420"/>
      </w:pPr>
    </w:p>
    <w:p w14:paraId="2CA39A14" w14:textId="6053BE75" w:rsidR="001F4B1F" w:rsidRDefault="001F4B1F" w:rsidP="00B226F4">
      <w:pPr>
        <w:pStyle w:val="Heading3"/>
      </w:pPr>
      <w:r w:rsidRPr="006D2756">
        <w:rPr>
          <w:rFonts w:hint="eastAsia"/>
        </w:rPr>
        <w:t>制动</w:t>
      </w:r>
      <w:r w:rsidRPr="006D2756">
        <w:t>控制</w:t>
      </w:r>
      <w:r w:rsidR="003A267C">
        <w:rPr>
          <w:rFonts w:hint="eastAsia"/>
        </w:rPr>
        <w:t>（</w:t>
      </w:r>
      <w:r w:rsidR="00727608">
        <w:rPr>
          <w:rFonts w:hint="eastAsia"/>
        </w:rPr>
        <w:t>可选</w:t>
      </w:r>
      <w:r w:rsidR="003A267C">
        <w:rPr>
          <w:rFonts w:hint="eastAsia"/>
        </w:rPr>
        <w:t>）</w:t>
      </w:r>
    </w:p>
    <w:p w14:paraId="78BA100A" w14:textId="2004D800" w:rsidR="00DF67C0" w:rsidRPr="006D2756" w:rsidRDefault="00DF67C0" w:rsidP="00DF67C0">
      <w:pPr>
        <w:ind w:firstLine="420"/>
        <w:rPr>
          <w:color w:val="0000FF"/>
        </w:rPr>
      </w:pPr>
      <w:r>
        <w:rPr>
          <w:rFonts w:hint="eastAsia"/>
          <w:lang w:val="zh-CN"/>
        </w:rPr>
        <w:t>单轮制动接</w:t>
      </w:r>
      <w:r w:rsidRPr="00E62A0C">
        <w:rPr>
          <w:rFonts w:hint="eastAsia"/>
          <w:b/>
          <w:bCs/>
          <w:lang w:val="zh-CN"/>
        </w:rPr>
        <w:t>口：</w:t>
      </w:r>
      <w:r w:rsidR="0028587D">
        <w:rPr>
          <w:rFonts w:hint="eastAsia"/>
          <w:b/>
          <w:bCs/>
          <w:lang w:val="zh-CN"/>
        </w:rPr>
        <w:t>HDC</w:t>
      </w:r>
      <w:r w:rsidRPr="00E62A0C">
        <w:rPr>
          <w:rFonts w:hint="eastAsia"/>
          <w:b/>
          <w:bCs/>
          <w:lang w:val="zh-CN"/>
        </w:rPr>
        <w:t>功能请求</w:t>
      </w:r>
      <w:r w:rsidR="007D4464">
        <w:rPr>
          <w:rFonts w:hint="eastAsia"/>
          <w:b/>
          <w:bCs/>
          <w:lang w:val="zh-CN"/>
        </w:rPr>
        <w:t>总液压</w:t>
      </w:r>
      <w:r w:rsidR="000550C5">
        <w:rPr>
          <w:rFonts w:hint="eastAsia"/>
          <w:lang w:val="zh-CN"/>
        </w:rPr>
        <w:t>制动扭矩</w:t>
      </w:r>
      <w:r w:rsidRPr="006D2756">
        <w:rPr>
          <w:rFonts w:hint="eastAsia"/>
          <w:lang w:val="zh-CN"/>
        </w:rPr>
        <w:t>给</w:t>
      </w:r>
      <w:r w:rsidR="00DD4BC4">
        <w:rPr>
          <w:rFonts w:hint="eastAsia"/>
          <w:lang w:val="zh-CN"/>
        </w:rPr>
        <w:t>制动</w:t>
      </w:r>
      <w:r w:rsidRPr="006D2756">
        <w:rPr>
          <w:lang w:val="zh-CN"/>
        </w:rPr>
        <w:t>.</w:t>
      </w:r>
      <w:r w:rsidRPr="006D2756">
        <w:rPr>
          <w:rFonts w:hint="eastAsia"/>
          <w:lang w:val="zh-CN"/>
        </w:rPr>
        <w:t xml:space="preserve"> </w:t>
      </w:r>
      <w:r w:rsidRPr="006D2756">
        <w:rPr>
          <w:color w:val="0000FF"/>
        </w:rPr>
        <w:tab/>
      </w:r>
    </w:p>
    <w:p w14:paraId="677D101C" w14:textId="13C4B6EE" w:rsidR="009F1A89" w:rsidRPr="00705B58" w:rsidRDefault="009F1A89" w:rsidP="009F1A89">
      <w:pPr>
        <w:spacing w:beforeLines="50" w:before="156" w:afterLines="50" w:after="156" w:line="288" w:lineRule="auto"/>
        <w:ind w:firstLine="420"/>
        <w:rPr>
          <w:lang w:val="zh-CN"/>
        </w:rPr>
      </w:pPr>
      <w:r w:rsidRPr="00705B58">
        <w:rPr>
          <w:rFonts w:hint="eastAsia"/>
          <w:lang w:val="zh-CN"/>
        </w:rPr>
        <w:t>V</w:t>
      </w:r>
      <w:r w:rsidRPr="00705B58">
        <w:rPr>
          <w:lang w:val="zh-CN"/>
        </w:rPr>
        <w:t>MC</w:t>
      </w:r>
      <w:r w:rsidRPr="00705B58">
        <w:rPr>
          <w:rFonts w:hint="eastAsia"/>
          <w:lang w:val="zh-CN"/>
        </w:rPr>
        <w:t>通过</w:t>
      </w:r>
      <w:r w:rsidR="007D4464">
        <w:rPr>
          <w:rFonts w:hint="eastAsia"/>
          <w:lang w:val="zh-CN"/>
        </w:rPr>
        <w:t>xxxx</w:t>
      </w:r>
      <w:r w:rsidRPr="00705B58">
        <w:rPr>
          <w:rFonts w:hint="eastAsia"/>
          <w:lang w:val="zh-CN"/>
        </w:rPr>
        <w:t>报文发送给制动系统：</w:t>
      </w:r>
    </w:p>
    <w:p w14:paraId="43DFF616" w14:textId="32506425" w:rsidR="009F1A89" w:rsidRPr="008428BE" w:rsidRDefault="009F1A89" w:rsidP="009F1A89">
      <w:pPr>
        <w:pStyle w:val="ListParagraph"/>
        <w:widowControl/>
        <w:numPr>
          <w:ilvl w:val="0"/>
          <w:numId w:val="19"/>
        </w:numPr>
        <w:spacing w:line="288" w:lineRule="auto"/>
        <w:ind w:leftChars="200" w:left="420" w:firstLineChars="0" w:firstLine="0"/>
        <w:jc w:val="left"/>
        <w:rPr>
          <w:color w:val="00B0F0"/>
        </w:rPr>
      </w:pPr>
      <w:r w:rsidRPr="008428BE">
        <w:rPr>
          <w:rFonts w:hint="eastAsia"/>
          <w:color w:val="00B0F0"/>
        </w:rPr>
        <w:t xml:space="preserve"> </w:t>
      </w:r>
      <w:r w:rsidR="00FC50F4">
        <w:rPr>
          <w:rFonts w:hint="eastAsia"/>
          <w:color w:val="00B0F0"/>
        </w:rPr>
        <w:t>总减速</w:t>
      </w:r>
      <w:r w:rsidRPr="008428BE">
        <w:rPr>
          <w:rFonts w:hint="eastAsia"/>
          <w:color w:val="00B0F0"/>
        </w:rPr>
        <w:t>制动力矩激活请求“</w:t>
      </w:r>
      <w:proofErr w:type="spellStart"/>
      <w:r w:rsidR="00FC50F4" w:rsidRPr="00FC50F4">
        <w:rPr>
          <w:color w:val="00B0F0"/>
        </w:rPr>
        <w:t>DecelBrkTrqAtvRqstFlg</w:t>
      </w:r>
      <w:proofErr w:type="spellEnd"/>
      <w:r w:rsidRPr="008428BE">
        <w:rPr>
          <w:rFonts w:hint="eastAsia"/>
          <w:color w:val="00B0F0"/>
        </w:rPr>
        <w:t>=</w:t>
      </w:r>
      <w:r w:rsidRPr="008428BE">
        <w:rPr>
          <w:color w:val="00B0F0"/>
        </w:rPr>
        <w:t>0</w:t>
      </w:r>
      <w:r w:rsidRPr="008428BE">
        <w:rPr>
          <w:rFonts w:hint="eastAsia"/>
          <w:color w:val="00B0F0"/>
        </w:rPr>
        <w:t>x</w:t>
      </w:r>
      <w:r w:rsidRPr="008428BE">
        <w:rPr>
          <w:color w:val="00B0F0"/>
        </w:rPr>
        <w:t>01</w:t>
      </w:r>
      <w:r w:rsidRPr="008428BE">
        <w:rPr>
          <w:rFonts w:hint="eastAsia"/>
          <w:color w:val="00B0F0"/>
        </w:rPr>
        <w:t>（</w:t>
      </w:r>
      <w:proofErr w:type="spellStart"/>
      <w:r w:rsidRPr="008428BE">
        <w:rPr>
          <w:color w:val="00B0F0"/>
        </w:rPr>
        <w:t>Requst</w:t>
      </w:r>
      <w:proofErr w:type="spellEnd"/>
      <w:r w:rsidRPr="008428BE">
        <w:rPr>
          <w:rFonts w:hint="eastAsia"/>
          <w:color w:val="00B0F0"/>
        </w:rPr>
        <w:t>）”</w:t>
      </w:r>
    </w:p>
    <w:p w14:paraId="01F083C3" w14:textId="7AC2249F" w:rsidR="009F1A89" w:rsidRDefault="009F1A89" w:rsidP="009F1A89">
      <w:pPr>
        <w:pStyle w:val="ListParagraph"/>
        <w:widowControl/>
        <w:numPr>
          <w:ilvl w:val="0"/>
          <w:numId w:val="19"/>
        </w:numPr>
        <w:spacing w:line="288" w:lineRule="auto"/>
        <w:ind w:leftChars="200" w:left="420" w:firstLineChars="0" w:firstLine="0"/>
        <w:jc w:val="left"/>
        <w:rPr>
          <w:color w:val="00B0F0"/>
        </w:rPr>
      </w:pPr>
      <w:r w:rsidRPr="008428BE">
        <w:rPr>
          <w:rFonts w:hint="eastAsia"/>
          <w:color w:val="00B0F0"/>
        </w:rPr>
        <w:t xml:space="preserve"> </w:t>
      </w:r>
      <w:r w:rsidR="00F6138E">
        <w:rPr>
          <w:rFonts w:hint="eastAsia"/>
          <w:color w:val="00B0F0"/>
        </w:rPr>
        <w:t>总减速</w:t>
      </w:r>
      <w:r w:rsidR="00F6138E" w:rsidRPr="008428BE">
        <w:rPr>
          <w:rFonts w:hint="eastAsia"/>
          <w:color w:val="00B0F0"/>
        </w:rPr>
        <w:t>制动力矩</w:t>
      </w:r>
      <w:r w:rsidRPr="008428BE">
        <w:rPr>
          <w:rFonts w:hint="eastAsia"/>
          <w:color w:val="00B0F0"/>
        </w:rPr>
        <w:t>“</w:t>
      </w:r>
      <w:proofErr w:type="spellStart"/>
      <w:r w:rsidR="003A261B" w:rsidRPr="003A261B">
        <w:rPr>
          <w:color w:val="00B0F0"/>
        </w:rPr>
        <w:t>VehTargtDecelBrkTorq</w:t>
      </w:r>
      <w:proofErr w:type="spellEnd"/>
      <w:r w:rsidRPr="008428BE">
        <w:rPr>
          <w:rFonts w:hint="eastAsia"/>
          <w:color w:val="00B0F0"/>
        </w:rPr>
        <w:t>”</w:t>
      </w:r>
      <w:r w:rsidRPr="008428BE">
        <w:rPr>
          <w:rFonts w:hint="eastAsia"/>
          <w:color w:val="00B0F0"/>
        </w:rPr>
        <w:t>=</w:t>
      </w:r>
      <w:r w:rsidRPr="008428BE">
        <w:rPr>
          <w:color w:val="00B0F0"/>
        </w:rPr>
        <w:t xml:space="preserve"> </w:t>
      </w:r>
      <w:r w:rsidRPr="008428BE">
        <w:rPr>
          <w:rFonts w:hint="eastAsia"/>
          <w:color w:val="00B0F0"/>
        </w:rPr>
        <w:t>x</w:t>
      </w:r>
      <w:r w:rsidRPr="008428BE">
        <w:rPr>
          <w:rFonts w:hint="eastAsia"/>
          <w:color w:val="00B0F0"/>
        </w:rPr>
        <w:t>（</w:t>
      </w:r>
      <w:r w:rsidRPr="008428BE">
        <w:rPr>
          <w:rFonts w:hint="eastAsia"/>
          <w:color w:val="00B0F0"/>
        </w:rPr>
        <w:t>Nm</w:t>
      </w:r>
      <w:r w:rsidRPr="008428BE">
        <w:rPr>
          <w:rFonts w:hint="eastAsia"/>
          <w:color w:val="00B0F0"/>
        </w:rPr>
        <w:t>）</w:t>
      </w:r>
    </w:p>
    <w:p w14:paraId="2CE344BF" w14:textId="16EE45DB" w:rsidR="008C4D5E" w:rsidRPr="00B21B1B" w:rsidRDefault="00F6138E" w:rsidP="00B21B1B">
      <w:pPr>
        <w:widowControl/>
        <w:spacing w:line="288" w:lineRule="auto"/>
        <w:ind w:firstLine="420"/>
        <w:jc w:val="left"/>
        <w:rPr>
          <w:lang w:val="zh-CN"/>
        </w:rPr>
      </w:pPr>
      <w:r>
        <w:rPr>
          <w:rFonts w:hint="eastAsia"/>
          <w:lang w:val="zh-CN"/>
        </w:rPr>
        <w:t>制动</w:t>
      </w:r>
      <w:r w:rsidR="008C4D5E" w:rsidRPr="00B21B1B">
        <w:rPr>
          <w:rFonts w:hint="eastAsia"/>
          <w:lang w:val="zh-CN"/>
        </w:rPr>
        <w:t xml:space="preserve"> </w:t>
      </w:r>
      <w:r w:rsidR="008C4D5E" w:rsidRPr="00B21B1B">
        <w:rPr>
          <w:rFonts w:hint="eastAsia"/>
          <w:lang w:val="zh-CN"/>
        </w:rPr>
        <w:t>需要通过</w:t>
      </w:r>
      <w:proofErr w:type="spellStart"/>
      <w:r w:rsidR="00E66520" w:rsidRPr="00E66520">
        <w:rPr>
          <w:color w:val="00B0F0"/>
        </w:rPr>
        <w:t>DecelBrkActrRqstSts</w:t>
      </w:r>
      <w:proofErr w:type="spellEnd"/>
      <w:r w:rsidR="008C4D5E" w:rsidRPr="00B21B1B">
        <w:rPr>
          <w:rFonts w:hint="eastAsia"/>
          <w:lang w:val="zh-CN"/>
        </w:rPr>
        <w:t>反馈控制状态。</w:t>
      </w:r>
    </w:p>
    <w:p w14:paraId="44C875D1" w14:textId="0CA9A9E1" w:rsidR="00485525" w:rsidRPr="006D2756" w:rsidRDefault="00485525" w:rsidP="00485525">
      <w:pPr>
        <w:pStyle w:val="Heading4"/>
      </w:pPr>
      <w:r w:rsidRPr="006D2756">
        <w:rPr>
          <w:rFonts w:hint="eastAsia"/>
        </w:rPr>
        <w:t>边界</w:t>
      </w:r>
      <w:r w:rsidR="00C831E7" w:rsidRPr="006D2756">
        <w:rPr>
          <w:rFonts w:hint="eastAsia"/>
        </w:rPr>
        <w:t>定义</w:t>
      </w:r>
    </w:p>
    <w:p w14:paraId="431F66CB" w14:textId="02C27B56" w:rsidR="00485525" w:rsidRPr="005E05A3" w:rsidRDefault="00593B4B" w:rsidP="00593B4B">
      <w:pPr>
        <w:ind w:firstLine="440"/>
      </w:pPr>
      <w:r w:rsidRPr="00593B4B">
        <w:rPr>
          <w:rFonts w:cstheme="minorBidi" w:hint="eastAsia"/>
          <w:sz w:val="22"/>
        </w:rPr>
        <w:t>当</w:t>
      </w:r>
      <w:r w:rsidRPr="00593B4B">
        <w:rPr>
          <w:rFonts w:cstheme="minorBidi" w:hint="eastAsia"/>
          <w:sz w:val="22"/>
        </w:rPr>
        <w:t>HDC</w:t>
      </w:r>
      <w:r w:rsidRPr="00593B4B">
        <w:rPr>
          <w:rFonts w:cstheme="minorBidi" w:hint="eastAsia"/>
          <w:sz w:val="22"/>
        </w:rPr>
        <w:t>功能</w:t>
      </w:r>
      <w:r w:rsidR="00283287">
        <w:rPr>
          <w:rFonts w:cstheme="minorBidi" w:hint="eastAsia"/>
          <w:sz w:val="22"/>
        </w:rPr>
        <w:t>不处于激活状态</w:t>
      </w:r>
      <w:r w:rsidRPr="00593B4B">
        <w:rPr>
          <w:rFonts w:cstheme="minorBidi" w:hint="eastAsia"/>
          <w:sz w:val="22"/>
        </w:rPr>
        <w:t>后</w:t>
      </w:r>
      <w:r w:rsidRPr="00593B4B">
        <w:rPr>
          <w:rFonts w:cstheme="minorBidi" w:hint="eastAsia"/>
          <w:sz w:val="22"/>
        </w:rPr>
        <w:t>, VMC</w:t>
      </w:r>
      <w:r w:rsidRPr="00593B4B">
        <w:rPr>
          <w:rFonts w:cstheme="minorBidi" w:hint="eastAsia"/>
          <w:sz w:val="22"/>
        </w:rPr>
        <w:t>会发送</w:t>
      </w:r>
      <w:r w:rsidRPr="00593B4B">
        <w:rPr>
          <w:rFonts w:cstheme="minorBidi" w:hint="eastAsia"/>
          <w:sz w:val="22"/>
        </w:rPr>
        <w:t xml:space="preserve">No Request </w:t>
      </w:r>
      <w:r w:rsidRPr="00593B4B">
        <w:rPr>
          <w:rFonts w:cstheme="minorBidi" w:hint="eastAsia"/>
          <w:sz w:val="22"/>
        </w:rPr>
        <w:t>请求，断开握手。</w:t>
      </w:r>
    </w:p>
    <w:p w14:paraId="21682A35" w14:textId="77777777" w:rsidR="00485525" w:rsidRPr="00C54739" w:rsidRDefault="00485525" w:rsidP="004E5E68">
      <w:pPr>
        <w:spacing w:line="288" w:lineRule="auto"/>
        <w:ind w:firstLineChars="0" w:firstLine="0"/>
      </w:pPr>
    </w:p>
    <w:p w14:paraId="1B5AC124" w14:textId="77777777" w:rsidR="001F4B1F" w:rsidRPr="00C54739" w:rsidRDefault="001F4B1F" w:rsidP="00B226F4">
      <w:pPr>
        <w:pStyle w:val="Heading3"/>
      </w:pPr>
      <w:r w:rsidRPr="00C54739">
        <w:rPr>
          <w:rFonts w:hint="eastAsia"/>
        </w:rPr>
        <w:t xml:space="preserve">RWS actuator / </w:t>
      </w:r>
      <w:r w:rsidRPr="00C54739">
        <w:t>后轮转向</w:t>
      </w:r>
    </w:p>
    <w:p w14:paraId="44D0230C" w14:textId="77777777" w:rsidR="00EB5B1A" w:rsidRPr="00C54739" w:rsidRDefault="00EB5B1A" w:rsidP="00EB5B1A">
      <w:pPr>
        <w:pStyle w:val="Heading4"/>
      </w:pPr>
      <w:r w:rsidRPr="00C54739">
        <w:rPr>
          <w:rFonts w:hint="eastAsia"/>
        </w:rPr>
        <w:t>边界定义</w:t>
      </w:r>
    </w:p>
    <w:p w14:paraId="42954E7F" w14:textId="3AE1247E" w:rsidR="00EB5B1A" w:rsidRPr="00C54739" w:rsidRDefault="00612ED5" w:rsidP="00225484">
      <w:pPr>
        <w:ind w:firstLine="420"/>
      </w:pPr>
      <w:r>
        <w:rPr>
          <w:rFonts w:hint="eastAsia"/>
        </w:rPr>
        <w:t>HDC</w:t>
      </w:r>
      <w:r w:rsidR="0071497A" w:rsidRPr="00C54739">
        <w:rPr>
          <w:rFonts w:hint="eastAsia"/>
        </w:rPr>
        <w:t>功能不使用</w:t>
      </w:r>
      <w:r w:rsidR="00264122" w:rsidRPr="00C54739">
        <w:rPr>
          <w:rFonts w:hint="eastAsia"/>
        </w:rPr>
        <w:t>后转执行器</w:t>
      </w:r>
    </w:p>
    <w:p w14:paraId="6629C96D" w14:textId="2E3AD519" w:rsidR="005E2843" w:rsidRPr="00C54739" w:rsidRDefault="0093248E" w:rsidP="005E2843">
      <w:pPr>
        <w:pStyle w:val="Heading3"/>
      </w:pPr>
      <w:r w:rsidRPr="00C54739">
        <w:rPr>
          <w:rFonts w:hint="eastAsia"/>
        </w:rPr>
        <w:t>SBW/EPS</w:t>
      </w:r>
      <w:r w:rsidR="005E2843" w:rsidRPr="00C54739">
        <w:rPr>
          <w:rFonts w:hint="eastAsia"/>
        </w:rPr>
        <w:t xml:space="preserve"> actuator / </w:t>
      </w:r>
      <w:r w:rsidRPr="00C54739">
        <w:rPr>
          <w:rFonts w:hint="eastAsia"/>
        </w:rPr>
        <w:t>前轮</w:t>
      </w:r>
      <w:r w:rsidR="005E2843" w:rsidRPr="00C54739">
        <w:t>转向</w:t>
      </w:r>
    </w:p>
    <w:p w14:paraId="6C214AEA" w14:textId="77777777" w:rsidR="005E2843" w:rsidRPr="00C54739" w:rsidRDefault="005E2843" w:rsidP="005E2843">
      <w:pPr>
        <w:pStyle w:val="Heading4"/>
      </w:pPr>
      <w:r w:rsidRPr="00C54739">
        <w:rPr>
          <w:rFonts w:hint="eastAsia"/>
        </w:rPr>
        <w:t>边界定义</w:t>
      </w:r>
    </w:p>
    <w:p w14:paraId="5443D790" w14:textId="73B9E14C" w:rsidR="005E2843" w:rsidRPr="00C54739" w:rsidRDefault="00612ED5" w:rsidP="005E2843">
      <w:pPr>
        <w:ind w:firstLine="420"/>
      </w:pPr>
      <w:r>
        <w:rPr>
          <w:rFonts w:hint="eastAsia"/>
        </w:rPr>
        <w:t>HDC</w:t>
      </w:r>
      <w:r w:rsidR="005E2843" w:rsidRPr="00C54739">
        <w:rPr>
          <w:rFonts w:hint="eastAsia"/>
        </w:rPr>
        <w:t>功能不使用</w:t>
      </w:r>
      <w:r w:rsidR="0093248E" w:rsidRPr="00C54739">
        <w:rPr>
          <w:rFonts w:hint="eastAsia"/>
        </w:rPr>
        <w:t>前转</w:t>
      </w:r>
      <w:r w:rsidR="005E2843" w:rsidRPr="00C54739">
        <w:rPr>
          <w:rFonts w:hint="eastAsia"/>
        </w:rPr>
        <w:t>执行器</w:t>
      </w:r>
    </w:p>
    <w:p w14:paraId="7E41FE92" w14:textId="77777777" w:rsidR="00EB5B1A" w:rsidRPr="00C54739" w:rsidRDefault="00EB5B1A" w:rsidP="00264122">
      <w:pPr>
        <w:ind w:firstLineChars="0" w:firstLine="0"/>
      </w:pPr>
    </w:p>
    <w:p w14:paraId="03B04DAF" w14:textId="637FD221" w:rsidR="001F4B1F" w:rsidRPr="00C54739" w:rsidRDefault="004D6AA7" w:rsidP="00B226F4">
      <w:pPr>
        <w:pStyle w:val="Heading3"/>
      </w:pPr>
      <w:r w:rsidRPr="00C54739">
        <w:rPr>
          <w:rFonts w:hint="eastAsia"/>
        </w:rPr>
        <w:t>悬架系统：</w:t>
      </w:r>
      <w:r w:rsidRPr="00C54739">
        <w:rPr>
          <w:rFonts w:hint="eastAsia"/>
        </w:rPr>
        <w:t xml:space="preserve">CDC, </w:t>
      </w:r>
      <w:r w:rsidRPr="00C54739">
        <w:rPr>
          <w:rFonts w:hint="eastAsia"/>
        </w:rPr>
        <w:t>空簧</w:t>
      </w:r>
    </w:p>
    <w:p w14:paraId="6D87EA32" w14:textId="16CB2E4F" w:rsidR="00F062DA" w:rsidRPr="00C54739" w:rsidRDefault="00F062DA" w:rsidP="00F062DA">
      <w:pPr>
        <w:ind w:firstLine="420"/>
      </w:pPr>
      <w:bookmarkStart w:id="103" w:name="_Toc207715822"/>
      <w:r>
        <w:rPr>
          <w:rFonts w:hint="eastAsia"/>
        </w:rPr>
        <w:t>HDC</w:t>
      </w:r>
      <w:r w:rsidRPr="00C54739">
        <w:rPr>
          <w:rFonts w:hint="eastAsia"/>
        </w:rPr>
        <w:t>功能不使用</w:t>
      </w:r>
      <w:r>
        <w:rPr>
          <w:rFonts w:hint="eastAsia"/>
        </w:rPr>
        <w:t>悬架</w:t>
      </w:r>
      <w:r w:rsidRPr="00C54739">
        <w:rPr>
          <w:rFonts w:hint="eastAsia"/>
        </w:rPr>
        <w:t>执行器</w:t>
      </w:r>
    </w:p>
    <w:p w14:paraId="72DBD170" w14:textId="1C04E615" w:rsidR="001443C4" w:rsidRDefault="00E736D2">
      <w:pPr>
        <w:pStyle w:val="Heading3"/>
        <w:rPr>
          <w:lang w:val="en-US"/>
        </w:rPr>
      </w:pPr>
      <w:r>
        <w:rPr>
          <w:rFonts w:hint="eastAsia"/>
          <w:lang w:val="en-US"/>
        </w:rPr>
        <w:t>功能降级策略</w:t>
      </w:r>
      <w:bookmarkEnd w:id="103"/>
    </w:p>
    <w:p w14:paraId="761C7F60" w14:textId="13570238" w:rsidR="00B07EDA" w:rsidRPr="002C496B" w:rsidRDefault="00B07EDA" w:rsidP="00B07EDA">
      <w:pPr>
        <w:ind w:firstLine="420"/>
        <w:rPr>
          <w:strike/>
        </w:rPr>
      </w:pPr>
      <w:r w:rsidRPr="002C496B">
        <w:rPr>
          <w:rFonts w:hint="eastAsia"/>
          <w:strike/>
        </w:rPr>
        <w:t>功能降级通过</w:t>
      </w:r>
      <w:r w:rsidRPr="002C496B">
        <w:rPr>
          <w:rFonts w:hint="eastAsia"/>
          <w:strike/>
        </w:rPr>
        <w:t>Fault Management</w:t>
      </w:r>
      <w:r w:rsidRPr="002C496B">
        <w:rPr>
          <w:rFonts w:hint="eastAsia"/>
          <w:strike/>
        </w:rPr>
        <w:t>统一管理，请参考</w:t>
      </w:r>
      <w:r w:rsidRPr="002C496B">
        <w:rPr>
          <w:rFonts w:hint="eastAsia"/>
          <w:strike/>
        </w:rPr>
        <w:t xml:space="preserve">safety </w:t>
      </w:r>
      <w:r w:rsidRPr="002C496B">
        <w:rPr>
          <w:rFonts w:hint="eastAsia"/>
          <w:strike/>
        </w:rPr>
        <w:t>相关文档</w:t>
      </w:r>
    </w:p>
    <w:p w14:paraId="72DBD172" w14:textId="37DAC8DB" w:rsidR="001443C4" w:rsidRDefault="00E736D2" w:rsidP="00EE5626">
      <w:pPr>
        <w:pStyle w:val="Heading3"/>
        <w:rPr>
          <w:lang w:val="en-US"/>
        </w:rPr>
      </w:pPr>
      <w:bookmarkStart w:id="104" w:name="_Toc207715823"/>
      <w:r>
        <w:rPr>
          <w:rFonts w:hint="eastAsia"/>
          <w:lang w:val="en-US"/>
        </w:rPr>
        <w:t>技术指标</w:t>
      </w:r>
      <w:bookmarkEnd w:id="104"/>
    </w:p>
    <w:p w14:paraId="5ACDB15B" w14:textId="0095392B" w:rsidR="00D9352B" w:rsidRPr="00D9352B" w:rsidRDefault="00D9352B" w:rsidP="00D9352B">
      <w:pPr>
        <w:ind w:firstLine="420"/>
      </w:pPr>
      <w:r>
        <w:rPr>
          <w:rFonts w:hint="eastAsia"/>
        </w:rPr>
        <w:t>相关功能技术指标，请参考单独的验收相关文档。</w:t>
      </w:r>
    </w:p>
    <w:p w14:paraId="72DBD173" w14:textId="77777777" w:rsidR="001443C4" w:rsidRDefault="00E736D2">
      <w:pPr>
        <w:pStyle w:val="Heading3"/>
        <w:rPr>
          <w:lang w:val="en-US"/>
        </w:rPr>
      </w:pPr>
      <w:bookmarkStart w:id="105" w:name="_Toc207715824"/>
      <w:r>
        <w:rPr>
          <w:rFonts w:hint="eastAsia"/>
          <w:lang w:val="en-US"/>
        </w:rPr>
        <w:t>验收准则</w:t>
      </w:r>
      <w:bookmarkEnd w:id="105"/>
    </w:p>
    <w:p w14:paraId="1148D171" w14:textId="2C98D817" w:rsidR="00EE5626" w:rsidRPr="00EE5626" w:rsidRDefault="00D9352B" w:rsidP="00D9352B">
      <w:pPr>
        <w:ind w:firstLine="420"/>
      </w:pPr>
      <w:r>
        <w:rPr>
          <w:rFonts w:hint="eastAsia"/>
        </w:rPr>
        <w:t>相关功能验收准则，请参考单独的验收相关文档。</w:t>
      </w:r>
    </w:p>
    <w:p w14:paraId="483D52CB" w14:textId="77777777" w:rsidR="00EE5626" w:rsidRDefault="00EE5626" w:rsidP="00E736D2">
      <w:pPr>
        <w:pStyle w:val="Heading1"/>
      </w:pPr>
      <w:bookmarkStart w:id="106" w:name="_Toc207715825"/>
      <w:r>
        <w:rPr>
          <w:rFonts w:hint="eastAsia"/>
        </w:rPr>
        <w:t>显示策略</w:t>
      </w:r>
      <w:r>
        <w:rPr>
          <w:rFonts w:hint="eastAsia"/>
        </w:rPr>
        <w:t>(HMI)</w:t>
      </w:r>
      <w:bookmarkEnd w:id="106"/>
    </w:p>
    <w:p w14:paraId="2524B94E" w14:textId="41A8436B" w:rsidR="00ED72DD" w:rsidRPr="00626DAB" w:rsidRDefault="007F406D" w:rsidP="007F406D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 w:rsidRPr="00626DAB"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EE5626" w14:paraId="4ADCE0B1" w14:textId="77777777" w:rsidTr="001972ED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4487EB1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C313D84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811DC67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041212D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DA2994F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1E03CF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290DF8C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EE5626" w14:paraId="01B3A69D" w14:textId="77777777" w:rsidTr="001972ED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6A4B02F" w14:textId="77777777" w:rsidR="00EE5626" w:rsidRDefault="00EE5626" w:rsidP="001972ED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707B24C" w14:textId="77777777" w:rsidR="00EE5626" w:rsidRDefault="00EE5626" w:rsidP="001972ED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D4FE26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CAE611D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8D0767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5E9B43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8772ADC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EB42BBC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0FEC821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9506525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C44F709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CC5EFC2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08BB700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AF84674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3A0143" w14:paraId="6ED93B82" w14:textId="77777777" w:rsidTr="001972ED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0B79AC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47B4DF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4F2A363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B72AE4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995E005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BFF90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0C274BC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F054ACF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9139A01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007D1AE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703FEB0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F4E9727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099EB1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D19B8F4" w14:textId="77777777" w:rsidR="00EE5626" w:rsidRDefault="00EE5626" w:rsidP="001972ED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</w:tr>
    </w:tbl>
    <w:p w14:paraId="72DBD175" w14:textId="77777777" w:rsidR="001443C4" w:rsidRDefault="001443C4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72DBD176" w14:textId="77777777" w:rsidR="001443C4" w:rsidRDefault="00E736D2">
      <w:pPr>
        <w:pStyle w:val="Heading1"/>
        <w:rPr>
          <w:lang w:val="en-US"/>
        </w:rPr>
      </w:pPr>
      <w:bookmarkStart w:id="107" w:name="_Toc9075"/>
      <w:bookmarkStart w:id="108" w:name="_Toc207715826"/>
      <w:r>
        <w:rPr>
          <w:rFonts w:hint="eastAsia"/>
          <w:lang w:val="en-US"/>
        </w:rPr>
        <w:t>法律法规需求</w:t>
      </w:r>
      <w:bookmarkEnd w:id="107"/>
      <w:bookmarkEnd w:id="108"/>
    </w:p>
    <w:p w14:paraId="1BC54404" w14:textId="1EC3D465" w:rsidR="00F74F59" w:rsidRPr="00F74F59" w:rsidRDefault="00F74F59" w:rsidP="00F74F59">
      <w:pPr>
        <w:ind w:firstLine="420"/>
      </w:pPr>
      <w:r>
        <w:rPr>
          <w:rFonts w:hint="eastAsia"/>
        </w:rPr>
        <w:t>N/A</w:t>
      </w:r>
    </w:p>
    <w:bookmarkEnd w:id="68"/>
    <w:bookmarkEnd w:id="69"/>
    <w:p w14:paraId="72DBD177" w14:textId="0EA6CAA0" w:rsidR="001443C4" w:rsidRDefault="001443C4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1443C4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8" w:author="龙新宇" w:date="2025-12-26T16:07:00Z" w:initials="龙新宇">
    <w:p w14:paraId="36CEE4CB" w14:textId="7336F6E9" w:rsidR="00F60C0B" w:rsidRDefault="00F60C0B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的电制动最大值如何设计</w:t>
      </w:r>
      <w:r w:rsidR="009035E4">
        <w:rPr>
          <w:rFonts w:hint="eastAsia"/>
        </w:rPr>
        <w:t>(</w:t>
      </w:r>
      <w:r w:rsidR="009035E4">
        <w:t>DTC</w:t>
      </w:r>
      <w:r w:rsidR="009035E4">
        <w:rPr>
          <w:rFonts w:hint="eastAsia"/>
        </w:rPr>
        <w:t>未激活</w:t>
      </w:r>
      <w:r w:rsidR="009035E4">
        <w:t>)</w:t>
      </w:r>
    </w:p>
  </w:comment>
  <w:comment w:id="49" w:author="Yang Zhen SGH CDAY223" w:date="2026-01-19T13:53:00Z" w:initials="ZY">
    <w:p w14:paraId="777A6065" w14:textId="77777777" w:rsidR="00555A51" w:rsidRDefault="00CB3877" w:rsidP="00555A51">
      <w:pPr>
        <w:pStyle w:val="CommentText"/>
        <w:ind w:firstLineChars="0" w:firstLine="0"/>
      </w:pPr>
      <w:r>
        <w:rPr>
          <w:rStyle w:val="CommentReference"/>
        </w:rPr>
        <w:annotationRef/>
      </w:r>
      <w:r w:rsidR="00555A51">
        <w:rPr>
          <w:rFonts w:hint="eastAsia"/>
        </w:rPr>
        <w:t>取决于标定（大约</w:t>
      </w:r>
      <w:r w:rsidR="00555A51">
        <w:rPr>
          <w:rFonts w:hint="eastAsia"/>
        </w:rPr>
        <w:t>0.</w:t>
      </w:r>
      <w:r w:rsidR="00555A51">
        <w:t>3</w:t>
      </w:r>
      <w:r w:rsidR="00555A51">
        <w:rPr>
          <w:rFonts w:hint="eastAsia"/>
        </w:rPr>
        <w:t>g</w:t>
      </w:r>
      <w:r w:rsidR="00555A51">
        <w:rPr>
          <w:rFonts w:hint="eastAsia"/>
        </w:rPr>
        <w:t>），或者看实车表现，考虑</w:t>
      </w:r>
      <w:r w:rsidR="00555A51">
        <w:rPr>
          <w:rFonts w:hint="eastAsia"/>
        </w:rPr>
        <w:t>SGMW</w:t>
      </w:r>
      <w:r w:rsidR="00555A51">
        <w:rPr>
          <w:rFonts w:hint="eastAsia"/>
        </w:rPr>
        <w:t>的电制动能力范围（低车速时，可能完全没有电制动能力。）</w:t>
      </w:r>
    </w:p>
  </w:comment>
  <w:comment w:id="50" w:author="Yang Zhen SGH CDAY223" w:date="2026-01-20T14:16:00Z" w:initials="ZY">
    <w:p w14:paraId="66861DDE" w14:textId="77777777" w:rsidR="0053360A" w:rsidRDefault="0053360A" w:rsidP="0053360A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咨询制动，</w:t>
      </w:r>
      <w:r>
        <w:rPr>
          <w:rFonts w:hint="eastAsia"/>
        </w:rPr>
        <w:t xml:space="preserve"> </w:t>
      </w:r>
      <w:r>
        <w:rPr>
          <w:rFonts w:hint="eastAsia"/>
        </w:rPr>
        <w:t>蠕行和</w:t>
      </w:r>
      <w:r>
        <w:rPr>
          <w:lang w:val="en-US"/>
        </w:rPr>
        <w:t>HDC</w:t>
      </w:r>
      <w:r>
        <w:rPr>
          <w:rFonts w:hint="eastAsia"/>
        </w:rPr>
        <w:t>之间的关系</w:t>
      </w:r>
    </w:p>
  </w:comment>
  <w:comment w:id="51" w:author="Yang Zhen SGH CDAY223" w:date="2026-01-20T14:47:00Z" w:initials="ZY">
    <w:p w14:paraId="30F5AAB4" w14:textId="77777777" w:rsidR="00DD2224" w:rsidRDefault="00DD2224" w:rsidP="00DD2224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会议纪要提醒周工</w:t>
      </w:r>
    </w:p>
  </w:comment>
  <w:comment w:id="52" w:author="龙新宇" w:date="2026-01-05T15:07:00Z" w:initials="龙新宇">
    <w:p w14:paraId="1EAB33CB" w14:textId="181BC38C" w:rsidR="009035E4" w:rsidRDefault="009035E4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&lt;2</w:t>
      </w:r>
      <w:r>
        <w:t>0%</w:t>
      </w:r>
      <w:r>
        <w:rPr>
          <w:rFonts w:hint="eastAsia"/>
        </w:rPr>
        <w:t>油门不视为加速操作吗？</w:t>
      </w:r>
    </w:p>
  </w:comment>
  <w:comment w:id="53" w:author="Yang Zhen SGH CDAY223" w:date="2026-01-06T10:01:00Z" w:initials="ZY">
    <w:p w14:paraId="0A096AC6" w14:textId="77777777" w:rsidR="001A7A98" w:rsidRDefault="001A7A98" w:rsidP="001A7A98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这里指的是加速踏板完全</w:t>
      </w:r>
      <w:r>
        <w:rPr>
          <w:lang w:val="en-US"/>
        </w:rPr>
        <w:t xml:space="preserve">=0. </w:t>
      </w:r>
      <w:r>
        <w:rPr>
          <w:rFonts w:hint="eastAsia"/>
        </w:rPr>
        <w:t>下面会提到</w:t>
      </w:r>
      <w:r>
        <w:rPr>
          <w:lang w:val="en-US"/>
        </w:rPr>
        <w:t>&lt;20%</w:t>
      </w:r>
      <w:r>
        <w:rPr>
          <w:rFonts w:hint="eastAsia"/>
        </w:rPr>
        <w:t>的特殊情况。</w:t>
      </w:r>
      <w:r>
        <w:rPr>
          <w:lang w:val="en-US"/>
        </w:rPr>
        <w:t>&lt; 20%</w:t>
      </w:r>
      <w:r>
        <w:rPr>
          <w:rFonts w:hint="eastAsia"/>
        </w:rPr>
        <w:t>的油门我们认为是加速行为，但是用于</w:t>
      </w:r>
      <w:r>
        <w:rPr>
          <w:lang w:val="en-US"/>
        </w:rPr>
        <w:t>HDC</w:t>
      </w:r>
      <w:r>
        <w:rPr>
          <w:rFonts w:hint="eastAsia"/>
        </w:rPr>
        <w:t>调速，</w:t>
      </w:r>
      <w:r>
        <w:rPr>
          <w:lang w:val="en-US"/>
        </w:rPr>
        <w:t>HDC</w:t>
      </w:r>
      <w:r>
        <w:rPr>
          <w:rFonts w:hint="eastAsia"/>
        </w:rPr>
        <w:t>功能不退出握手。只有</w:t>
      </w:r>
      <w:r>
        <w:rPr>
          <w:lang w:val="en-US"/>
        </w:rPr>
        <w:t xml:space="preserve">&gt; 20% </w:t>
      </w:r>
      <w:r>
        <w:rPr>
          <w:rFonts w:hint="eastAsia"/>
        </w:rPr>
        <w:t>才会退出握手，表征驾驶员需要退出</w:t>
      </w:r>
      <w:r>
        <w:rPr>
          <w:lang w:val="en-US"/>
        </w:rPr>
        <w:t>HDC</w:t>
      </w:r>
      <w:r>
        <w:rPr>
          <w:rFonts w:hint="eastAsia"/>
        </w:rPr>
        <w:t>。</w:t>
      </w:r>
    </w:p>
  </w:comment>
  <w:comment w:id="54" w:author="龙新宇" w:date="2025-12-26T16:28:00Z" w:initials="龙新宇">
    <w:p w14:paraId="50DEA583" w14:textId="390D273B" w:rsidR="006C76F1" w:rsidRDefault="006C76F1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长下坡是否可以通过悬架调平车身</w:t>
      </w:r>
    </w:p>
  </w:comment>
  <w:comment w:id="55" w:author="Yang Zhen SGH CDAY223" w:date="2026-01-06T10:31:00Z" w:initials="ZY">
    <w:p w14:paraId="511D13FE" w14:textId="77777777" w:rsidR="00FE57F6" w:rsidRDefault="00FE57F6" w:rsidP="00FE57F6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lang w:val="en-US"/>
        </w:rPr>
        <w:t>@</w:t>
      </w:r>
      <w:r>
        <w:rPr>
          <w:rFonts w:hint="eastAsia"/>
        </w:rPr>
        <w:t xml:space="preserve">deqing </w:t>
      </w:r>
      <w:r>
        <w:rPr>
          <w:rFonts w:hint="eastAsia"/>
        </w:rPr>
        <w:t>需要评估</w:t>
      </w:r>
    </w:p>
  </w:comment>
  <w:comment w:id="56" w:author="Yang Zhen SGH CDAY223" w:date="2026-01-19T16:04:00Z" w:initials="ZY">
    <w:p w14:paraId="3C636A4F" w14:textId="77777777" w:rsidR="00C17879" w:rsidRDefault="00C17879" w:rsidP="00C17879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可能影响视野，效果也可能有限</w:t>
      </w:r>
    </w:p>
  </w:comment>
  <w:comment w:id="60" w:author="龙新宇" w:date="2026-01-05T11:30:00Z" w:initials="龙新宇">
    <w:p w14:paraId="52F277D9" w14:textId="2BB1D23F" w:rsidR="009B13AA" w:rsidRDefault="009B13AA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H</w:t>
      </w:r>
      <w:r>
        <w:t>MI</w:t>
      </w:r>
      <w:r>
        <w:rPr>
          <w:rFonts w:hint="eastAsia"/>
        </w:rPr>
        <w:t>应如何使用，是否有对标信息</w:t>
      </w:r>
    </w:p>
  </w:comment>
  <w:comment w:id="61" w:author="Yang Zhen SGH CDAY223" w:date="2026-01-06T10:32:00Z" w:initials="ZY">
    <w:p w14:paraId="5A53D6F5" w14:textId="6AC106AF" w:rsidR="00C0778B" w:rsidRDefault="00C0778B" w:rsidP="00C0778B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显示当前</w:t>
      </w:r>
      <w:r>
        <w:rPr>
          <w:lang w:val="en-US"/>
        </w:rPr>
        <w:t>HDC</w:t>
      </w:r>
      <w:r>
        <w:rPr>
          <w:rFonts w:hint="eastAsia"/>
        </w:rPr>
        <w:t>目标车速？</w:t>
      </w:r>
      <w:r>
        <w:rPr>
          <w:rFonts w:hint="eastAsia"/>
        </w:rPr>
        <w:t xml:space="preserve"> </w:t>
      </w:r>
      <w:r>
        <w:fldChar w:fldCharType="begin"/>
      </w:r>
      <w:r>
        <w:instrText>HYPERLINK "mailto:deqing.du@zf.com"</w:instrText>
      </w:r>
      <w:bookmarkStart w:id="62" w:name="_@_9899905A478F4D578539F800C063A6DDZ"/>
      <w:r>
        <w:fldChar w:fldCharType="separate"/>
      </w:r>
      <w:bookmarkEnd w:id="62"/>
      <w:r w:rsidRPr="00C0778B">
        <w:rPr>
          <w:rStyle w:val="Mention"/>
          <w:noProof/>
        </w:rPr>
        <w:t>@Du Deqing SGH CDAY623</w:t>
      </w:r>
      <w:r>
        <w:fldChar w:fldCharType="end"/>
      </w:r>
      <w:r>
        <w:t xml:space="preserve">  </w:t>
      </w:r>
      <w:r>
        <w:rPr>
          <w:rFonts w:hint="eastAsia"/>
        </w:rPr>
        <w:t>是否有对标品牌的同样做法？</w:t>
      </w:r>
    </w:p>
  </w:comment>
  <w:comment w:id="63" w:author="龙新宇" w:date="2026-01-05T13:46:00Z" w:initials="龙新宇">
    <w:p w14:paraId="3AC664FA" w14:textId="4507E06C" w:rsidR="005045C3" w:rsidRDefault="005045C3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是否需要车速</w:t>
      </w:r>
    </w:p>
  </w:comment>
  <w:comment w:id="64" w:author="Yang Zhen SGH CDAY223" w:date="2026-01-06T10:32:00Z" w:initials="ZY">
    <w:p w14:paraId="498FC282" w14:textId="77777777" w:rsidR="001877DE" w:rsidRDefault="001877DE" w:rsidP="001877DE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车速不是必须，我们内部可以计算。</w:t>
      </w:r>
    </w:p>
  </w:comment>
  <w:comment w:id="76" w:author="龙新宇" w:date="2025-12-26T16:55:00Z" w:initials="龙新宇">
    <w:p w14:paraId="7895B637" w14:textId="26620147" w:rsidR="00F62757" w:rsidRDefault="00F62757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1</w:t>
      </w:r>
      <w:r>
        <w:t>5</w:t>
      </w:r>
      <w:r>
        <w:rPr>
          <w:rFonts w:hint="eastAsia"/>
        </w:rPr>
        <w:t>电上电？还是</w:t>
      </w:r>
      <w:r>
        <w:rPr>
          <w:rFonts w:hint="eastAsia"/>
        </w:rPr>
        <w:t>R</w:t>
      </w:r>
      <w:r>
        <w:t>EADY</w:t>
      </w:r>
      <w:r>
        <w:rPr>
          <w:rFonts w:hint="eastAsia"/>
        </w:rPr>
        <w:t>？</w:t>
      </w:r>
    </w:p>
  </w:comment>
  <w:comment w:id="77" w:author="Yang Zhen SGH CDAY223" w:date="2026-01-06T10:38:00Z" w:initials="ZY">
    <w:p w14:paraId="186177BE" w14:textId="77777777" w:rsidR="00D87067" w:rsidRDefault="002C6ADE" w:rsidP="00D87067">
      <w:pPr>
        <w:pStyle w:val="CommentText"/>
        <w:ind w:firstLineChars="0" w:firstLine="0"/>
      </w:pPr>
      <w:r>
        <w:rPr>
          <w:rStyle w:val="CommentReference"/>
        </w:rPr>
        <w:annotationRef/>
      </w:r>
      <w:r w:rsidR="00D87067">
        <w:rPr>
          <w:rFonts w:hint="eastAsia"/>
        </w:rPr>
        <w:t>使用</w:t>
      </w:r>
      <w:r w:rsidR="00D87067">
        <w:rPr>
          <w:rFonts w:hint="eastAsia"/>
        </w:rPr>
        <w:t>VehRdySts</w:t>
      </w:r>
      <w:r w:rsidR="00D87067">
        <w:rPr>
          <w:rFonts w:hint="eastAsia"/>
        </w:rPr>
        <w:t>表征主驾在位，踩制动上电。</w:t>
      </w:r>
    </w:p>
  </w:comment>
  <w:comment w:id="78" w:author="龙新宇" w:date="2025-12-26T16:55:00Z" w:initials="龙新宇">
    <w:p w14:paraId="339BC652" w14:textId="77777777" w:rsidR="00C02F7A" w:rsidRDefault="00C02F7A" w:rsidP="00C02F7A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1</w:t>
      </w:r>
      <w:r>
        <w:t>5</w:t>
      </w:r>
      <w:r>
        <w:rPr>
          <w:rFonts w:hint="eastAsia"/>
        </w:rPr>
        <w:t>电上电？还是</w:t>
      </w:r>
      <w:r>
        <w:rPr>
          <w:rFonts w:hint="eastAsia"/>
        </w:rPr>
        <w:t>R</w:t>
      </w:r>
      <w:r>
        <w:t>EADY</w:t>
      </w:r>
      <w:r>
        <w:rPr>
          <w:rFonts w:hint="eastAsia"/>
        </w:rPr>
        <w:t>？</w:t>
      </w:r>
    </w:p>
  </w:comment>
  <w:comment w:id="79" w:author="Yang Zhen SGH CDAY223" w:date="2026-01-06T10:38:00Z" w:initials="ZY">
    <w:p w14:paraId="7A14050A" w14:textId="77777777" w:rsidR="00C02F7A" w:rsidRDefault="00C02F7A" w:rsidP="00C02F7A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使用</w:t>
      </w:r>
      <w:r>
        <w:rPr>
          <w:rFonts w:hint="eastAsia"/>
        </w:rPr>
        <w:t>VehRdySts</w:t>
      </w:r>
      <w:r>
        <w:rPr>
          <w:rFonts w:hint="eastAsia"/>
        </w:rPr>
        <w:t>表征主驾在位，踩制动上电。</w:t>
      </w:r>
    </w:p>
  </w:comment>
  <w:comment w:id="80" w:author="龙新宇" w:date="2026-01-05T15:32:00Z" w:initials="龙新宇">
    <w:p w14:paraId="726772A1" w14:textId="3C913C0E" w:rsidR="00C74B2F" w:rsidRDefault="00C74B2F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N</w:t>
      </w:r>
      <w:r>
        <w:rPr>
          <w:rFonts w:hint="eastAsia"/>
        </w:rPr>
        <w:t>档激活车速是多少？</w:t>
      </w:r>
    </w:p>
  </w:comment>
  <w:comment w:id="81" w:author="Yang Zhen SGH CDAY223" w:date="2026-01-06T11:18:00Z" w:initials="ZY">
    <w:p w14:paraId="2E7FC091" w14:textId="77777777" w:rsidR="00616B21" w:rsidRDefault="00616B21" w:rsidP="00616B21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lang w:val="en-US"/>
        </w:rPr>
        <w:t>N</w:t>
      </w:r>
      <w:r>
        <w:rPr>
          <w:rFonts w:hint="eastAsia"/>
        </w:rPr>
        <w:t>档和</w:t>
      </w:r>
      <w:r>
        <w:rPr>
          <w:lang w:val="en-US"/>
        </w:rPr>
        <w:t>D</w:t>
      </w:r>
      <w:r>
        <w:rPr>
          <w:rFonts w:hint="eastAsia"/>
        </w:rPr>
        <w:t>档都是</w:t>
      </w:r>
      <w:r>
        <w:rPr>
          <w:lang w:val="en-US"/>
        </w:rPr>
        <w:t>8</w:t>
      </w:r>
      <w:r>
        <w:rPr>
          <w:rFonts w:hint="eastAsia"/>
        </w:rPr>
        <w:t>kph (TBD), R</w:t>
      </w:r>
      <w:r>
        <w:rPr>
          <w:rFonts w:hint="eastAsia"/>
        </w:rPr>
        <w:t>档是</w:t>
      </w:r>
      <w:r>
        <w:rPr>
          <w:lang w:val="en-US"/>
        </w:rPr>
        <w:t>6</w:t>
      </w:r>
      <w:r>
        <w:t xml:space="preserve">kph </w:t>
      </w:r>
      <w:r>
        <w:rPr>
          <w:lang w:val="en-US"/>
        </w:rPr>
        <w:t>(TBD)</w:t>
      </w:r>
    </w:p>
  </w:comment>
  <w:comment w:id="82" w:author="龙新宇" w:date="2025-12-26T16:59:00Z" w:initials="龙新宇">
    <w:p w14:paraId="2CD7D023" w14:textId="15885EB2" w:rsidR="00852B05" w:rsidRDefault="00852B05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E</w:t>
      </w:r>
      <w:r>
        <w:t>CD</w:t>
      </w:r>
      <w:r>
        <w:rPr>
          <w:rFonts w:hint="eastAsia"/>
        </w:rPr>
        <w:t>是啥</w:t>
      </w:r>
    </w:p>
  </w:comment>
  <w:comment w:id="83" w:author="Yang Zhen SGH CDAY223" w:date="2026-01-06T13:02:00Z" w:initials="ZY">
    <w:p w14:paraId="6A16BD4C" w14:textId="77777777" w:rsidR="001C6FDE" w:rsidRDefault="001C6FDE" w:rsidP="001C6FDE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通过拉</w:t>
      </w:r>
      <w:r>
        <w:rPr>
          <w:lang w:val="en-US"/>
        </w:rPr>
        <w:t>EPB</w:t>
      </w:r>
      <w:r>
        <w:rPr>
          <w:rFonts w:hint="eastAsia"/>
        </w:rPr>
        <w:t>手刹，实现四轮液压制动减速。</w:t>
      </w:r>
    </w:p>
  </w:comment>
  <w:comment w:id="84" w:author="龙新宇" w:date="2025-12-26T17:00:00Z" w:initials="龙新宇">
    <w:p w14:paraId="4F0532EA" w14:textId="01B4D85A" w:rsidR="00852B05" w:rsidRDefault="00852B05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坡度门限是多少</w:t>
      </w:r>
      <w:r w:rsidR="00CE5128">
        <w:rPr>
          <w:rFonts w:hint="eastAsia"/>
        </w:rPr>
        <w:t>？变化率和加速度怎么用？</w:t>
      </w:r>
    </w:p>
  </w:comment>
  <w:comment w:id="85" w:author="Yang Zhen SGH CDAY223" w:date="2026-01-06T13:05:00Z" w:initials="ZY">
    <w:p w14:paraId="0962B863" w14:textId="77777777" w:rsidR="0081669E" w:rsidRDefault="0081669E" w:rsidP="0081669E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坡度相关的判定条件，需要用到变化率和</w:t>
      </w:r>
      <w:r>
        <w:rPr>
          <w:rFonts w:hint="eastAsia"/>
        </w:rPr>
        <w:t>ax</w:t>
      </w:r>
      <w:r>
        <w:rPr>
          <w:rFonts w:hint="eastAsia"/>
        </w:rPr>
        <w:t>参与判定，具体如何使用属于软件设计，系统需求不可以定义太细，否则限制软件开发自由度。</w:t>
      </w:r>
    </w:p>
  </w:comment>
  <w:comment w:id="86" w:author="龙新宇" w:date="2025-12-26T17:00:00Z" w:initials="龙新宇">
    <w:p w14:paraId="40A7C6C3" w14:textId="6AF7B969" w:rsidR="00852B05" w:rsidRDefault="00852B05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需补充与</w:t>
      </w:r>
      <w:r>
        <w:rPr>
          <w:rFonts w:hint="eastAsia"/>
        </w:rPr>
        <w:t>A</w:t>
      </w:r>
      <w:r>
        <w:t>DAS</w:t>
      </w:r>
      <w:r>
        <w:rPr>
          <w:rFonts w:hint="eastAsia"/>
        </w:rPr>
        <w:t>的接口</w:t>
      </w:r>
    </w:p>
  </w:comment>
  <w:comment w:id="87" w:author="Yang Zhen SGH CDAY223" w:date="2026-01-06T13:07:00Z" w:initials="ZY">
    <w:p w14:paraId="370D3AFF" w14:textId="77777777" w:rsidR="00A74C02" w:rsidRDefault="00B833AF" w:rsidP="00A74C02">
      <w:pPr>
        <w:pStyle w:val="CommentText"/>
        <w:ind w:firstLineChars="0" w:firstLine="0"/>
      </w:pPr>
      <w:r>
        <w:rPr>
          <w:rStyle w:val="CommentReference"/>
        </w:rPr>
        <w:annotationRef/>
      </w:r>
      <w:r w:rsidR="00A74C02">
        <w:rPr>
          <w:rFonts w:hint="eastAsia"/>
        </w:rPr>
        <w:t>是有这个信号的：</w:t>
      </w:r>
      <w:r w:rsidR="00A74C02">
        <w:rPr>
          <w:rFonts w:hint="eastAsia"/>
        </w:rPr>
        <w:t xml:space="preserve"> </w:t>
      </w:r>
      <w:r w:rsidR="00A74C02">
        <w:t xml:space="preserve">VCUADASActvSts_1 </w:t>
      </w:r>
      <w:r w:rsidR="00A74C02">
        <w:rPr>
          <w:rFonts w:hint="eastAsia"/>
        </w:rPr>
        <w:t>更新了最新信号定义</w:t>
      </w:r>
    </w:p>
  </w:comment>
  <w:comment w:id="88" w:author="龙新宇" w:date="2025-12-26T17:02:00Z" w:initials="龙新宇">
    <w:p w14:paraId="3989ACDA" w14:textId="3A141E81" w:rsidR="00852B05" w:rsidRDefault="00852B05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如何理解</w:t>
      </w:r>
      <w:r w:rsidR="00267CC7">
        <w:rPr>
          <w:rFonts w:hint="eastAsia"/>
        </w:rPr>
        <w:t>？不会导致</w:t>
      </w:r>
      <w:r w:rsidR="00267CC7">
        <w:rPr>
          <w:rFonts w:hint="eastAsia"/>
        </w:rPr>
        <w:t>H</w:t>
      </w:r>
      <w:r w:rsidR="00267CC7">
        <w:t>DC</w:t>
      </w:r>
      <w:r w:rsidR="00267CC7">
        <w:rPr>
          <w:rFonts w:hint="eastAsia"/>
        </w:rPr>
        <w:t>不退出吗？</w:t>
      </w:r>
    </w:p>
  </w:comment>
  <w:comment w:id="89" w:author="Yang Zhen SGH CDAY223" w:date="2026-01-06T13:09:00Z" w:initials="ZY">
    <w:p w14:paraId="1891F6D4" w14:textId="77777777" w:rsidR="007C2E0B" w:rsidRDefault="007C2E0B" w:rsidP="007C2E0B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并且关系（平路检测并且此时</w:t>
      </w:r>
      <w:r>
        <w:rPr>
          <w:lang w:val="en-US"/>
        </w:rPr>
        <w:t>HDC</w:t>
      </w:r>
      <w:r>
        <w:rPr>
          <w:rFonts w:hint="eastAsia"/>
        </w:rPr>
        <w:t>请求的扭矩很小</w:t>
      </w:r>
      <w:r>
        <w:rPr>
          <w:lang w:val="en-US"/>
        </w:rPr>
        <w:t>&lt; 400Nm TBD</w:t>
      </w:r>
      <w:r>
        <w:rPr>
          <w:rFonts w:hint="eastAsia"/>
        </w:rPr>
        <w:t>）</w:t>
      </w:r>
    </w:p>
  </w:comment>
  <w:comment w:id="90" w:author="龙新宇" w:date="2025-12-26T17:04:00Z" w:initials="龙新宇">
    <w:p w14:paraId="6B3B9B31" w14:textId="5A8218AC" w:rsidR="00852B05" w:rsidRDefault="00852B05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激活条件</w:t>
      </w:r>
      <w:r>
        <w:rPr>
          <w:rFonts w:hint="eastAsia"/>
        </w:rPr>
        <w:t>3</w:t>
      </w:r>
      <w:r>
        <w:t>bar</w:t>
      </w:r>
      <w:r>
        <w:rPr>
          <w:rFonts w:hint="eastAsia"/>
        </w:rPr>
        <w:t>，退出条件</w:t>
      </w:r>
      <w:r>
        <w:rPr>
          <w:rFonts w:hint="eastAsia"/>
        </w:rPr>
        <w:t>5</w:t>
      </w:r>
      <w:r>
        <w:t>0bar?</w:t>
      </w:r>
    </w:p>
    <w:p w14:paraId="09681248" w14:textId="05E696E2" w:rsidR="00852B05" w:rsidRDefault="00852B05" w:rsidP="00852B05">
      <w:pPr>
        <w:pStyle w:val="CommentText"/>
        <w:ind w:leftChars="86" w:left="181" w:firstLineChars="95" w:firstLine="199"/>
      </w:pPr>
      <w:r>
        <w:rPr>
          <w:rFonts w:hint="eastAsia"/>
        </w:rPr>
        <w:t>小幅度踩刹车</w:t>
      </w:r>
      <w:r>
        <w:rPr>
          <w:rFonts w:hint="eastAsia"/>
        </w:rPr>
        <w:t>H</w:t>
      </w:r>
      <w:r>
        <w:t>DC</w:t>
      </w:r>
      <w:r>
        <w:rPr>
          <w:rFonts w:hint="eastAsia"/>
        </w:rPr>
        <w:t>不退？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控制减速？</w:t>
      </w:r>
      <w:r w:rsidR="00CE5128">
        <w:rPr>
          <w:rFonts w:hint="eastAsia"/>
        </w:rPr>
        <w:t>E</w:t>
      </w:r>
      <w:r w:rsidR="00CE5128">
        <w:t>HB</w:t>
      </w:r>
      <w:r w:rsidR="00CE5128">
        <w:rPr>
          <w:rFonts w:hint="eastAsia"/>
        </w:rPr>
        <w:t>I</w:t>
      </w:r>
      <w:r w:rsidR="00CE5128">
        <w:rPr>
          <w:rFonts w:hint="eastAsia"/>
        </w:rPr>
        <w:t>按哪个响应？</w:t>
      </w:r>
    </w:p>
  </w:comment>
  <w:comment w:id="91" w:author="Yang Zhen SGH CDAY223" w:date="2026-01-06T13:16:00Z" w:initials="ZY">
    <w:p w14:paraId="40B05134" w14:textId="77777777" w:rsidR="00D81353" w:rsidRDefault="00561F9B" w:rsidP="00D81353">
      <w:pPr>
        <w:pStyle w:val="CommentText"/>
        <w:ind w:firstLineChars="0" w:firstLine="0"/>
      </w:pPr>
      <w:r>
        <w:rPr>
          <w:rStyle w:val="CommentReference"/>
        </w:rPr>
        <w:annotationRef/>
      </w:r>
      <w:r w:rsidR="00D81353">
        <w:rPr>
          <w:rFonts w:hint="eastAsia"/>
        </w:rPr>
        <w:t>当</w:t>
      </w:r>
      <w:r w:rsidR="00D81353">
        <w:rPr>
          <w:rFonts w:hint="eastAsia"/>
        </w:rPr>
        <w:t xml:space="preserve"> </w:t>
      </w:r>
      <w:r w:rsidR="00D81353">
        <w:rPr>
          <w:rFonts w:hint="eastAsia"/>
        </w:rPr>
        <w:t>驾驶员请求的制动扭矩（电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液压）小于</w:t>
      </w:r>
      <w:r w:rsidR="00D81353">
        <w:rPr>
          <w:lang w:val="en-US"/>
        </w:rPr>
        <w:t>HDC</w:t>
      </w:r>
      <w:r w:rsidR="00D81353">
        <w:rPr>
          <w:rFonts w:hint="eastAsia"/>
        </w:rPr>
        <w:t>请求的总制动扭矩（电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液压），按照取大原则，制动执行器需要执行</w:t>
      </w:r>
      <w:r w:rsidR="00D81353">
        <w:rPr>
          <w:lang w:val="en-US"/>
        </w:rPr>
        <w:t>HDC</w:t>
      </w:r>
      <w:r w:rsidR="00D81353">
        <w:rPr>
          <w:rFonts w:hint="eastAsia"/>
        </w:rPr>
        <w:t>的制动请求，此时</w:t>
      </w:r>
      <w:r w:rsidR="00D81353">
        <w:rPr>
          <w:lang w:val="en-US"/>
        </w:rPr>
        <w:t>HDC</w:t>
      </w:r>
      <w:r w:rsidR="00D81353">
        <w:rPr>
          <w:rFonts w:hint="eastAsia"/>
        </w:rPr>
        <w:t>速度闭环还在工作，但是如果驾驶员请求的制动扭矩（电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液压）大于</w:t>
      </w:r>
      <w:r w:rsidR="00D81353">
        <w:rPr>
          <w:lang w:val="en-US"/>
        </w:rPr>
        <w:t>HDC</w:t>
      </w:r>
      <w:r w:rsidR="00D81353">
        <w:rPr>
          <w:rFonts w:hint="eastAsia"/>
        </w:rPr>
        <w:t>请求的总制动扭矩（电</w:t>
      </w:r>
      <w:r w:rsidR="00D81353">
        <w:rPr>
          <w:rFonts w:hint="eastAsia"/>
        </w:rPr>
        <w:t>+</w:t>
      </w:r>
      <w:r w:rsidR="00D81353">
        <w:rPr>
          <w:rFonts w:hint="eastAsia"/>
        </w:rPr>
        <w:t>液压），表征驾驶员想通过制动踏板来减速车辆，</w:t>
      </w:r>
      <w:r w:rsidR="00D81353">
        <w:rPr>
          <w:rFonts w:hint="eastAsia"/>
        </w:rPr>
        <w:t xml:space="preserve"> </w:t>
      </w:r>
      <w:r w:rsidR="00D81353">
        <w:rPr>
          <w:lang w:val="en-US"/>
        </w:rPr>
        <w:t>HDC</w:t>
      </w:r>
      <w:r w:rsidR="00D81353">
        <w:rPr>
          <w:rFonts w:hint="eastAsia"/>
        </w:rPr>
        <w:t>功能需要退出，此时</w:t>
      </w:r>
      <w:r w:rsidR="00D81353">
        <w:rPr>
          <w:lang w:val="en-US"/>
        </w:rPr>
        <w:t>EHB</w:t>
      </w:r>
      <w:r w:rsidR="00D81353">
        <w:rPr>
          <w:rFonts w:hint="eastAsia"/>
        </w:rPr>
        <w:t>i</w:t>
      </w:r>
      <w:r w:rsidR="00D81353">
        <w:rPr>
          <w:rFonts w:hint="eastAsia"/>
        </w:rPr>
        <w:t>负责控制减速。等制动踏板回位，</w:t>
      </w:r>
      <w:r w:rsidR="00D81353">
        <w:rPr>
          <w:lang w:val="en-US"/>
        </w:rPr>
        <w:t>HDC</w:t>
      </w:r>
      <w:r w:rsidR="00D81353">
        <w:rPr>
          <w:rFonts w:hint="eastAsia"/>
        </w:rPr>
        <w:t>功能重新激活，此时按照当前车速为新的目标车速进行速度闭环控制。</w:t>
      </w:r>
    </w:p>
  </w:comment>
  <w:comment w:id="92" w:author="龙新宇" w:date="2025-12-26T17:07:00Z" w:initials="龙新宇">
    <w:p w14:paraId="59636C2D" w14:textId="08DAEC47" w:rsidR="00852B05" w:rsidRDefault="00852B05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大概有多少制动压力？</w:t>
      </w:r>
    </w:p>
  </w:comment>
  <w:comment w:id="93" w:author="Yang Zhen SGH CDAY223" w:date="2026-01-06T13:16:00Z" w:initials="ZY">
    <w:p w14:paraId="1109CC93" w14:textId="77777777" w:rsidR="00CC468F" w:rsidRDefault="001E5103" w:rsidP="00CC468F">
      <w:pPr>
        <w:pStyle w:val="CommentText"/>
        <w:ind w:firstLineChars="0" w:firstLine="0"/>
      </w:pPr>
      <w:r>
        <w:rPr>
          <w:rStyle w:val="CommentReference"/>
        </w:rPr>
        <w:annotationRef/>
      </w:r>
      <w:r w:rsidR="00CC468F">
        <w:rPr>
          <w:rFonts w:hint="eastAsia"/>
        </w:rPr>
        <w:t>见最新</w:t>
      </w:r>
      <w:r w:rsidR="00CC468F">
        <w:rPr>
          <w:rFonts w:hint="eastAsia"/>
        </w:rPr>
        <w:t>comment</w:t>
      </w:r>
    </w:p>
  </w:comment>
  <w:comment w:id="94" w:author="龙新宇" w:date="2025-12-26T17:07:00Z" w:initials="龙新宇">
    <w:p w14:paraId="486CB775" w14:textId="28D0AC78" w:rsidR="00852B05" w:rsidRDefault="00852B05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H</w:t>
      </w:r>
      <w:r>
        <w:t>A</w:t>
      </w:r>
      <w:r>
        <w:rPr>
          <w:rFonts w:hint="eastAsia"/>
        </w:rPr>
        <w:t>是什么</w:t>
      </w:r>
    </w:p>
  </w:comment>
  <w:comment w:id="95" w:author="Yang Zhen SGH CDAY223" w:date="2026-01-06T13:17:00Z" w:initials="ZY">
    <w:p w14:paraId="2C6D56A9" w14:textId="77777777" w:rsidR="001E5103" w:rsidRDefault="001E5103" w:rsidP="001E5103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lang w:val="en-US"/>
        </w:rPr>
        <w:t>H</w:t>
      </w:r>
      <w:r>
        <w:t>ill Assist</w:t>
      </w:r>
    </w:p>
  </w:comment>
  <w:comment w:id="96" w:author="龙新宇" w:date="2025-12-26T17:08:00Z" w:initials="龙新宇">
    <w:p w14:paraId="5A386F49" w14:textId="3DF05553" w:rsidR="00852B05" w:rsidRDefault="00852B05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车速小于蠕行车速时</w:t>
      </w:r>
      <w:r>
        <w:rPr>
          <w:rFonts w:hint="eastAsia"/>
        </w:rPr>
        <w:t>V</w:t>
      </w:r>
      <w:r>
        <w:t>CU</w:t>
      </w:r>
      <w:r>
        <w:rPr>
          <w:rFonts w:hint="eastAsia"/>
        </w:rPr>
        <w:t>可能有蠕行扭矩输出，需确定优先级</w:t>
      </w:r>
      <w:r w:rsidR="005A6E81">
        <w:rPr>
          <w:rFonts w:hint="eastAsia"/>
        </w:rPr>
        <w:t>。有蠕行扭矩</w:t>
      </w:r>
      <w:r w:rsidR="005A6E81">
        <w:rPr>
          <w:rFonts w:hint="eastAsia"/>
        </w:rPr>
        <w:t>H</w:t>
      </w:r>
      <w:r w:rsidR="005A6E81">
        <w:t>DC</w:t>
      </w:r>
      <w:r w:rsidR="005A6E81">
        <w:rPr>
          <w:rFonts w:hint="eastAsia"/>
        </w:rPr>
        <w:t>激活期间想停车会导致扭矩对抗。（现有</w:t>
      </w:r>
      <w:r w:rsidR="005A6E81">
        <w:rPr>
          <w:rFonts w:hint="eastAsia"/>
        </w:rPr>
        <w:t>H</w:t>
      </w:r>
      <w:r w:rsidR="005A6E81">
        <w:t>DC</w:t>
      </w:r>
      <w:r w:rsidR="005A6E81">
        <w:rPr>
          <w:rFonts w:hint="eastAsia"/>
        </w:rPr>
        <w:t>方案是车速小于蠕行车速直接退出</w:t>
      </w:r>
      <w:r w:rsidR="005A6E81">
        <w:rPr>
          <w:rFonts w:hint="eastAsia"/>
        </w:rPr>
        <w:t>H</w:t>
      </w:r>
      <w:r w:rsidR="005A6E81">
        <w:t>DC</w:t>
      </w:r>
      <w:r w:rsidR="005A6E81">
        <w:rPr>
          <w:rFonts w:hint="eastAsia"/>
        </w:rPr>
        <w:t>）</w:t>
      </w:r>
    </w:p>
  </w:comment>
  <w:comment w:id="97" w:author="Yang Zhen SGH CDAY223" w:date="2026-01-06T13:20:00Z" w:initials="ZY">
    <w:p w14:paraId="62B2013F" w14:textId="77777777" w:rsidR="00B307E1" w:rsidRDefault="00B307E1" w:rsidP="00B307E1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可以，加一个车速</w:t>
      </w:r>
      <w:r>
        <w:rPr>
          <w:lang w:val="en-US"/>
        </w:rPr>
        <w:t xml:space="preserve">&lt; </w:t>
      </w:r>
      <w:r>
        <w:rPr>
          <w:rFonts w:hint="eastAsia"/>
        </w:rPr>
        <w:t>蠕行车速的条件。就提蠕行车速多少？</w:t>
      </w:r>
      <w:r>
        <w:rPr>
          <w:rFonts w:hint="eastAsia"/>
        </w:rPr>
        <w:t>4</w:t>
      </w:r>
      <w:r>
        <w:rPr>
          <w:lang w:val="en-US"/>
        </w:rPr>
        <w:t>KPH?</w:t>
      </w:r>
    </w:p>
  </w:comment>
  <w:comment w:id="98" w:author="龙新宇" w:date="2026-01-05T15:15:00Z" w:initials="龙新宇">
    <w:p w14:paraId="6179B1FE" w14:textId="734FBFEE" w:rsidR="009035E4" w:rsidRDefault="009035E4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缺少待命到关闭的条件</w:t>
      </w:r>
    </w:p>
  </w:comment>
  <w:comment w:id="99" w:author="Yang Zhen SGH CDAY223" w:date="2026-01-06T13:40:00Z" w:initials="ZY">
    <w:p w14:paraId="6A4FFF9E" w14:textId="77777777" w:rsidR="00077A98" w:rsidRDefault="00077A98" w:rsidP="00077A98">
      <w:pPr>
        <w:pStyle w:val="CommentText"/>
        <w:ind w:firstLineChars="0" w:firstLine="0"/>
      </w:pPr>
      <w:r>
        <w:rPr>
          <w:rStyle w:val="CommentReference"/>
        </w:rPr>
        <w:annotationRef/>
      </w:r>
      <w:r>
        <w:rPr>
          <w:rFonts w:hint="eastAsia"/>
        </w:rPr>
        <w:t>非条件</w:t>
      </w:r>
      <w:r>
        <w:rPr>
          <w:rFonts w:hint="eastAsia"/>
        </w:rPr>
        <w:t>0</w:t>
      </w:r>
      <w:r>
        <w:rPr>
          <w:rFonts w:hint="eastAsia"/>
        </w:rPr>
        <w:t>就会从待命切到关闭。补充了一个状态机。</w:t>
      </w:r>
    </w:p>
  </w:comment>
  <w:comment w:id="101" w:author="龙新宇" w:date="2026-01-05T09:03:00Z" w:initials="龙新宇">
    <w:p w14:paraId="106B08B6" w14:textId="009DEEDE" w:rsidR="00641422" w:rsidRDefault="00641422">
      <w:pPr>
        <w:pStyle w:val="CommentText"/>
        <w:ind w:firstLine="420"/>
      </w:pPr>
      <w:r>
        <w:rPr>
          <w:rStyle w:val="CommentReference"/>
        </w:rPr>
        <w:annotationRef/>
      </w:r>
      <w:r>
        <w:rPr>
          <w:rFonts w:hint="eastAsia"/>
        </w:rPr>
        <w:t>激活时的优先级和分配怎么做</w:t>
      </w:r>
    </w:p>
    <w:p w14:paraId="1F91A7B1" w14:textId="042FD33C" w:rsidR="00641422" w:rsidRDefault="00641422">
      <w:pPr>
        <w:pStyle w:val="CommentText"/>
        <w:ind w:leftChars="86" w:left="181" w:firstLine="420"/>
      </w:pPr>
      <w:r>
        <w:rPr>
          <w:rFonts w:hint="eastAsia"/>
        </w:rPr>
        <w:t>故障降级怎么做</w:t>
      </w:r>
    </w:p>
  </w:comment>
  <w:comment w:id="102" w:author="Yang Zhen SGH CDAY223" w:date="2026-01-06T13:43:00Z" w:initials="ZY">
    <w:p w14:paraId="211CDBCE" w14:textId="77777777" w:rsidR="002E2C8D" w:rsidRDefault="00C65B67" w:rsidP="002E2C8D">
      <w:pPr>
        <w:pStyle w:val="CommentText"/>
        <w:ind w:firstLineChars="0" w:firstLine="0"/>
      </w:pPr>
      <w:r>
        <w:rPr>
          <w:rStyle w:val="CommentReference"/>
        </w:rPr>
        <w:annotationRef/>
      </w:r>
      <w:r w:rsidR="002E2C8D">
        <w:rPr>
          <w:rFonts w:hint="eastAsia"/>
          <w:b/>
          <w:bCs/>
        </w:rPr>
        <w:t>参考</w:t>
      </w:r>
      <w:r w:rsidR="002E2C8D">
        <w:rPr>
          <w:rFonts w:hint="eastAsia"/>
          <w:b/>
          <w:bCs/>
        </w:rPr>
        <w:t xml:space="preserve"> 3.1.1 </w:t>
      </w:r>
      <w:r w:rsidR="002E2C8D">
        <w:rPr>
          <w:rFonts w:hint="eastAsia"/>
          <w:b/>
          <w:bCs/>
        </w:rPr>
        <w:t>与子系统自身控制功能边界区分</w:t>
      </w:r>
      <w:r w:rsidR="002E2C8D">
        <w:rPr>
          <w:rFonts w:hint="eastAsia"/>
          <w:b/>
          <w:bCs/>
        </w:rPr>
        <w:t xml:space="preserve"> </w:t>
      </w:r>
    </w:p>
    <w:p w14:paraId="6B2943DA" w14:textId="77777777" w:rsidR="002E2C8D" w:rsidRDefault="002E2C8D" w:rsidP="002E2C8D">
      <w:pPr>
        <w:pStyle w:val="CommentText"/>
        <w:ind w:leftChars="86" w:left="181" w:firstLineChars="0" w:firstLine="0"/>
      </w:pPr>
    </w:p>
    <w:p w14:paraId="043D32C5" w14:textId="77777777" w:rsidR="002E2C8D" w:rsidRDefault="002E2C8D" w:rsidP="002E2C8D">
      <w:pPr>
        <w:pStyle w:val="CommentText"/>
        <w:ind w:leftChars="86" w:left="181" w:firstLineChars="0" w:firstLine="0"/>
      </w:pPr>
      <w:r>
        <w:rPr>
          <w:rFonts w:hint="eastAsia"/>
          <w:b/>
          <w:bCs/>
        </w:rPr>
        <w:t>故障降级，</w:t>
      </w:r>
      <w:r>
        <w:rPr>
          <w:b/>
          <w:bCs/>
        </w:rPr>
        <w:t>HDC</w:t>
      </w:r>
      <w:r>
        <w:rPr>
          <w:rFonts w:hint="eastAsia"/>
          <w:b/>
          <w:bCs/>
        </w:rPr>
        <w:t>会退出进入</w:t>
      </w:r>
      <w:r>
        <w:rPr>
          <w:rFonts w:hint="eastAsia"/>
          <w:b/>
          <w:bCs/>
        </w:rPr>
        <w:t>passive</w:t>
      </w:r>
      <w:r>
        <w:rPr>
          <w:rFonts w:hint="eastAsia"/>
          <w:b/>
          <w:bCs/>
        </w:rPr>
        <w:t>待命状态。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CEE4CB" w15:done="0"/>
  <w15:commentEx w15:paraId="777A6065" w15:paraIdParent="36CEE4CB" w15:done="0"/>
  <w15:commentEx w15:paraId="66861DDE" w15:paraIdParent="36CEE4CB" w15:done="0"/>
  <w15:commentEx w15:paraId="30F5AAB4" w15:paraIdParent="36CEE4CB" w15:done="0"/>
  <w15:commentEx w15:paraId="1EAB33CB" w15:done="0"/>
  <w15:commentEx w15:paraId="0A096AC6" w15:paraIdParent="1EAB33CB" w15:done="0"/>
  <w15:commentEx w15:paraId="50DEA583" w15:done="0"/>
  <w15:commentEx w15:paraId="511D13FE" w15:paraIdParent="50DEA583" w15:done="0"/>
  <w15:commentEx w15:paraId="3C636A4F" w15:paraIdParent="50DEA583" w15:done="0"/>
  <w15:commentEx w15:paraId="52F277D9" w15:done="0"/>
  <w15:commentEx w15:paraId="5A53D6F5" w15:paraIdParent="52F277D9" w15:done="0"/>
  <w15:commentEx w15:paraId="3AC664FA" w15:done="0"/>
  <w15:commentEx w15:paraId="498FC282" w15:paraIdParent="3AC664FA" w15:done="0"/>
  <w15:commentEx w15:paraId="7895B637" w15:done="0"/>
  <w15:commentEx w15:paraId="186177BE" w15:paraIdParent="7895B637" w15:done="0"/>
  <w15:commentEx w15:paraId="339BC652" w15:done="0"/>
  <w15:commentEx w15:paraId="7A14050A" w15:paraIdParent="339BC652" w15:done="0"/>
  <w15:commentEx w15:paraId="726772A1" w15:done="0"/>
  <w15:commentEx w15:paraId="2E7FC091" w15:paraIdParent="726772A1" w15:done="0"/>
  <w15:commentEx w15:paraId="2CD7D023" w15:done="0"/>
  <w15:commentEx w15:paraId="6A16BD4C" w15:paraIdParent="2CD7D023" w15:done="0"/>
  <w15:commentEx w15:paraId="4F0532EA" w15:done="0"/>
  <w15:commentEx w15:paraId="0962B863" w15:paraIdParent="4F0532EA" w15:done="0"/>
  <w15:commentEx w15:paraId="40A7C6C3" w15:done="0"/>
  <w15:commentEx w15:paraId="370D3AFF" w15:paraIdParent="40A7C6C3" w15:done="0"/>
  <w15:commentEx w15:paraId="3989ACDA" w15:done="0"/>
  <w15:commentEx w15:paraId="1891F6D4" w15:paraIdParent="3989ACDA" w15:done="0"/>
  <w15:commentEx w15:paraId="09681248" w15:done="0"/>
  <w15:commentEx w15:paraId="40B05134" w15:paraIdParent="09681248" w15:done="0"/>
  <w15:commentEx w15:paraId="59636C2D" w15:done="0"/>
  <w15:commentEx w15:paraId="1109CC93" w15:paraIdParent="59636C2D" w15:done="0"/>
  <w15:commentEx w15:paraId="486CB775" w15:done="0"/>
  <w15:commentEx w15:paraId="2C6D56A9" w15:paraIdParent="486CB775" w15:done="0"/>
  <w15:commentEx w15:paraId="5A386F49" w15:done="0"/>
  <w15:commentEx w15:paraId="62B2013F" w15:paraIdParent="5A386F49" w15:done="0"/>
  <w15:commentEx w15:paraId="6179B1FE" w15:done="0"/>
  <w15:commentEx w15:paraId="6A4FFF9E" w15:paraIdParent="6179B1FE" w15:done="0"/>
  <w15:commentEx w15:paraId="1F91A7B1" w15:done="0"/>
  <w15:commentEx w15:paraId="043D32C5" w15:paraIdParent="1F91A7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F93150" w16cex:dateUtc="2025-12-26T08:07:00Z"/>
  <w16cex:commentExtensible w16cex:durableId="25DFB7A0" w16cex:dateUtc="2026-01-19T05:53:00Z"/>
  <w16cex:commentExtensible w16cex:durableId="5BCD6A8C" w16cex:dateUtc="2026-01-20T06:16:00Z"/>
  <w16cex:commentExtensible w16cex:durableId="3A2C9455" w16cex:dateUtc="2026-01-20T06:47:00Z"/>
  <w16cex:commentExtensible w16cex:durableId="2D06522F" w16cex:dateUtc="2026-01-05T07:07:00Z"/>
  <w16cex:commentExtensible w16cex:durableId="4567A7AC" w16cex:dateUtc="2026-01-06T02:01:00Z"/>
  <w16cex:commentExtensible w16cex:durableId="2CF93647" w16cex:dateUtc="2025-12-26T08:28:00Z"/>
  <w16cex:commentExtensible w16cex:durableId="2482814B" w16cex:dateUtc="2026-01-06T02:31:00Z"/>
  <w16cex:commentExtensible w16cex:durableId="1E1ED5F6" w16cex:dateUtc="2026-01-19T08:04:00Z"/>
  <w16cex:commentExtensible w16cex:durableId="2D061F47" w16cex:dateUtc="2026-01-05T03:30:00Z"/>
  <w16cex:commentExtensible w16cex:durableId="5C0A20B9" w16cex:dateUtc="2026-01-06T02:32:00Z"/>
  <w16cex:commentExtensible w16cex:durableId="2D063F35" w16cex:dateUtc="2026-01-05T05:46:00Z"/>
  <w16cex:commentExtensible w16cex:durableId="23782FA6" w16cex:dateUtc="2026-01-06T02:32:00Z"/>
  <w16cex:commentExtensible w16cex:durableId="2CF93C78" w16cex:dateUtc="2025-12-26T08:55:00Z"/>
  <w16cex:commentExtensible w16cex:durableId="137D14B5" w16cex:dateUtc="2026-01-06T02:38:00Z"/>
  <w16cex:commentExtensible w16cex:durableId="19005CD4" w16cex:dateUtc="2025-12-26T08:55:00Z"/>
  <w16cex:commentExtensible w16cex:durableId="46A67331" w16cex:dateUtc="2026-01-06T02:38:00Z"/>
  <w16cex:commentExtensible w16cex:durableId="2D0657F3" w16cex:dateUtc="2026-01-05T07:32:00Z"/>
  <w16cex:commentExtensible w16cex:durableId="2C2C81B2" w16cex:dateUtc="2026-01-06T03:18:00Z"/>
  <w16cex:commentExtensible w16cex:durableId="2CF93D87" w16cex:dateUtc="2025-12-26T08:59:00Z"/>
  <w16cex:commentExtensible w16cex:durableId="7D4880B0" w16cex:dateUtc="2026-01-06T05:02:00Z"/>
  <w16cex:commentExtensible w16cex:durableId="2CF93DA4" w16cex:dateUtc="2025-12-26T09:00:00Z"/>
  <w16cex:commentExtensible w16cex:durableId="012066FC" w16cex:dateUtc="2026-01-06T05:05:00Z"/>
  <w16cex:commentExtensible w16cex:durableId="2CF93DCB" w16cex:dateUtc="2025-12-26T09:00:00Z"/>
  <w16cex:commentExtensible w16cex:durableId="1CADD86C" w16cex:dateUtc="2026-01-06T05:07:00Z"/>
  <w16cex:commentExtensible w16cex:durableId="2CF93E24" w16cex:dateUtc="2025-12-26T09:02:00Z"/>
  <w16cex:commentExtensible w16cex:durableId="2B9882BD" w16cex:dateUtc="2026-01-06T05:09:00Z"/>
  <w16cex:commentExtensible w16cex:durableId="2CF93EA8" w16cex:dateUtc="2025-12-26T09:04:00Z"/>
  <w16cex:commentExtensible w16cex:durableId="2514230D" w16cex:dateUtc="2026-01-06T05:16:00Z"/>
  <w16cex:commentExtensible w16cex:durableId="2CF93F49" w16cex:dateUtc="2025-12-26T09:07:00Z"/>
  <w16cex:commentExtensible w16cex:durableId="21B4B2D2" w16cex:dateUtc="2026-01-06T05:16:00Z"/>
  <w16cex:commentExtensible w16cex:durableId="2CF93F6D" w16cex:dateUtc="2025-12-26T09:07:00Z"/>
  <w16cex:commentExtensible w16cex:durableId="2FBFE781" w16cex:dateUtc="2026-01-06T05:17:00Z"/>
  <w16cex:commentExtensible w16cex:durableId="2CF93F89" w16cex:dateUtc="2025-12-26T09:08:00Z"/>
  <w16cex:commentExtensible w16cex:durableId="2C960C89" w16cex:dateUtc="2026-01-06T05:20:00Z"/>
  <w16cex:commentExtensible w16cex:durableId="2D065410" w16cex:dateUtc="2026-01-05T07:15:00Z"/>
  <w16cex:commentExtensible w16cex:durableId="3509944C" w16cex:dateUtc="2026-01-06T05:40:00Z"/>
  <w16cex:commentExtensible w16cex:durableId="2D05FCCF" w16cex:dateUtc="2026-01-05T01:03:00Z"/>
  <w16cex:commentExtensible w16cex:durableId="5E669EA0" w16cex:dateUtc="2026-01-06T05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CEE4CB" w16cid:durableId="2CF93150"/>
  <w16cid:commentId w16cid:paraId="777A6065" w16cid:durableId="25DFB7A0"/>
  <w16cid:commentId w16cid:paraId="66861DDE" w16cid:durableId="5BCD6A8C"/>
  <w16cid:commentId w16cid:paraId="30F5AAB4" w16cid:durableId="3A2C9455"/>
  <w16cid:commentId w16cid:paraId="1EAB33CB" w16cid:durableId="2D06522F"/>
  <w16cid:commentId w16cid:paraId="0A096AC6" w16cid:durableId="4567A7AC"/>
  <w16cid:commentId w16cid:paraId="50DEA583" w16cid:durableId="2CF93647"/>
  <w16cid:commentId w16cid:paraId="511D13FE" w16cid:durableId="2482814B"/>
  <w16cid:commentId w16cid:paraId="3C636A4F" w16cid:durableId="1E1ED5F6"/>
  <w16cid:commentId w16cid:paraId="52F277D9" w16cid:durableId="2D061F47"/>
  <w16cid:commentId w16cid:paraId="5A53D6F5" w16cid:durableId="5C0A20B9"/>
  <w16cid:commentId w16cid:paraId="3AC664FA" w16cid:durableId="2D063F35"/>
  <w16cid:commentId w16cid:paraId="498FC282" w16cid:durableId="23782FA6"/>
  <w16cid:commentId w16cid:paraId="7895B637" w16cid:durableId="2CF93C78"/>
  <w16cid:commentId w16cid:paraId="186177BE" w16cid:durableId="137D14B5"/>
  <w16cid:commentId w16cid:paraId="339BC652" w16cid:durableId="19005CD4"/>
  <w16cid:commentId w16cid:paraId="7A14050A" w16cid:durableId="46A67331"/>
  <w16cid:commentId w16cid:paraId="726772A1" w16cid:durableId="2D0657F3"/>
  <w16cid:commentId w16cid:paraId="2E7FC091" w16cid:durableId="2C2C81B2"/>
  <w16cid:commentId w16cid:paraId="2CD7D023" w16cid:durableId="2CF93D87"/>
  <w16cid:commentId w16cid:paraId="6A16BD4C" w16cid:durableId="7D4880B0"/>
  <w16cid:commentId w16cid:paraId="4F0532EA" w16cid:durableId="2CF93DA4"/>
  <w16cid:commentId w16cid:paraId="0962B863" w16cid:durableId="012066FC"/>
  <w16cid:commentId w16cid:paraId="40A7C6C3" w16cid:durableId="2CF93DCB"/>
  <w16cid:commentId w16cid:paraId="370D3AFF" w16cid:durableId="1CADD86C"/>
  <w16cid:commentId w16cid:paraId="3989ACDA" w16cid:durableId="2CF93E24"/>
  <w16cid:commentId w16cid:paraId="1891F6D4" w16cid:durableId="2B9882BD"/>
  <w16cid:commentId w16cid:paraId="09681248" w16cid:durableId="2CF93EA8"/>
  <w16cid:commentId w16cid:paraId="40B05134" w16cid:durableId="2514230D"/>
  <w16cid:commentId w16cid:paraId="59636C2D" w16cid:durableId="2CF93F49"/>
  <w16cid:commentId w16cid:paraId="1109CC93" w16cid:durableId="21B4B2D2"/>
  <w16cid:commentId w16cid:paraId="486CB775" w16cid:durableId="2CF93F6D"/>
  <w16cid:commentId w16cid:paraId="2C6D56A9" w16cid:durableId="2FBFE781"/>
  <w16cid:commentId w16cid:paraId="5A386F49" w16cid:durableId="2CF93F89"/>
  <w16cid:commentId w16cid:paraId="62B2013F" w16cid:durableId="2C960C89"/>
  <w16cid:commentId w16cid:paraId="6179B1FE" w16cid:durableId="2D065410"/>
  <w16cid:commentId w16cid:paraId="6A4FFF9E" w16cid:durableId="3509944C"/>
  <w16cid:commentId w16cid:paraId="1F91A7B1" w16cid:durableId="2D05FCCF"/>
  <w16cid:commentId w16cid:paraId="043D32C5" w16cid:durableId="5E669E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A087F" w14:textId="77777777" w:rsidR="00213D1A" w:rsidRDefault="00213D1A">
      <w:pPr>
        <w:ind w:firstLine="420"/>
      </w:pPr>
      <w:r>
        <w:separator/>
      </w:r>
    </w:p>
  </w:endnote>
  <w:endnote w:type="continuationSeparator" w:id="0">
    <w:p w14:paraId="260DE2B4" w14:textId="77777777" w:rsidR="00213D1A" w:rsidRDefault="00213D1A">
      <w:pPr>
        <w:ind w:firstLine="420"/>
      </w:pPr>
      <w:r>
        <w:continuationSeparator/>
      </w:r>
    </w:p>
  </w:endnote>
  <w:endnote w:type="continuationNotice" w:id="1">
    <w:p w14:paraId="1E5B1C3B" w14:textId="77777777" w:rsidR="00213D1A" w:rsidRDefault="00213D1A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D" w14:textId="77777777" w:rsidR="001443C4" w:rsidRDefault="001443C4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E" w14:textId="77777777" w:rsidR="001443C4" w:rsidRDefault="00E736D2">
    <w:pPr>
      <w:pStyle w:val="Footer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72DBD18F" w14:textId="77777777" w:rsidR="001443C4" w:rsidRDefault="00E736D2">
    <w:pPr>
      <w:pStyle w:val="Footer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72DBD190" w14:textId="77777777" w:rsidR="001443C4" w:rsidRDefault="001443C4">
    <w:pPr>
      <w:pStyle w:val="Footer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92" w14:textId="77777777" w:rsidR="001443C4" w:rsidRDefault="001443C4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E46CA" w14:textId="77777777" w:rsidR="00213D1A" w:rsidRDefault="00213D1A">
      <w:pPr>
        <w:ind w:firstLine="420"/>
      </w:pPr>
      <w:r>
        <w:separator/>
      </w:r>
    </w:p>
  </w:footnote>
  <w:footnote w:type="continuationSeparator" w:id="0">
    <w:p w14:paraId="55F0BEE0" w14:textId="77777777" w:rsidR="00213D1A" w:rsidRDefault="00213D1A">
      <w:pPr>
        <w:ind w:firstLine="420"/>
      </w:pPr>
      <w:r>
        <w:continuationSeparator/>
      </w:r>
    </w:p>
  </w:footnote>
  <w:footnote w:type="continuationNotice" w:id="1">
    <w:p w14:paraId="58D408FE" w14:textId="77777777" w:rsidR="00213D1A" w:rsidRDefault="00213D1A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0" w14:textId="0EF70D1C" w:rsidR="001443C4" w:rsidRDefault="00213D1A">
    <w:pPr>
      <w:pStyle w:val="Header"/>
      <w:ind w:firstLine="360"/>
    </w:pPr>
    <w:r>
      <w:rPr>
        <w:noProof/>
      </w:rPr>
      <w:pict w14:anchorId="2588DF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2" o:spid="_x0000_s3076" type="#_x0000_t136" style="position:absolute;left:0;text-align:left;margin-left:0;margin-top:0;width:339.7pt;height:339.7pt;rotation:315;z-index:-25165823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EFFE080" wp14:editId="2521943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D0159" w14:textId="77D98EF7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7EFFE0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" filled="f" stroked="f">
              <v:textbox style="mso-fit-shape-to-text:t" inset="0,15pt,20pt,0">
                <w:txbxContent>
                  <w:p w14:paraId="336D0159" w14:textId="77D98EF7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81" w14:textId="388E1A6A" w:rsidR="001443C4" w:rsidRDefault="00213D1A">
    <w:pPr>
      <w:pStyle w:val="Table"/>
      <w:rPr>
        <w:lang w:val="en-US"/>
      </w:rPr>
    </w:pPr>
    <w:r>
      <w:rPr>
        <w:noProof/>
      </w:rPr>
      <w:pict w14:anchorId="332549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3" o:spid="_x0000_s3077" type="#_x0000_t136" style="position:absolute;left:0;text-align:left;margin-left:0;margin-top:0;width:339.7pt;height:339.7pt;rotation:315;z-index:-251658235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ADDA893" wp14:editId="083E4EA7">
              <wp:simplePos x="723014" y="54226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EF141" w14:textId="427A0BCD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ADDA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" filled="f" stroked="f">
              <v:textbox style="mso-fit-shape-to-text:t" inset="0,15pt,20pt,0">
                <w:txbxContent>
                  <w:p w14:paraId="0FFEF141" w14:textId="427A0BCD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736D2"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1443C4" w14:paraId="72DBD187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72DBD182" w14:textId="77777777" w:rsidR="001443C4" w:rsidRDefault="00E736D2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72DBD194" wp14:editId="72DBD19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BD183" w14:textId="77777777" w:rsidR="001443C4" w:rsidRDefault="00E736D2">
          <w:pPr>
            <w:pStyle w:val="Header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72DBD184" w14:textId="77777777" w:rsidR="001443C4" w:rsidRDefault="00E736D2">
          <w:pPr>
            <w:pStyle w:val="Header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72DBD185" w14:textId="77777777" w:rsidR="001443C4" w:rsidRDefault="00E736D2">
          <w:pPr>
            <w:pStyle w:val="Header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72DBD186" w14:textId="77777777" w:rsidR="001443C4" w:rsidRDefault="00E736D2">
          <w:pPr>
            <w:pStyle w:val="Header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1443C4" w14:paraId="72DBD18B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72DBD188" w14:textId="77777777" w:rsidR="001443C4" w:rsidRDefault="001443C4">
          <w:pPr>
            <w:pStyle w:val="Header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BD189" w14:textId="77777777" w:rsidR="001443C4" w:rsidRDefault="00E736D2">
          <w:pPr>
            <w:pStyle w:val="Header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72DBD18A" w14:textId="77777777" w:rsidR="001443C4" w:rsidRDefault="001443C4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72DBD18C" w14:textId="77777777" w:rsidR="001443C4" w:rsidRDefault="001443C4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D191" w14:textId="7FF08987" w:rsidR="001443C4" w:rsidRDefault="00213D1A">
    <w:pPr>
      <w:pStyle w:val="Header"/>
      <w:ind w:firstLine="360"/>
    </w:pPr>
    <w:r>
      <w:rPr>
        <w:noProof/>
      </w:rPr>
      <w:pict w14:anchorId="552B79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1" o:spid="_x0000_s3075" type="#_x0000_t136" style="position:absolute;left:0;text-align:left;margin-left:0;margin-top:0;width:339.7pt;height:339.7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33E95D" wp14:editId="1B7DC38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ABFF45" w14:textId="676CC43E" w:rsidR="00F74F59" w:rsidRPr="00F74F59" w:rsidRDefault="00F74F59" w:rsidP="00F74F59">
                          <w:pPr>
                            <w:ind w:firstLine="40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933E9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" filled="f" stroked="f">
              <v:textbox style="mso-fit-shape-to-text:t" inset="0,15pt,20pt,0">
                <w:txbxContent>
                  <w:p w14:paraId="3EABFF45" w14:textId="676CC43E" w:rsidR="00F74F59" w:rsidRPr="00F74F59" w:rsidRDefault="00F74F59" w:rsidP="00F74F59">
                    <w:pPr>
                      <w:ind w:firstLine="40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Heading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hybridMultilevel"/>
    <w:tmpl w:val="EF24EE64"/>
    <w:lvl w:ilvl="0" w:tplc="B02E4F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14557C9"/>
    <w:multiLevelType w:val="hybridMultilevel"/>
    <w:tmpl w:val="1EA85CF0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3" w15:restartNumberingAfterBreak="0">
    <w:nsid w:val="02522541"/>
    <w:multiLevelType w:val="hybridMultilevel"/>
    <w:tmpl w:val="D266499A"/>
    <w:lvl w:ilvl="0" w:tplc="F8126B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4" w15:restartNumberingAfterBreak="0">
    <w:nsid w:val="057803AC"/>
    <w:multiLevelType w:val="hybridMultilevel"/>
    <w:tmpl w:val="3E468512"/>
    <w:lvl w:ilvl="0" w:tplc="F514825E">
      <w:start w:val="1"/>
      <w:numFmt w:val="bullet"/>
      <w:lvlText w:val="-"/>
      <w:lvlJc w:val="left"/>
      <w:pPr>
        <w:ind w:left="2225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45" w:hanging="440"/>
      </w:pPr>
      <w:rPr>
        <w:rFonts w:ascii="Wingdings" w:hAnsi="Wingdings" w:hint="default"/>
      </w:rPr>
    </w:lvl>
  </w:abstractNum>
  <w:abstractNum w:abstractNumId="5" w15:restartNumberingAfterBreak="0">
    <w:nsid w:val="06540445"/>
    <w:multiLevelType w:val="hybridMultilevel"/>
    <w:tmpl w:val="19EE0212"/>
    <w:lvl w:ilvl="0" w:tplc="F514825E">
      <w:start w:val="1"/>
      <w:numFmt w:val="bullet"/>
      <w:lvlText w:val="-"/>
      <w:lvlJc w:val="left"/>
      <w:pPr>
        <w:ind w:left="170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6" w15:restartNumberingAfterBreak="0">
    <w:nsid w:val="098B4532"/>
    <w:multiLevelType w:val="hybridMultilevel"/>
    <w:tmpl w:val="B0007B52"/>
    <w:lvl w:ilvl="0" w:tplc="04090001">
      <w:start w:val="1"/>
      <w:numFmt w:val="bullet"/>
      <w:lvlText w:val=""/>
      <w:lvlJc w:val="left"/>
      <w:pPr>
        <w:ind w:left="9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7" w15:restartNumberingAfterBreak="0">
    <w:nsid w:val="0B394728"/>
    <w:multiLevelType w:val="hybridMultilevel"/>
    <w:tmpl w:val="3E026090"/>
    <w:lvl w:ilvl="0" w:tplc="F998DE5E">
      <w:start w:val="1"/>
      <w:numFmt w:val="decimal"/>
      <w:lvlText w:val="%1）"/>
      <w:lvlJc w:val="left"/>
      <w:pPr>
        <w:ind w:left="73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121B39E7"/>
    <w:multiLevelType w:val="hybridMultilevel"/>
    <w:tmpl w:val="11B6F3EE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1F510EBF"/>
    <w:multiLevelType w:val="hybridMultilevel"/>
    <w:tmpl w:val="5542512A"/>
    <w:lvl w:ilvl="0" w:tplc="85CEB3AC">
      <w:start w:val="1"/>
      <w:numFmt w:val="decimal"/>
      <w:lvlText w:val="%1、"/>
      <w:lvlJc w:val="left"/>
      <w:pPr>
        <w:ind w:left="523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39" w:hanging="420"/>
      </w:pPr>
    </w:lvl>
    <w:lvl w:ilvl="2" w:tplc="0409001B" w:tentative="1">
      <w:start w:val="1"/>
      <w:numFmt w:val="lowerRoman"/>
      <w:lvlText w:val="%3."/>
      <w:lvlJc w:val="right"/>
      <w:pPr>
        <w:ind w:left="1459" w:hanging="420"/>
      </w:pPr>
    </w:lvl>
    <w:lvl w:ilvl="3" w:tplc="0409000F" w:tentative="1">
      <w:start w:val="1"/>
      <w:numFmt w:val="decimal"/>
      <w:lvlText w:val="%4."/>
      <w:lvlJc w:val="left"/>
      <w:pPr>
        <w:ind w:left="1879" w:hanging="420"/>
      </w:pPr>
    </w:lvl>
    <w:lvl w:ilvl="4" w:tplc="04090019" w:tentative="1">
      <w:start w:val="1"/>
      <w:numFmt w:val="lowerLetter"/>
      <w:lvlText w:val="%5)"/>
      <w:lvlJc w:val="left"/>
      <w:pPr>
        <w:ind w:left="2299" w:hanging="420"/>
      </w:pPr>
    </w:lvl>
    <w:lvl w:ilvl="5" w:tplc="0409001B" w:tentative="1">
      <w:start w:val="1"/>
      <w:numFmt w:val="lowerRoman"/>
      <w:lvlText w:val="%6."/>
      <w:lvlJc w:val="right"/>
      <w:pPr>
        <w:ind w:left="2719" w:hanging="420"/>
      </w:pPr>
    </w:lvl>
    <w:lvl w:ilvl="6" w:tplc="0409000F" w:tentative="1">
      <w:start w:val="1"/>
      <w:numFmt w:val="decimal"/>
      <w:lvlText w:val="%7."/>
      <w:lvlJc w:val="left"/>
      <w:pPr>
        <w:ind w:left="3139" w:hanging="420"/>
      </w:pPr>
    </w:lvl>
    <w:lvl w:ilvl="7" w:tplc="04090019" w:tentative="1">
      <w:start w:val="1"/>
      <w:numFmt w:val="lowerLetter"/>
      <w:lvlText w:val="%8)"/>
      <w:lvlJc w:val="left"/>
      <w:pPr>
        <w:ind w:left="3559" w:hanging="420"/>
      </w:pPr>
    </w:lvl>
    <w:lvl w:ilvl="8" w:tplc="0409001B" w:tentative="1">
      <w:start w:val="1"/>
      <w:numFmt w:val="lowerRoman"/>
      <w:lvlText w:val="%9."/>
      <w:lvlJc w:val="right"/>
      <w:pPr>
        <w:ind w:left="3979" w:hanging="420"/>
      </w:pPr>
    </w:lvl>
  </w:abstractNum>
  <w:abstractNum w:abstractNumId="11" w15:restartNumberingAfterBreak="0">
    <w:nsid w:val="220125CE"/>
    <w:multiLevelType w:val="hybridMultilevel"/>
    <w:tmpl w:val="3E026090"/>
    <w:lvl w:ilvl="0" w:tplc="FFFFFFFF">
      <w:start w:val="1"/>
      <w:numFmt w:val="decimal"/>
      <w:lvlText w:val="%1）"/>
      <w:lvlJc w:val="left"/>
      <w:pPr>
        <w:ind w:left="735" w:hanging="31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22752D4E"/>
    <w:multiLevelType w:val="hybridMultilevel"/>
    <w:tmpl w:val="785A9F3E"/>
    <w:lvl w:ilvl="0" w:tplc="04090011">
      <w:start w:val="1"/>
      <w:numFmt w:val="decimal"/>
      <w:lvlText w:val="%1)"/>
      <w:lvlJc w:val="left"/>
      <w:pPr>
        <w:ind w:left="1776" w:hanging="420"/>
      </w:pPr>
    </w:lvl>
    <w:lvl w:ilvl="1" w:tplc="04090019" w:tentative="1">
      <w:start w:val="1"/>
      <w:numFmt w:val="lowerLetter"/>
      <w:lvlText w:val="%2)"/>
      <w:lvlJc w:val="left"/>
      <w:pPr>
        <w:ind w:left="2196" w:hanging="420"/>
      </w:pPr>
    </w:lvl>
    <w:lvl w:ilvl="2" w:tplc="0409001B" w:tentative="1">
      <w:start w:val="1"/>
      <w:numFmt w:val="lowerRoman"/>
      <w:lvlText w:val="%3."/>
      <w:lvlJc w:val="right"/>
      <w:pPr>
        <w:ind w:left="2616" w:hanging="420"/>
      </w:pPr>
    </w:lvl>
    <w:lvl w:ilvl="3" w:tplc="0409000F" w:tentative="1">
      <w:start w:val="1"/>
      <w:numFmt w:val="decimal"/>
      <w:lvlText w:val="%4."/>
      <w:lvlJc w:val="left"/>
      <w:pPr>
        <w:ind w:left="3036" w:hanging="420"/>
      </w:pPr>
    </w:lvl>
    <w:lvl w:ilvl="4" w:tplc="04090019" w:tentative="1">
      <w:start w:val="1"/>
      <w:numFmt w:val="lowerLetter"/>
      <w:lvlText w:val="%5)"/>
      <w:lvlJc w:val="left"/>
      <w:pPr>
        <w:ind w:left="3456" w:hanging="420"/>
      </w:pPr>
    </w:lvl>
    <w:lvl w:ilvl="5" w:tplc="0409001B" w:tentative="1">
      <w:start w:val="1"/>
      <w:numFmt w:val="lowerRoman"/>
      <w:lvlText w:val="%6."/>
      <w:lvlJc w:val="right"/>
      <w:pPr>
        <w:ind w:left="3876" w:hanging="420"/>
      </w:pPr>
    </w:lvl>
    <w:lvl w:ilvl="6" w:tplc="0409000F" w:tentative="1">
      <w:start w:val="1"/>
      <w:numFmt w:val="decimal"/>
      <w:lvlText w:val="%7."/>
      <w:lvlJc w:val="left"/>
      <w:pPr>
        <w:ind w:left="4296" w:hanging="420"/>
      </w:pPr>
    </w:lvl>
    <w:lvl w:ilvl="7" w:tplc="04090019" w:tentative="1">
      <w:start w:val="1"/>
      <w:numFmt w:val="lowerLetter"/>
      <w:lvlText w:val="%8)"/>
      <w:lvlJc w:val="left"/>
      <w:pPr>
        <w:ind w:left="4716" w:hanging="420"/>
      </w:pPr>
    </w:lvl>
    <w:lvl w:ilvl="8" w:tplc="0409001B" w:tentative="1">
      <w:start w:val="1"/>
      <w:numFmt w:val="lowerRoman"/>
      <w:lvlText w:val="%9."/>
      <w:lvlJc w:val="right"/>
      <w:pPr>
        <w:ind w:left="5136" w:hanging="420"/>
      </w:pPr>
    </w:lvl>
  </w:abstractNum>
  <w:abstractNum w:abstractNumId="13" w15:restartNumberingAfterBreak="0">
    <w:nsid w:val="2A79184C"/>
    <w:multiLevelType w:val="hybridMultilevel"/>
    <w:tmpl w:val="CDF85EEC"/>
    <w:lvl w:ilvl="0" w:tplc="4B0C632A">
      <w:start w:val="1"/>
      <w:numFmt w:val="decimal"/>
      <w:lvlText w:val="%1、"/>
      <w:lvlJc w:val="left"/>
      <w:pPr>
        <w:ind w:left="744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A902154"/>
    <w:multiLevelType w:val="hybridMultilevel"/>
    <w:tmpl w:val="7298B4B0"/>
    <w:lvl w:ilvl="0" w:tplc="6C14A922">
      <w:start w:val="1"/>
      <w:numFmt w:val="bullet"/>
      <w:lvlText w:val=""/>
      <w:lvlJc w:val="left"/>
      <w:pPr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2D0007DE"/>
    <w:multiLevelType w:val="hybridMultilevel"/>
    <w:tmpl w:val="3B907C4C"/>
    <w:lvl w:ilvl="0" w:tplc="F514825E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 w:tplc="FFFFFFFF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16" w15:restartNumberingAfterBreak="0">
    <w:nsid w:val="30FC7BDB"/>
    <w:multiLevelType w:val="hybridMultilevel"/>
    <w:tmpl w:val="AC5852F0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386D5A46"/>
    <w:multiLevelType w:val="hybridMultilevel"/>
    <w:tmpl w:val="FBF0B116"/>
    <w:lvl w:ilvl="0" w:tplc="0409000F">
      <w:start w:val="1"/>
      <w:numFmt w:val="decimal"/>
      <w:lvlText w:val="%1."/>
      <w:lvlJc w:val="left"/>
      <w:pPr>
        <w:ind w:left="1385" w:hanging="440"/>
      </w:pPr>
    </w:lvl>
    <w:lvl w:ilvl="1" w:tplc="04090019" w:tentative="1">
      <w:start w:val="1"/>
      <w:numFmt w:val="lowerLetter"/>
      <w:lvlText w:val="%2)"/>
      <w:lvlJc w:val="left"/>
      <w:pPr>
        <w:ind w:left="1825" w:hanging="440"/>
      </w:pPr>
    </w:lvl>
    <w:lvl w:ilvl="2" w:tplc="0409001B" w:tentative="1">
      <w:start w:val="1"/>
      <w:numFmt w:val="lowerRoman"/>
      <w:lvlText w:val="%3."/>
      <w:lvlJc w:val="right"/>
      <w:pPr>
        <w:ind w:left="2265" w:hanging="440"/>
      </w:pPr>
    </w:lvl>
    <w:lvl w:ilvl="3" w:tplc="0409000F" w:tentative="1">
      <w:start w:val="1"/>
      <w:numFmt w:val="decimal"/>
      <w:lvlText w:val="%4."/>
      <w:lvlJc w:val="left"/>
      <w:pPr>
        <w:ind w:left="2705" w:hanging="440"/>
      </w:pPr>
    </w:lvl>
    <w:lvl w:ilvl="4" w:tplc="04090019" w:tentative="1">
      <w:start w:val="1"/>
      <w:numFmt w:val="lowerLetter"/>
      <w:lvlText w:val="%5)"/>
      <w:lvlJc w:val="left"/>
      <w:pPr>
        <w:ind w:left="3145" w:hanging="440"/>
      </w:pPr>
    </w:lvl>
    <w:lvl w:ilvl="5" w:tplc="0409001B" w:tentative="1">
      <w:start w:val="1"/>
      <w:numFmt w:val="lowerRoman"/>
      <w:lvlText w:val="%6."/>
      <w:lvlJc w:val="right"/>
      <w:pPr>
        <w:ind w:left="3585" w:hanging="440"/>
      </w:pPr>
    </w:lvl>
    <w:lvl w:ilvl="6" w:tplc="0409000F" w:tentative="1">
      <w:start w:val="1"/>
      <w:numFmt w:val="decimal"/>
      <w:lvlText w:val="%7."/>
      <w:lvlJc w:val="left"/>
      <w:pPr>
        <w:ind w:left="4025" w:hanging="440"/>
      </w:pPr>
    </w:lvl>
    <w:lvl w:ilvl="7" w:tplc="04090019" w:tentative="1">
      <w:start w:val="1"/>
      <w:numFmt w:val="lowerLetter"/>
      <w:lvlText w:val="%8)"/>
      <w:lvlJc w:val="left"/>
      <w:pPr>
        <w:ind w:left="4465" w:hanging="440"/>
      </w:pPr>
    </w:lvl>
    <w:lvl w:ilvl="8" w:tplc="0409001B" w:tentative="1">
      <w:start w:val="1"/>
      <w:numFmt w:val="lowerRoman"/>
      <w:lvlText w:val="%9."/>
      <w:lvlJc w:val="right"/>
      <w:pPr>
        <w:ind w:left="4905" w:hanging="440"/>
      </w:pPr>
    </w:lvl>
  </w:abstractNum>
  <w:abstractNum w:abstractNumId="19" w15:restartNumberingAfterBreak="0">
    <w:nsid w:val="389E3AF9"/>
    <w:multiLevelType w:val="hybridMultilevel"/>
    <w:tmpl w:val="E7FE90D8"/>
    <w:lvl w:ilvl="0" w:tplc="7D00F538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2" w:hanging="420"/>
      </w:pPr>
    </w:lvl>
    <w:lvl w:ilvl="2" w:tplc="0409001B" w:tentative="1">
      <w:start w:val="1"/>
      <w:numFmt w:val="lowerRoman"/>
      <w:lvlText w:val="%3."/>
      <w:lvlJc w:val="right"/>
      <w:pPr>
        <w:ind w:left="2102" w:hanging="420"/>
      </w:pPr>
    </w:lvl>
    <w:lvl w:ilvl="3" w:tplc="0409000F" w:tentative="1">
      <w:start w:val="1"/>
      <w:numFmt w:val="decimal"/>
      <w:lvlText w:val="%4."/>
      <w:lvlJc w:val="left"/>
      <w:pPr>
        <w:ind w:left="2522" w:hanging="420"/>
      </w:pPr>
    </w:lvl>
    <w:lvl w:ilvl="4" w:tplc="04090019" w:tentative="1">
      <w:start w:val="1"/>
      <w:numFmt w:val="lowerLetter"/>
      <w:lvlText w:val="%5)"/>
      <w:lvlJc w:val="left"/>
      <w:pPr>
        <w:ind w:left="2942" w:hanging="420"/>
      </w:pPr>
    </w:lvl>
    <w:lvl w:ilvl="5" w:tplc="0409001B" w:tentative="1">
      <w:start w:val="1"/>
      <w:numFmt w:val="lowerRoman"/>
      <w:lvlText w:val="%6."/>
      <w:lvlJc w:val="right"/>
      <w:pPr>
        <w:ind w:left="3362" w:hanging="420"/>
      </w:pPr>
    </w:lvl>
    <w:lvl w:ilvl="6" w:tplc="0409000F" w:tentative="1">
      <w:start w:val="1"/>
      <w:numFmt w:val="decimal"/>
      <w:lvlText w:val="%7."/>
      <w:lvlJc w:val="left"/>
      <w:pPr>
        <w:ind w:left="3782" w:hanging="420"/>
      </w:pPr>
    </w:lvl>
    <w:lvl w:ilvl="7" w:tplc="04090019" w:tentative="1">
      <w:start w:val="1"/>
      <w:numFmt w:val="lowerLetter"/>
      <w:lvlText w:val="%8)"/>
      <w:lvlJc w:val="left"/>
      <w:pPr>
        <w:ind w:left="4202" w:hanging="420"/>
      </w:pPr>
    </w:lvl>
    <w:lvl w:ilvl="8" w:tplc="0409001B" w:tentative="1">
      <w:start w:val="1"/>
      <w:numFmt w:val="lowerRoman"/>
      <w:lvlText w:val="%9."/>
      <w:lvlJc w:val="right"/>
      <w:pPr>
        <w:ind w:left="4622" w:hanging="420"/>
      </w:pPr>
    </w:lvl>
  </w:abstractNum>
  <w:abstractNum w:abstractNumId="20" w15:restartNumberingAfterBreak="0">
    <w:nsid w:val="3A1204A3"/>
    <w:multiLevelType w:val="hybridMultilevel"/>
    <w:tmpl w:val="0A444B5E"/>
    <w:lvl w:ilvl="0" w:tplc="5CFA63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3BC70CAE"/>
    <w:multiLevelType w:val="hybridMultilevel"/>
    <w:tmpl w:val="20B65592"/>
    <w:lvl w:ilvl="0" w:tplc="6C14A92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3BEB72A4"/>
    <w:multiLevelType w:val="hybridMultilevel"/>
    <w:tmpl w:val="D738377A"/>
    <w:lvl w:ilvl="0" w:tplc="5C6CF76E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3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3DE77A62"/>
    <w:multiLevelType w:val="hybridMultilevel"/>
    <w:tmpl w:val="A8100F5C"/>
    <w:lvl w:ilvl="0" w:tplc="6C14A922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4" w15:restartNumberingAfterBreak="0">
    <w:nsid w:val="3EEA5B30"/>
    <w:multiLevelType w:val="hybridMultilevel"/>
    <w:tmpl w:val="23AE1664"/>
    <w:lvl w:ilvl="0" w:tplc="F514825E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25" w15:restartNumberingAfterBreak="0">
    <w:nsid w:val="427714F2"/>
    <w:multiLevelType w:val="hybridMultilevel"/>
    <w:tmpl w:val="679AF13A"/>
    <w:lvl w:ilvl="0" w:tplc="F514825E">
      <w:start w:val="1"/>
      <w:numFmt w:val="bullet"/>
      <w:lvlText w:val="-"/>
      <w:lvlJc w:val="left"/>
      <w:pPr>
        <w:ind w:left="2225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45" w:hanging="440"/>
      </w:pPr>
      <w:rPr>
        <w:rFonts w:ascii="Wingdings" w:hAnsi="Wingdings" w:hint="default"/>
      </w:rPr>
    </w:lvl>
  </w:abstractNum>
  <w:abstractNum w:abstractNumId="26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27" w15:restartNumberingAfterBreak="0">
    <w:nsid w:val="43B40F34"/>
    <w:multiLevelType w:val="hybridMultilevel"/>
    <w:tmpl w:val="D89C7DF8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514825E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 w:tplc="0409000F">
      <w:start w:val="1"/>
      <w:numFmt w:val="decimal"/>
      <w:lvlText w:val="%3."/>
      <w:lvlJc w:val="left"/>
      <w:pPr>
        <w:ind w:left="1320" w:hanging="440"/>
      </w:p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1FC2D464">
      <w:start w:val="1"/>
      <w:numFmt w:val="lowerLetter"/>
      <w:lvlText w:val="%5."/>
      <w:lvlJc w:val="left"/>
      <w:pPr>
        <w:ind w:left="2120" w:hanging="360"/>
      </w:pPr>
      <w:rPr>
        <w:rFonts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5DF2E43"/>
    <w:multiLevelType w:val="hybridMultilevel"/>
    <w:tmpl w:val="151400FA"/>
    <w:lvl w:ilvl="0" w:tplc="C4AC9786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3">
      <w:start w:val="1"/>
      <w:numFmt w:val="chineseCountingThousand"/>
      <w:lvlText w:val="%2、"/>
      <w:lvlJc w:val="left"/>
      <w:pPr>
        <w:ind w:left="1716" w:hanging="4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9" w15:restartNumberingAfterBreak="0">
    <w:nsid w:val="4DAB6354"/>
    <w:multiLevelType w:val="hybridMultilevel"/>
    <w:tmpl w:val="071AD8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1" w15:restartNumberingAfterBreak="0">
    <w:nsid w:val="5220EEA2"/>
    <w:multiLevelType w:val="multilevel"/>
    <w:tmpl w:val="F4DAE890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" w15:restartNumberingAfterBreak="0">
    <w:nsid w:val="54B14A74"/>
    <w:multiLevelType w:val="hybridMultilevel"/>
    <w:tmpl w:val="38CEA8E6"/>
    <w:lvl w:ilvl="0" w:tplc="FFFFFFFF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 w:tplc="FFFFFFFF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F514825E">
      <w:start w:val="1"/>
      <w:numFmt w:val="bullet"/>
      <w:lvlText w:val="-"/>
      <w:lvlJc w:val="left"/>
      <w:pPr>
        <w:ind w:left="1950" w:hanging="440"/>
      </w:pPr>
      <w:rPr>
        <w:rFonts w:ascii="DengXian" w:eastAsia="DengXian" w:hAnsi="DengXian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34" w15:restartNumberingAfterBreak="0">
    <w:nsid w:val="562F1700"/>
    <w:multiLevelType w:val="multilevel"/>
    <w:tmpl w:val="562F1700"/>
    <w:lvl w:ilvl="0">
      <w:start w:val="1"/>
      <w:numFmt w:val="decimal"/>
      <w:pStyle w:val="4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35" w15:restartNumberingAfterBreak="0">
    <w:nsid w:val="5ABD40D4"/>
    <w:multiLevelType w:val="hybridMultilevel"/>
    <w:tmpl w:val="AE464182"/>
    <w:lvl w:ilvl="0" w:tplc="0409000F">
      <w:start w:val="1"/>
      <w:numFmt w:val="decimal"/>
      <w:lvlText w:val="%1."/>
      <w:lvlJc w:val="left"/>
      <w:pPr>
        <w:ind w:left="965" w:hanging="440"/>
      </w:pPr>
    </w:lvl>
    <w:lvl w:ilvl="1" w:tplc="04090019" w:tentative="1">
      <w:start w:val="1"/>
      <w:numFmt w:val="lowerLetter"/>
      <w:lvlText w:val="%2)"/>
      <w:lvlJc w:val="left"/>
      <w:pPr>
        <w:ind w:left="1405" w:hanging="440"/>
      </w:pPr>
    </w:lvl>
    <w:lvl w:ilvl="2" w:tplc="0409001B" w:tentative="1">
      <w:start w:val="1"/>
      <w:numFmt w:val="lowerRoman"/>
      <w:lvlText w:val="%3."/>
      <w:lvlJc w:val="right"/>
      <w:pPr>
        <w:ind w:left="1845" w:hanging="440"/>
      </w:pPr>
    </w:lvl>
    <w:lvl w:ilvl="3" w:tplc="0409000F" w:tentative="1">
      <w:start w:val="1"/>
      <w:numFmt w:val="decimal"/>
      <w:lvlText w:val="%4."/>
      <w:lvlJc w:val="left"/>
      <w:pPr>
        <w:ind w:left="2285" w:hanging="440"/>
      </w:pPr>
    </w:lvl>
    <w:lvl w:ilvl="4" w:tplc="04090019" w:tentative="1">
      <w:start w:val="1"/>
      <w:numFmt w:val="lowerLetter"/>
      <w:lvlText w:val="%5)"/>
      <w:lvlJc w:val="left"/>
      <w:pPr>
        <w:ind w:left="2725" w:hanging="440"/>
      </w:pPr>
    </w:lvl>
    <w:lvl w:ilvl="5" w:tplc="0409001B" w:tentative="1">
      <w:start w:val="1"/>
      <w:numFmt w:val="lowerRoman"/>
      <w:lvlText w:val="%6."/>
      <w:lvlJc w:val="right"/>
      <w:pPr>
        <w:ind w:left="3165" w:hanging="440"/>
      </w:pPr>
    </w:lvl>
    <w:lvl w:ilvl="6" w:tplc="0409000F" w:tentative="1">
      <w:start w:val="1"/>
      <w:numFmt w:val="decimal"/>
      <w:lvlText w:val="%7."/>
      <w:lvlJc w:val="left"/>
      <w:pPr>
        <w:ind w:left="3605" w:hanging="440"/>
      </w:pPr>
    </w:lvl>
    <w:lvl w:ilvl="7" w:tplc="04090019" w:tentative="1">
      <w:start w:val="1"/>
      <w:numFmt w:val="lowerLetter"/>
      <w:lvlText w:val="%8)"/>
      <w:lvlJc w:val="left"/>
      <w:pPr>
        <w:ind w:left="4045" w:hanging="440"/>
      </w:pPr>
    </w:lvl>
    <w:lvl w:ilvl="8" w:tplc="0409001B" w:tentative="1">
      <w:start w:val="1"/>
      <w:numFmt w:val="lowerRoman"/>
      <w:lvlText w:val="%9."/>
      <w:lvlJc w:val="right"/>
      <w:pPr>
        <w:ind w:left="4485" w:hanging="440"/>
      </w:pPr>
    </w:lvl>
  </w:abstractNum>
  <w:abstractNum w:abstractNumId="36" w15:restartNumberingAfterBreak="0">
    <w:nsid w:val="5AF70DCB"/>
    <w:multiLevelType w:val="hybridMultilevel"/>
    <w:tmpl w:val="A1A6EBB0"/>
    <w:lvl w:ilvl="0" w:tplc="F514825E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5BE77963"/>
    <w:multiLevelType w:val="hybridMultilevel"/>
    <w:tmpl w:val="E21E3B10"/>
    <w:lvl w:ilvl="0" w:tplc="F514825E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 w:tplc="F514825E">
      <w:start w:val="1"/>
      <w:numFmt w:val="bullet"/>
      <w:lvlText w:val="-"/>
      <w:lvlJc w:val="left"/>
      <w:pPr>
        <w:ind w:left="1950" w:hanging="440"/>
      </w:pPr>
      <w:rPr>
        <w:rFonts w:ascii="DengXian" w:eastAsia="DengXian" w:hAnsi="DengXian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38" w15:restartNumberingAfterBreak="0">
    <w:nsid w:val="5CC23D7D"/>
    <w:multiLevelType w:val="hybridMultilevel"/>
    <w:tmpl w:val="9D5EBB34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1320" w:hanging="440"/>
      </w:p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514825E">
      <w:start w:val="1"/>
      <w:numFmt w:val="bullet"/>
      <w:lvlText w:val="-"/>
      <w:lvlJc w:val="left"/>
      <w:pPr>
        <w:ind w:left="2200" w:hanging="440"/>
      </w:pPr>
      <w:rPr>
        <w:rFonts w:ascii="DengXian" w:eastAsia="DengXian" w:hAnsi="DengXian" w:cstheme="minorBidi" w:hint="eastAsia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5F6157AD"/>
    <w:multiLevelType w:val="hybridMultilevel"/>
    <w:tmpl w:val="99BC5CB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0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13129295">
    <w:abstractNumId w:val="31"/>
  </w:num>
  <w:num w:numId="2" w16cid:durableId="1946764128">
    <w:abstractNumId w:val="0"/>
  </w:num>
  <w:num w:numId="3" w16cid:durableId="653069278">
    <w:abstractNumId w:val="30"/>
  </w:num>
  <w:num w:numId="4" w16cid:durableId="494303951">
    <w:abstractNumId w:val="8"/>
  </w:num>
  <w:num w:numId="5" w16cid:durableId="1331981446">
    <w:abstractNumId w:val="32"/>
  </w:num>
  <w:num w:numId="6" w16cid:durableId="1067417039">
    <w:abstractNumId w:val="34"/>
  </w:num>
  <w:num w:numId="7" w16cid:durableId="1780027283">
    <w:abstractNumId w:val="26"/>
  </w:num>
  <w:num w:numId="8" w16cid:durableId="739209719">
    <w:abstractNumId w:val="17"/>
  </w:num>
  <w:num w:numId="9" w16cid:durableId="1867714167">
    <w:abstractNumId w:val="40"/>
  </w:num>
  <w:num w:numId="10" w16cid:durableId="94178660">
    <w:abstractNumId w:val="7"/>
  </w:num>
  <w:num w:numId="11" w16cid:durableId="1397557141">
    <w:abstractNumId w:val="11"/>
  </w:num>
  <w:num w:numId="12" w16cid:durableId="1785455">
    <w:abstractNumId w:val="36"/>
  </w:num>
  <w:num w:numId="13" w16cid:durableId="554203373">
    <w:abstractNumId w:val="10"/>
  </w:num>
  <w:num w:numId="14" w16cid:durableId="428087386">
    <w:abstractNumId w:val="13"/>
  </w:num>
  <w:num w:numId="15" w16cid:durableId="1773746392">
    <w:abstractNumId w:val="29"/>
  </w:num>
  <w:num w:numId="16" w16cid:durableId="1742143876">
    <w:abstractNumId w:val="14"/>
  </w:num>
  <w:num w:numId="17" w16cid:durableId="425426164">
    <w:abstractNumId w:val="12"/>
  </w:num>
  <w:num w:numId="18" w16cid:durableId="673650746">
    <w:abstractNumId w:val="2"/>
  </w:num>
  <w:num w:numId="19" w16cid:durableId="2131506216">
    <w:abstractNumId w:val="23"/>
  </w:num>
  <w:num w:numId="20" w16cid:durableId="1353461426">
    <w:abstractNumId w:val="22"/>
  </w:num>
  <w:num w:numId="21" w16cid:durableId="207449409">
    <w:abstractNumId w:val="21"/>
  </w:num>
  <w:num w:numId="22" w16cid:durableId="463740129">
    <w:abstractNumId w:val="9"/>
  </w:num>
  <w:num w:numId="23" w16cid:durableId="1713382395">
    <w:abstractNumId w:val="19"/>
  </w:num>
  <w:num w:numId="24" w16cid:durableId="39401576">
    <w:abstractNumId w:val="28"/>
  </w:num>
  <w:num w:numId="25" w16cid:durableId="408773059">
    <w:abstractNumId w:val="3"/>
  </w:num>
  <w:num w:numId="26" w16cid:durableId="263921117">
    <w:abstractNumId w:val="20"/>
  </w:num>
  <w:num w:numId="27" w16cid:durableId="1890649725">
    <w:abstractNumId w:val="1"/>
  </w:num>
  <w:num w:numId="28" w16cid:durableId="172576032">
    <w:abstractNumId w:val="6"/>
  </w:num>
  <w:num w:numId="29" w16cid:durableId="705568548">
    <w:abstractNumId w:val="15"/>
  </w:num>
  <w:num w:numId="30" w16cid:durableId="1884949567">
    <w:abstractNumId w:val="37"/>
  </w:num>
  <w:num w:numId="31" w16cid:durableId="832650510">
    <w:abstractNumId w:val="24"/>
  </w:num>
  <w:num w:numId="32" w16cid:durableId="461195906">
    <w:abstractNumId w:val="16"/>
  </w:num>
  <w:num w:numId="33" w16cid:durableId="1510018683">
    <w:abstractNumId w:val="27"/>
  </w:num>
  <w:num w:numId="34" w16cid:durableId="42675395">
    <w:abstractNumId w:val="35"/>
  </w:num>
  <w:num w:numId="35" w16cid:durableId="2075853942">
    <w:abstractNumId w:val="5"/>
  </w:num>
  <w:num w:numId="36" w16cid:durableId="1859538585">
    <w:abstractNumId w:val="33"/>
  </w:num>
  <w:num w:numId="37" w16cid:durableId="1350838680">
    <w:abstractNumId w:val="38"/>
  </w:num>
  <w:num w:numId="38" w16cid:durableId="1293898976">
    <w:abstractNumId w:val="25"/>
  </w:num>
  <w:num w:numId="39" w16cid:durableId="516384965">
    <w:abstractNumId w:val="4"/>
  </w:num>
  <w:num w:numId="40" w16cid:durableId="1367949960">
    <w:abstractNumId w:val="31"/>
  </w:num>
  <w:num w:numId="41" w16cid:durableId="1715304110">
    <w:abstractNumId w:val="18"/>
  </w:num>
  <w:num w:numId="42" w16cid:durableId="1199509777">
    <w:abstractNumId w:val="39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龙新宇">
    <w15:presenceInfo w15:providerId="AD" w15:userId="S-1-5-21-281668835-776603923-772431982-546834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105"/>
  <w:drawingGridVerticalSpacing w:val="156"/>
  <w:noPunctuationKerning/>
  <w:characterSpacingControl w:val="compressPunctuation"/>
  <w:hdrShapeDefaults>
    <o:shapedefaults v:ext="edit" spidmax="3078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9AB"/>
    <w:rsid w:val="00000D12"/>
    <w:rsid w:val="00001B0B"/>
    <w:rsid w:val="000027E0"/>
    <w:rsid w:val="00002DD2"/>
    <w:rsid w:val="000031C5"/>
    <w:rsid w:val="000042C2"/>
    <w:rsid w:val="000049F6"/>
    <w:rsid w:val="00004B1A"/>
    <w:rsid w:val="0000548C"/>
    <w:rsid w:val="00005ACE"/>
    <w:rsid w:val="0000653C"/>
    <w:rsid w:val="0000745D"/>
    <w:rsid w:val="000100A5"/>
    <w:rsid w:val="0001147B"/>
    <w:rsid w:val="00012230"/>
    <w:rsid w:val="00012F40"/>
    <w:rsid w:val="000133BA"/>
    <w:rsid w:val="000136A2"/>
    <w:rsid w:val="00013FF1"/>
    <w:rsid w:val="000142B2"/>
    <w:rsid w:val="000150A8"/>
    <w:rsid w:val="00015AB7"/>
    <w:rsid w:val="00015D43"/>
    <w:rsid w:val="000166A8"/>
    <w:rsid w:val="00016D39"/>
    <w:rsid w:val="00016EE7"/>
    <w:rsid w:val="000176D9"/>
    <w:rsid w:val="000177DD"/>
    <w:rsid w:val="00020F2D"/>
    <w:rsid w:val="00021234"/>
    <w:rsid w:val="0002173B"/>
    <w:rsid w:val="000219B0"/>
    <w:rsid w:val="000224AD"/>
    <w:rsid w:val="00022600"/>
    <w:rsid w:val="000228EB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4B76"/>
    <w:rsid w:val="000250FC"/>
    <w:rsid w:val="000255B0"/>
    <w:rsid w:val="000258A1"/>
    <w:rsid w:val="00025E53"/>
    <w:rsid w:val="00026EEC"/>
    <w:rsid w:val="0002751C"/>
    <w:rsid w:val="00027C1F"/>
    <w:rsid w:val="00027D31"/>
    <w:rsid w:val="000304A1"/>
    <w:rsid w:val="0003055F"/>
    <w:rsid w:val="000310AF"/>
    <w:rsid w:val="00031632"/>
    <w:rsid w:val="00031972"/>
    <w:rsid w:val="00031CE9"/>
    <w:rsid w:val="000320B5"/>
    <w:rsid w:val="00032AAF"/>
    <w:rsid w:val="00033581"/>
    <w:rsid w:val="00033754"/>
    <w:rsid w:val="0003403D"/>
    <w:rsid w:val="00034B3D"/>
    <w:rsid w:val="00034FEC"/>
    <w:rsid w:val="00035543"/>
    <w:rsid w:val="00036117"/>
    <w:rsid w:val="0003741E"/>
    <w:rsid w:val="00037C0C"/>
    <w:rsid w:val="00037DEC"/>
    <w:rsid w:val="0004050F"/>
    <w:rsid w:val="00040C83"/>
    <w:rsid w:val="00041133"/>
    <w:rsid w:val="000414E6"/>
    <w:rsid w:val="000415AA"/>
    <w:rsid w:val="000415DA"/>
    <w:rsid w:val="000424FD"/>
    <w:rsid w:val="00042E10"/>
    <w:rsid w:val="00042E3A"/>
    <w:rsid w:val="0004340F"/>
    <w:rsid w:val="000439C6"/>
    <w:rsid w:val="00043AE6"/>
    <w:rsid w:val="00043C7F"/>
    <w:rsid w:val="000440F9"/>
    <w:rsid w:val="00044E34"/>
    <w:rsid w:val="0004596B"/>
    <w:rsid w:val="00045C88"/>
    <w:rsid w:val="00046455"/>
    <w:rsid w:val="0004656F"/>
    <w:rsid w:val="00046A29"/>
    <w:rsid w:val="000470F9"/>
    <w:rsid w:val="00047172"/>
    <w:rsid w:val="00047956"/>
    <w:rsid w:val="00047C02"/>
    <w:rsid w:val="000504BA"/>
    <w:rsid w:val="00050877"/>
    <w:rsid w:val="00050A3D"/>
    <w:rsid w:val="00050C68"/>
    <w:rsid w:val="00051A30"/>
    <w:rsid w:val="00052812"/>
    <w:rsid w:val="00053398"/>
    <w:rsid w:val="0005352B"/>
    <w:rsid w:val="000537D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6B5B"/>
    <w:rsid w:val="00057135"/>
    <w:rsid w:val="000575A0"/>
    <w:rsid w:val="00057EAB"/>
    <w:rsid w:val="00060466"/>
    <w:rsid w:val="000604B9"/>
    <w:rsid w:val="00060FA9"/>
    <w:rsid w:val="00061110"/>
    <w:rsid w:val="0006178B"/>
    <w:rsid w:val="00061B81"/>
    <w:rsid w:val="00061CC9"/>
    <w:rsid w:val="00062A47"/>
    <w:rsid w:val="00062CED"/>
    <w:rsid w:val="00063309"/>
    <w:rsid w:val="00063510"/>
    <w:rsid w:val="000636AF"/>
    <w:rsid w:val="0006437B"/>
    <w:rsid w:val="00065425"/>
    <w:rsid w:val="00065749"/>
    <w:rsid w:val="00066160"/>
    <w:rsid w:val="0006664B"/>
    <w:rsid w:val="00066BA2"/>
    <w:rsid w:val="00066EFE"/>
    <w:rsid w:val="00066FC0"/>
    <w:rsid w:val="000671A1"/>
    <w:rsid w:val="00067221"/>
    <w:rsid w:val="000679B1"/>
    <w:rsid w:val="00067A1C"/>
    <w:rsid w:val="00067D53"/>
    <w:rsid w:val="00067E6A"/>
    <w:rsid w:val="000701D8"/>
    <w:rsid w:val="0007083E"/>
    <w:rsid w:val="000709B5"/>
    <w:rsid w:val="00070EE0"/>
    <w:rsid w:val="0007158E"/>
    <w:rsid w:val="00071F98"/>
    <w:rsid w:val="000721C8"/>
    <w:rsid w:val="00072298"/>
    <w:rsid w:val="000725A2"/>
    <w:rsid w:val="00072A6F"/>
    <w:rsid w:val="00073B51"/>
    <w:rsid w:val="000742B1"/>
    <w:rsid w:val="00074437"/>
    <w:rsid w:val="000749EB"/>
    <w:rsid w:val="00074E2F"/>
    <w:rsid w:val="00075996"/>
    <w:rsid w:val="00075AF6"/>
    <w:rsid w:val="00075FA4"/>
    <w:rsid w:val="00076286"/>
    <w:rsid w:val="00076AA1"/>
    <w:rsid w:val="000778C3"/>
    <w:rsid w:val="00077A98"/>
    <w:rsid w:val="00077F03"/>
    <w:rsid w:val="00080A63"/>
    <w:rsid w:val="00080C09"/>
    <w:rsid w:val="000827F8"/>
    <w:rsid w:val="000831B4"/>
    <w:rsid w:val="00083AE5"/>
    <w:rsid w:val="000846C1"/>
    <w:rsid w:val="00084DF1"/>
    <w:rsid w:val="00085229"/>
    <w:rsid w:val="00085320"/>
    <w:rsid w:val="00085870"/>
    <w:rsid w:val="00085982"/>
    <w:rsid w:val="00085A15"/>
    <w:rsid w:val="00085AD8"/>
    <w:rsid w:val="00085C3D"/>
    <w:rsid w:val="00086086"/>
    <w:rsid w:val="000860D6"/>
    <w:rsid w:val="000866F5"/>
    <w:rsid w:val="00086D29"/>
    <w:rsid w:val="00087A18"/>
    <w:rsid w:val="00087AE2"/>
    <w:rsid w:val="00090266"/>
    <w:rsid w:val="00090365"/>
    <w:rsid w:val="000905F2"/>
    <w:rsid w:val="0009074D"/>
    <w:rsid w:val="00090B94"/>
    <w:rsid w:val="00090C3D"/>
    <w:rsid w:val="00091BC8"/>
    <w:rsid w:val="0009259F"/>
    <w:rsid w:val="00092A5E"/>
    <w:rsid w:val="00092B78"/>
    <w:rsid w:val="00093407"/>
    <w:rsid w:val="0009347E"/>
    <w:rsid w:val="00093F50"/>
    <w:rsid w:val="000944A5"/>
    <w:rsid w:val="000947CC"/>
    <w:rsid w:val="000949A8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FC9"/>
    <w:rsid w:val="000B01A5"/>
    <w:rsid w:val="000B1941"/>
    <w:rsid w:val="000B1DE2"/>
    <w:rsid w:val="000B22A7"/>
    <w:rsid w:val="000B292E"/>
    <w:rsid w:val="000B34C7"/>
    <w:rsid w:val="000B3D8A"/>
    <w:rsid w:val="000B4227"/>
    <w:rsid w:val="000B43A9"/>
    <w:rsid w:val="000B4464"/>
    <w:rsid w:val="000B47F9"/>
    <w:rsid w:val="000B48A7"/>
    <w:rsid w:val="000B48D3"/>
    <w:rsid w:val="000B5213"/>
    <w:rsid w:val="000B52EE"/>
    <w:rsid w:val="000B5ECC"/>
    <w:rsid w:val="000B5EFB"/>
    <w:rsid w:val="000B64CC"/>
    <w:rsid w:val="000B6A39"/>
    <w:rsid w:val="000B6A75"/>
    <w:rsid w:val="000C04AE"/>
    <w:rsid w:val="000C05BA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7A6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68B"/>
    <w:rsid w:val="000C7773"/>
    <w:rsid w:val="000D0E70"/>
    <w:rsid w:val="000D0ECA"/>
    <w:rsid w:val="000D1407"/>
    <w:rsid w:val="000D1828"/>
    <w:rsid w:val="000D23E8"/>
    <w:rsid w:val="000D25A1"/>
    <w:rsid w:val="000D3D59"/>
    <w:rsid w:val="000D3DA1"/>
    <w:rsid w:val="000D54C5"/>
    <w:rsid w:val="000D59C4"/>
    <w:rsid w:val="000D6B18"/>
    <w:rsid w:val="000D704E"/>
    <w:rsid w:val="000D77C1"/>
    <w:rsid w:val="000D7D39"/>
    <w:rsid w:val="000E05BA"/>
    <w:rsid w:val="000E1176"/>
    <w:rsid w:val="000E1A54"/>
    <w:rsid w:val="000E2258"/>
    <w:rsid w:val="000E277C"/>
    <w:rsid w:val="000E28BE"/>
    <w:rsid w:val="000E2B74"/>
    <w:rsid w:val="000E3330"/>
    <w:rsid w:val="000E3B05"/>
    <w:rsid w:val="000E3D78"/>
    <w:rsid w:val="000E40A7"/>
    <w:rsid w:val="000E4206"/>
    <w:rsid w:val="000E430D"/>
    <w:rsid w:val="000E431E"/>
    <w:rsid w:val="000E44E2"/>
    <w:rsid w:val="000E48F1"/>
    <w:rsid w:val="000E49A9"/>
    <w:rsid w:val="000E4A34"/>
    <w:rsid w:val="000E52C9"/>
    <w:rsid w:val="000E542A"/>
    <w:rsid w:val="000E57B5"/>
    <w:rsid w:val="000E5862"/>
    <w:rsid w:val="000E5CEB"/>
    <w:rsid w:val="000E5DD6"/>
    <w:rsid w:val="000E691C"/>
    <w:rsid w:val="000E6AC0"/>
    <w:rsid w:val="000E7D19"/>
    <w:rsid w:val="000F00ED"/>
    <w:rsid w:val="000F0372"/>
    <w:rsid w:val="000F0662"/>
    <w:rsid w:val="000F0D2E"/>
    <w:rsid w:val="000F0ED4"/>
    <w:rsid w:val="000F1068"/>
    <w:rsid w:val="000F1F13"/>
    <w:rsid w:val="000F2E09"/>
    <w:rsid w:val="000F309A"/>
    <w:rsid w:val="000F43FB"/>
    <w:rsid w:val="000F4A15"/>
    <w:rsid w:val="000F51E3"/>
    <w:rsid w:val="000F5351"/>
    <w:rsid w:val="000F61C6"/>
    <w:rsid w:val="000F66B3"/>
    <w:rsid w:val="000F71F8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2663"/>
    <w:rsid w:val="00102931"/>
    <w:rsid w:val="0010317E"/>
    <w:rsid w:val="0010322E"/>
    <w:rsid w:val="00103AD5"/>
    <w:rsid w:val="00103C7A"/>
    <w:rsid w:val="00103E0B"/>
    <w:rsid w:val="001042A8"/>
    <w:rsid w:val="00104497"/>
    <w:rsid w:val="0010490B"/>
    <w:rsid w:val="00104C23"/>
    <w:rsid w:val="00104F07"/>
    <w:rsid w:val="00105886"/>
    <w:rsid w:val="00105E77"/>
    <w:rsid w:val="0010690A"/>
    <w:rsid w:val="00106E93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AFF"/>
    <w:rsid w:val="00115134"/>
    <w:rsid w:val="00115528"/>
    <w:rsid w:val="001157E5"/>
    <w:rsid w:val="00116801"/>
    <w:rsid w:val="0011741E"/>
    <w:rsid w:val="0011773D"/>
    <w:rsid w:val="00117C7F"/>
    <w:rsid w:val="001203E4"/>
    <w:rsid w:val="00120620"/>
    <w:rsid w:val="001209CD"/>
    <w:rsid w:val="001210C9"/>
    <w:rsid w:val="0012121E"/>
    <w:rsid w:val="00121988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46"/>
    <w:rsid w:val="001318C7"/>
    <w:rsid w:val="00133723"/>
    <w:rsid w:val="00133B82"/>
    <w:rsid w:val="00134887"/>
    <w:rsid w:val="00134B67"/>
    <w:rsid w:val="001353D2"/>
    <w:rsid w:val="00136DF9"/>
    <w:rsid w:val="00137CCE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5018A"/>
    <w:rsid w:val="00150A3A"/>
    <w:rsid w:val="00151A12"/>
    <w:rsid w:val="00151C5C"/>
    <w:rsid w:val="00152090"/>
    <w:rsid w:val="00152164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5CDD"/>
    <w:rsid w:val="00155DC9"/>
    <w:rsid w:val="00156A3F"/>
    <w:rsid w:val="00156C41"/>
    <w:rsid w:val="00156E42"/>
    <w:rsid w:val="00157F6A"/>
    <w:rsid w:val="00157F7B"/>
    <w:rsid w:val="001600A4"/>
    <w:rsid w:val="001602C4"/>
    <w:rsid w:val="001602E7"/>
    <w:rsid w:val="00160B7B"/>
    <w:rsid w:val="00160BAA"/>
    <w:rsid w:val="00161552"/>
    <w:rsid w:val="001616FC"/>
    <w:rsid w:val="001619DF"/>
    <w:rsid w:val="00161CDC"/>
    <w:rsid w:val="00163CED"/>
    <w:rsid w:val="00163F5E"/>
    <w:rsid w:val="00164789"/>
    <w:rsid w:val="001647DC"/>
    <w:rsid w:val="00165432"/>
    <w:rsid w:val="0016645D"/>
    <w:rsid w:val="001666D8"/>
    <w:rsid w:val="00167078"/>
    <w:rsid w:val="001676B2"/>
    <w:rsid w:val="001678C7"/>
    <w:rsid w:val="00167BAF"/>
    <w:rsid w:val="001713B7"/>
    <w:rsid w:val="001715C2"/>
    <w:rsid w:val="00171DB0"/>
    <w:rsid w:val="00172C16"/>
    <w:rsid w:val="001735AA"/>
    <w:rsid w:val="001742CB"/>
    <w:rsid w:val="001749D4"/>
    <w:rsid w:val="00174F37"/>
    <w:rsid w:val="00175261"/>
    <w:rsid w:val="00175C93"/>
    <w:rsid w:val="0017613B"/>
    <w:rsid w:val="0017672E"/>
    <w:rsid w:val="00176AB6"/>
    <w:rsid w:val="0018026E"/>
    <w:rsid w:val="001808B2"/>
    <w:rsid w:val="00181423"/>
    <w:rsid w:val="0018209B"/>
    <w:rsid w:val="001826EC"/>
    <w:rsid w:val="00183AB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877DE"/>
    <w:rsid w:val="0019020D"/>
    <w:rsid w:val="00190B57"/>
    <w:rsid w:val="00190DD9"/>
    <w:rsid w:val="00191A53"/>
    <w:rsid w:val="0019211B"/>
    <w:rsid w:val="00192608"/>
    <w:rsid w:val="00192956"/>
    <w:rsid w:val="00192989"/>
    <w:rsid w:val="0019304F"/>
    <w:rsid w:val="00193276"/>
    <w:rsid w:val="00193800"/>
    <w:rsid w:val="00193858"/>
    <w:rsid w:val="00194024"/>
    <w:rsid w:val="0019487D"/>
    <w:rsid w:val="00194C6B"/>
    <w:rsid w:val="001954DA"/>
    <w:rsid w:val="001960B2"/>
    <w:rsid w:val="001960D9"/>
    <w:rsid w:val="00196482"/>
    <w:rsid w:val="00196814"/>
    <w:rsid w:val="00196A8A"/>
    <w:rsid w:val="00196ADE"/>
    <w:rsid w:val="00196B95"/>
    <w:rsid w:val="00196F0A"/>
    <w:rsid w:val="00196F63"/>
    <w:rsid w:val="001972ED"/>
    <w:rsid w:val="00197A3D"/>
    <w:rsid w:val="00197C31"/>
    <w:rsid w:val="001A0C9D"/>
    <w:rsid w:val="001A0E65"/>
    <w:rsid w:val="001A1EAC"/>
    <w:rsid w:val="001A2298"/>
    <w:rsid w:val="001A2969"/>
    <w:rsid w:val="001A3133"/>
    <w:rsid w:val="001A35D3"/>
    <w:rsid w:val="001A3A38"/>
    <w:rsid w:val="001A4B73"/>
    <w:rsid w:val="001A4DCE"/>
    <w:rsid w:val="001A4F68"/>
    <w:rsid w:val="001A53DD"/>
    <w:rsid w:val="001A54F9"/>
    <w:rsid w:val="001A56CE"/>
    <w:rsid w:val="001A58F3"/>
    <w:rsid w:val="001A5B6C"/>
    <w:rsid w:val="001A662F"/>
    <w:rsid w:val="001A6A3D"/>
    <w:rsid w:val="001A6B8F"/>
    <w:rsid w:val="001A6EF4"/>
    <w:rsid w:val="001A729B"/>
    <w:rsid w:val="001A7726"/>
    <w:rsid w:val="001A77C9"/>
    <w:rsid w:val="001A7A68"/>
    <w:rsid w:val="001A7A98"/>
    <w:rsid w:val="001B03A5"/>
    <w:rsid w:val="001B0834"/>
    <w:rsid w:val="001B1CFE"/>
    <w:rsid w:val="001B1D67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FF"/>
    <w:rsid w:val="001B6E54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387E"/>
    <w:rsid w:val="001C4319"/>
    <w:rsid w:val="001C6008"/>
    <w:rsid w:val="001C65E2"/>
    <w:rsid w:val="001C6671"/>
    <w:rsid w:val="001C6E24"/>
    <w:rsid w:val="001C6FDE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C98"/>
    <w:rsid w:val="001D1E6C"/>
    <w:rsid w:val="001D27CB"/>
    <w:rsid w:val="001D2E59"/>
    <w:rsid w:val="001D3405"/>
    <w:rsid w:val="001D424B"/>
    <w:rsid w:val="001D4486"/>
    <w:rsid w:val="001D569E"/>
    <w:rsid w:val="001D56F5"/>
    <w:rsid w:val="001D57BE"/>
    <w:rsid w:val="001D5DC4"/>
    <w:rsid w:val="001D6F08"/>
    <w:rsid w:val="001D6F96"/>
    <w:rsid w:val="001D7259"/>
    <w:rsid w:val="001D72F2"/>
    <w:rsid w:val="001D7347"/>
    <w:rsid w:val="001E0512"/>
    <w:rsid w:val="001E10C6"/>
    <w:rsid w:val="001E1D31"/>
    <w:rsid w:val="001E2187"/>
    <w:rsid w:val="001E249F"/>
    <w:rsid w:val="001E257E"/>
    <w:rsid w:val="001E2988"/>
    <w:rsid w:val="001E316C"/>
    <w:rsid w:val="001E338C"/>
    <w:rsid w:val="001E33D1"/>
    <w:rsid w:val="001E33DA"/>
    <w:rsid w:val="001E36FE"/>
    <w:rsid w:val="001E4405"/>
    <w:rsid w:val="001E5103"/>
    <w:rsid w:val="001E5316"/>
    <w:rsid w:val="001E5907"/>
    <w:rsid w:val="001E5C58"/>
    <w:rsid w:val="001E5FA1"/>
    <w:rsid w:val="001E65E6"/>
    <w:rsid w:val="001E6CD7"/>
    <w:rsid w:val="001E760D"/>
    <w:rsid w:val="001E7A2D"/>
    <w:rsid w:val="001F010C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B1F"/>
    <w:rsid w:val="001F4D0F"/>
    <w:rsid w:val="001F4EDB"/>
    <w:rsid w:val="001F5192"/>
    <w:rsid w:val="001F5DCA"/>
    <w:rsid w:val="001F5F67"/>
    <w:rsid w:val="001F6090"/>
    <w:rsid w:val="001F6ADE"/>
    <w:rsid w:val="001F700B"/>
    <w:rsid w:val="001F7305"/>
    <w:rsid w:val="001F731E"/>
    <w:rsid w:val="001F7644"/>
    <w:rsid w:val="001F781B"/>
    <w:rsid w:val="001F7906"/>
    <w:rsid w:val="00201C55"/>
    <w:rsid w:val="00201F46"/>
    <w:rsid w:val="002027A8"/>
    <w:rsid w:val="00202DC8"/>
    <w:rsid w:val="0020335A"/>
    <w:rsid w:val="002041DF"/>
    <w:rsid w:val="0020474E"/>
    <w:rsid w:val="00204DA7"/>
    <w:rsid w:val="00205256"/>
    <w:rsid w:val="00205D7A"/>
    <w:rsid w:val="002063A0"/>
    <w:rsid w:val="0020674A"/>
    <w:rsid w:val="0020687A"/>
    <w:rsid w:val="00206C7B"/>
    <w:rsid w:val="00207204"/>
    <w:rsid w:val="00207629"/>
    <w:rsid w:val="00207835"/>
    <w:rsid w:val="00207F68"/>
    <w:rsid w:val="00207FAD"/>
    <w:rsid w:val="00210184"/>
    <w:rsid w:val="002105F2"/>
    <w:rsid w:val="00210849"/>
    <w:rsid w:val="00210DA8"/>
    <w:rsid w:val="0021256D"/>
    <w:rsid w:val="00212D21"/>
    <w:rsid w:val="00213D1A"/>
    <w:rsid w:val="00214923"/>
    <w:rsid w:val="00215589"/>
    <w:rsid w:val="002155DA"/>
    <w:rsid w:val="00215F17"/>
    <w:rsid w:val="002203AF"/>
    <w:rsid w:val="002203CD"/>
    <w:rsid w:val="00220A6A"/>
    <w:rsid w:val="00220A6E"/>
    <w:rsid w:val="00220C93"/>
    <w:rsid w:val="00220EF6"/>
    <w:rsid w:val="0022194C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743"/>
    <w:rsid w:val="00223B29"/>
    <w:rsid w:val="00223DD0"/>
    <w:rsid w:val="00223F3B"/>
    <w:rsid w:val="00224231"/>
    <w:rsid w:val="00224917"/>
    <w:rsid w:val="00225484"/>
    <w:rsid w:val="00226565"/>
    <w:rsid w:val="002270F8"/>
    <w:rsid w:val="00227723"/>
    <w:rsid w:val="00227DDA"/>
    <w:rsid w:val="002301CB"/>
    <w:rsid w:val="0023061B"/>
    <w:rsid w:val="00230B17"/>
    <w:rsid w:val="00230D03"/>
    <w:rsid w:val="00230F7C"/>
    <w:rsid w:val="00231198"/>
    <w:rsid w:val="00231925"/>
    <w:rsid w:val="002329FA"/>
    <w:rsid w:val="00232A3D"/>
    <w:rsid w:val="00232A71"/>
    <w:rsid w:val="00232E89"/>
    <w:rsid w:val="00233295"/>
    <w:rsid w:val="002335BE"/>
    <w:rsid w:val="00233DCC"/>
    <w:rsid w:val="00233E9E"/>
    <w:rsid w:val="00234384"/>
    <w:rsid w:val="002349B4"/>
    <w:rsid w:val="00234E6E"/>
    <w:rsid w:val="002352F0"/>
    <w:rsid w:val="00235BF9"/>
    <w:rsid w:val="002369A8"/>
    <w:rsid w:val="00236C4D"/>
    <w:rsid w:val="00237205"/>
    <w:rsid w:val="002376B9"/>
    <w:rsid w:val="0023797F"/>
    <w:rsid w:val="00237DFC"/>
    <w:rsid w:val="00240136"/>
    <w:rsid w:val="002407BD"/>
    <w:rsid w:val="0024118E"/>
    <w:rsid w:val="002415A2"/>
    <w:rsid w:val="00241B14"/>
    <w:rsid w:val="00241EF4"/>
    <w:rsid w:val="00242BB1"/>
    <w:rsid w:val="00242D1E"/>
    <w:rsid w:val="00242D2B"/>
    <w:rsid w:val="00242EC3"/>
    <w:rsid w:val="00243F85"/>
    <w:rsid w:val="00244A65"/>
    <w:rsid w:val="00244B8C"/>
    <w:rsid w:val="00244C6C"/>
    <w:rsid w:val="002455D2"/>
    <w:rsid w:val="00245624"/>
    <w:rsid w:val="002461EC"/>
    <w:rsid w:val="002464BA"/>
    <w:rsid w:val="00246715"/>
    <w:rsid w:val="00246D59"/>
    <w:rsid w:val="00247483"/>
    <w:rsid w:val="00247908"/>
    <w:rsid w:val="00247B99"/>
    <w:rsid w:val="00247F15"/>
    <w:rsid w:val="00247F8B"/>
    <w:rsid w:val="002512B0"/>
    <w:rsid w:val="00251354"/>
    <w:rsid w:val="00251D7C"/>
    <w:rsid w:val="00252396"/>
    <w:rsid w:val="00253022"/>
    <w:rsid w:val="00253027"/>
    <w:rsid w:val="002530EB"/>
    <w:rsid w:val="0025329D"/>
    <w:rsid w:val="00254183"/>
    <w:rsid w:val="00254389"/>
    <w:rsid w:val="00254E5A"/>
    <w:rsid w:val="002564C1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226"/>
    <w:rsid w:val="00264764"/>
    <w:rsid w:val="00264A1B"/>
    <w:rsid w:val="002656FD"/>
    <w:rsid w:val="00266029"/>
    <w:rsid w:val="0026615A"/>
    <w:rsid w:val="002663D6"/>
    <w:rsid w:val="00266875"/>
    <w:rsid w:val="0026702A"/>
    <w:rsid w:val="0026749C"/>
    <w:rsid w:val="002675AB"/>
    <w:rsid w:val="00267C34"/>
    <w:rsid w:val="00267CC7"/>
    <w:rsid w:val="00270056"/>
    <w:rsid w:val="002704B0"/>
    <w:rsid w:val="00271087"/>
    <w:rsid w:val="00271267"/>
    <w:rsid w:val="00271B1A"/>
    <w:rsid w:val="00271C0B"/>
    <w:rsid w:val="00272021"/>
    <w:rsid w:val="00272317"/>
    <w:rsid w:val="00272F7E"/>
    <w:rsid w:val="002731FD"/>
    <w:rsid w:val="00273C8A"/>
    <w:rsid w:val="00274410"/>
    <w:rsid w:val="0027482B"/>
    <w:rsid w:val="0027486D"/>
    <w:rsid w:val="00275530"/>
    <w:rsid w:val="002755AA"/>
    <w:rsid w:val="002759DF"/>
    <w:rsid w:val="00276342"/>
    <w:rsid w:val="00276A08"/>
    <w:rsid w:val="0027716A"/>
    <w:rsid w:val="002773CA"/>
    <w:rsid w:val="00277A1B"/>
    <w:rsid w:val="00277AA3"/>
    <w:rsid w:val="002809B3"/>
    <w:rsid w:val="002811AB"/>
    <w:rsid w:val="0028126A"/>
    <w:rsid w:val="002820F8"/>
    <w:rsid w:val="00282F68"/>
    <w:rsid w:val="00283287"/>
    <w:rsid w:val="00283B4A"/>
    <w:rsid w:val="0028404B"/>
    <w:rsid w:val="002848EF"/>
    <w:rsid w:val="00284AC2"/>
    <w:rsid w:val="0028587D"/>
    <w:rsid w:val="002858A2"/>
    <w:rsid w:val="00285AC7"/>
    <w:rsid w:val="002869F4"/>
    <w:rsid w:val="00287179"/>
    <w:rsid w:val="00287188"/>
    <w:rsid w:val="00287499"/>
    <w:rsid w:val="0028753E"/>
    <w:rsid w:val="00287A76"/>
    <w:rsid w:val="00287B02"/>
    <w:rsid w:val="00287C78"/>
    <w:rsid w:val="002911A1"/>
    <w:rsid w:val="00291CB2"/>
    <w:rsid w:val="00291E54"/>
    <w:rsid w:val="00291E71"/>
    <w:rsid w:val="0029209A"/>
    <w:rsid w:val="0029285D"/>
    <w:rsid w:val="00292AE6"/>
    <w:rsid w:val="00292ED0"/>
    <w:rsid w:val="002930DA"/>
    <w:rsid w:val="00293226"/>
    <w:rsid w:val="00293567"/>
    <w:rsid w:val="00293E2B"/>
    <w:rsid w:val="002942B2"/>
    <w:rsid w:val="00294753"/>
    <w:rsid w:val="0029478B"/>
    <w:rsid w:val="0029593A"/>
    <w:rsid w:val="002959DB"/>
    <w:rsid w:val="00295C97"/>
    <w:rsid w:val="002960B1"/>
    <w:rsid w:val="0029659E"/>
    <w:rsid w:val="0029684B"/>
    <w:rsid w:val="00296D3C"/>
    <w:rsid w:val="00297E35"/>
    <w:rsid w:val="002A012E"/>
    <w:rsid w:val="002A01D0"/>
    <w:rsid w:val="002A14B7"/>
    <w:rsid w:val="002A196B"/>
    <w:rsid w:val="002A25C0"/>
    <w:rsid w:val="002A2EBA"/>
    <w:rsid w:val="002A2F4F"/>
    <w:rsid w:val="002A33F7"/>
    <w:rsid w:val="002A3F4C"/>
    <w:rsid w:val="002A4003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328A"/>
    <w:rsid w:val="002B3927"/>
    <w:rsid w:val="002B3E44"/>
    <w:rsid w:val="002B469A"/>
    <w:rsid w:val="002B46EF"/>
    <w:rsid w:val="002B4F04"/>
    <w:rsid w:val="002B5930"/>
    <w:rsid w:val="002B5B85"/>
    <w:rsid w:val="002B61D8"/>
    <w:rsid w:val="002B75D8"/>
    <w:rsid w:val="002B79EB"/>
    <w:rsid w:val="002B7B6C"/>
    <w:rsid w:val="002C0F1E"/>
    <w:rsid w:val="002C1103"/>
    <w:rsid w:val="002C1623"/>
    <w:rsid w:val="002C175F"/>
    <w:rsid w:val="002C1927"/>
    <w:rsid w:val="002C1CFC"/>
    <w:rsid w:val="002C1E9C"/>
    <w:rsid w:val="002C205F"/>
    <w:rsid w:val="002C23FC"/>
    <w:rsid w:val="002C2C9C"/>
    <w:rsid w:val="002C2F8B"/>
    <w:rsid w:val="002C3025"/>
    <w:rsid w:val="002C3058"/>
    <w:rsid w:val="002C3E01"/>
    <w:rsid w:val="002C465D"/>
    <w:rsid w:val="002C4957"/>
    <w:rsid w:val="002C496B"/>
    <w:rsid w:val="002C4AF8"/>
    <w:rsid w:val="002C5D79"/>
    <w:rsid w:val="002C6553"/>
    <w:rsid w:val="002C6619"/>
    <w:rsid w:val="002C6775"/>
    <w:rsid w:val="002C6ADE"/>
    <w:rsid w:val="002C711E"/>
    <w:rsid w:val="002C7289"/>
    <w:rsid w:val="002C75AE"/>
    <w:rsid w:val="002C76D5"/>
    <w:rsid w:val="002C773A"/>
    <w:rsid w:val="002D0272"/>
    <w:rsid w:val="002D03D9"/>
    <w:rsid w:val="002D07E9"/>
    <w:rsid w:val="002D0A58"/>
    <w:rsid w:val="002D0C8A"/>
    <w:rsid w:val="002D1536"/>
    <w:rsid w:val="002D2850"/>
    <w:rsid w:val="002D29EF"/>
    <w:rsid w:val="002D2B7A"/>
    <w:rsid w:val="002D40CB"/>
    <w:rsid w:val="002D44AE"/>
    <w:rsid w:val="002D4D84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609"/>
    <w:rsid w:val="002E0644"/>
    <w:rsid w:val="002E06BE"/>
    <w:rsid w:val="002E10AA"/>
    <w:rsid w:val="002E11AA"/>
    <w:rsid w:val="002E11D5"/>
    <w:rsid w:val="002E13FE"/>
    <w:rsid w:val="002E20BA"/>
    <w:rsid w:val="002E2768"/>
    <w:rsid w:val="002E29E1"/>
    <w:rsid w:val="002E2C8D"/>
    <w:rsid w:val="002E3019"/>
    <w:rsid w:val="002E37A5"/>
    <w:rsid w:val="002E4D6F"/>
    <w:rsid w:val="002E50D5"/>
    <w:rsid w:val="002E575F"/>
    <w:rsid w:val="002E5801"/>
    <w:rsid w:val="002E6275"/>
    <w:rsid w:val="002E6BA0"/>
    <w:rsid w:val="002E738E"/>
    <w:rsid w:val="002E7394"/>
    <w:rsid w:val="002E7723"/>
    <w:rsid w:val="002E7DC4"/>
    <w:rsid w:val="002F0084"/>
    <w:rsid w:val="002F01AD"/>
    <w:rsid w:val="002F0265"/>
    <w:rsid w:val="002F056B"/>
    <w:rsid w:val="002F0609"/>
    <w:rsid w:val="002F0A3F"/>
    <w:rsid w:val="002F116C"/>
    <w:rsid w:val="002F117C"/>
    <w:rsid w:val="002F1D4D"/>
    <w:rsid w:val="002F1ED2"/>
    <w:rsid w:val="002F2429"/>
    <w:rsid w:val="002F25DB"/>
    <w:rsid w:val="002F33EE"/>
    <w:rsid w:val="002F3743"/>
    <w:rsid w:val="002F3A2F"/>
    <w:rsid w:val="002F3BEE"/>
    <w:rsid w:val="002F4000"/>
    <w:rsid w:val="002F4580"/>
    <w:rsid w:val="002F45C2"/>
    <w:rsid w:val="002F512A"/>
    <w:rsid w:val="002F54F5"/>
    <w:rsid w:val="002F5553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5D12"/>
    <w:rsid w:val="003065DD"/>
    <w:rsid w:val="00307322"/>
    <w:rsid w:val="00307AB8"/>
    <w:rsid w:val="00307B9A"/>
    <w:rsid w:val="00307C6E"/>
    <w:rsid w:val="003104C4"/>
    <w:rsid w:val="00310F90"/>
    <w:rsid w:val="00311054"/>
    <w:rsid w:val="00311238"/>
    <w:rsid w:val="00311B47"/>
    <w:rsid w:val="00311CA5"/>
    <w:rsid w:val="00311E26"/>
    <w:rsid w:val="00311F75"/>
    <w:rsid w:val="00312448"/>
    <w:rsid w:val="003127BC"/>
    <w:rsid w:val="00312AAE"/>
    <w:rsid w:val="00312DA6"/>
    <w:rsid w:val="003134D1"/>
    <w:rsid w:val="00313C66"/>
    <w:rsid w:val="00314CE8"/>
    <w:rsid w:val="00314ECA"/>
    <w:rsid w:val="0031551A"/>
    <w:rsid w:val="00315A0C"/>
    <w:rsid w:val="00316173"/>
    <w:rsid w:val="003163B6"/>
    <w:rsid w:val="00316EE9"/>
    <w:rsid w:val="003170C3"/>
    <w:rsid w:val="00317106"/>
    <w:rsid w:val="0031792D"/>
    <w:rsid w:val="00317AD4"/>
    <w:rsid w:val="00317BD2"/>
    <w:rsid w:val="003202F7"/>
    <w:rsid w:val="0032098B"/>
    <w:rsid w:val="00320DCD"/>
    <w:rsid w:val="00321380"/>
    <w:rsid w:val="00321707"/>
    <w:rsid w:val="00321AEE"/>
    <w:rsid w:val="00321CF9"/>
    <w:rsid w:val="00321DAC"/>
    <w:rsid w:val="003226E6"/>
    <w:rsid w:val="003228D8"/>
    <w:rsid w:val="00322AEC"/>
    <w:rsid w:val="00322FE1"/>
    <w:rsid w:val="003232C6"/>
    <w:rsid w:val="003233C2"/>
    <w:rsid w:val="0032363B"/>
    <w:rsid w:val="00323728"/>
    <w:rsid w:val="00323F1F"/>
    <w:rsid w:val="00326403"/>
    <w:rsid w:val="003270AB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5E0"/>
    <w:rsid w:val="003317C6"/>
    <w:rsid w:val="00332245"/>
    <w:rsid w:val="003327FA"/>
    <w:rsid w:val="0033336D"/>
    <w:rsid w:val="003337E0"/>
    <w:rsid w:val="003350A7"/>
    <w:rsid w:val="0033516F"/>
    <w:rsid w:val="00335564"/>
    <w:rsid w:val="00335810"/>
    <w:rsid w:val="003364D6"/>
    <w:rsid w:val="00340125"/>
    <w:rsid w:val="00340B71"/>
    <w:rsid w:val="00340D59"/>
    <w:rsid w:val="003413A7"/>
    <w:rsid w:val="003413FD"/>
    <w:rsid w:val="003417CF"/>
    <w:rsid w:val="00342340"/>
    <w:rsid w:val="00342832"/>
    <w:rsid w:val="00342ED8"/>
    <w:rsid w:val="0034344B"/>
    <w:rsid w:val="0034374F"/>
    <w:rsid w:val="003446FB"/>
    <w:rsid w:val="0034484C"/>
    <w:rsid w:val="00344B68"/>
    <w:rsid w:val="00344D1C"/>
    <w:rsid w:val="00344D24"/>
    <w:rsid w:val="00345711"/>
    <w:rsid w:val="0034587C"/>
    <w:rsid w:val="0034661B"/>
    <w:rsid w:val="0034668A"/>
    <w:rsid w:val="003471DC"/>
    <w:rsid w:val="003471F9"/>
    <w:rsid w:val="00347E04"/>
    <w:rsid w:val="00350382"/>
    <w:rsid w:val="003506C5"/>
    <w:rsid w:val="00350AE7"/>
    <w:rsid w:val="0035114A"/>
    <w:rsid w:val="003519F0"/>
    <w:rsid w:val="00354038"/>
    <w:rsid w:val="003546D2"/>
    <w:rsid w:val="003548A6"/>
    <w:rsid w:val="00354FC0"/>
    <w:rsid w:val="00356312"/>
    <w:rsid w:val="0035680B"/>
    <w:rsid w:val="00357142"/>
    <w:rsid w:val="0035774D"/>
    <w:rsid w:val="00360253"/>
    <w:rsid w:val="00360509"/>
    <w:rsid w:val="0036054D"/>
    <w:rsid w:val="003611F5"/>
    <w:rsid w:val="00361E55"/>
    <w:rsid w:val="00362F05"/>
    <w:rsid w:val="003635C9"/>
    <w:rsid w:val="003639DA"/>
    <w:rsid w:val="00363D50"/>
    <w:rsid w:val="00363F32"/>
    <w:rsid w:val="0036497E"/>
    <w:rsid w:val="00365CC4"/>
    <w:rsid w:val="00366154"/>
    <w:rsid w:val="00366C23"/>
    <w:rsid w:val="00366EF1"/>
    <w:rsid w:val="00367287"/>
    <w:rsid w:val="00367742"/>
    <w:rsid w:val="00367C7B"/>
    <w:rsid w:val="00367D04"/>
    <w:rsid w:val="00370D6B"/>
    <w:rsid w:val="00370FB3"/>
    <w:rsid w:val="00371175"/>
    <w:rsid w:val="00371ADC"/>
    <w:rsid w:val="00371F2A"/>
    <w:rsid w:val="0037297F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77440"/>
    <w:rsid w:val="00380701"/>
    <w:rsid w:val="00381685"/>
    <w:rsid w:val="00381A12"/>
    <w:rsid w:val="00382981"/>
    <w:rsid w:val="00382D2F"/>
    <w:rsid w:val="003835F9"/>
    <w:rsid w:val="0038377D"/>
    <w:rsid w:val="0038451D"/>
    <w:rsid w:val="003848A9"/>
    <w:rsid w:val="00384FD4"/>
    <w:rsid w:val="00385A22"/>
    <w:rsid w:val="00385A28"/>
    <w:rsid w:val="00386AD6"/>
    <w:rsid w:val="00386F22"/>
    <w:rsid w:val="00386FD7"/>
    <w:rsid w:val="00387019"/>
    <w:rsid w:val="003876A1"/>
    <w:rsid w:val="003876B2"/>
    <w:rsid w:val="00390A1F"/>
    <w:rsid w:val="00391C64"/>
    <w:rsid w:val="00391E10"/>
    <w:rsid w:val="0039384F"/>
    <w:rsid w:val="00394D2C"/>
    <w:rsid w:val="00395232"/>
    <w:rsid w:val="00395591"/>
    <w:rsid w:val="0039620C"/>
    <w:rsid w:val="00396373"/>
    <w:rsid w:val="0039647B"/>
    <w:rsid w:val="003964CA"/>
    <w:rsid w:val="00396B6C"/>
    <w:rsid w:val="00397AEA"/>
    <w:rsid w:val="00397C8B"/>
    <w:rsid w:val="00397F5F"/>
    <w:rsid w:val="003A0143"/>
    <w:rsid w:val="003A058C"/>
    <w:rsid w:val="003A07B8"/>
    <w:rsid w:val="003A1ED0"/>
    <w:rsid w:val="003A261B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F6C"/>
    <w:rsid w:val="003A4186"/>
    <w:rsid w:val="003A461A"/>
    <w:rsid w:val="003A4C0C"/>
    <w:rsid w:val="003A4DC7"/>
    <w:rsid w:val="003A51B0"/>
    <w:rsid w:val="003A5988"/>
    <w:rsid w:val="003A5BF6"/>
    <w:rsid w:val="003A5F95"/>
    <w:rsid w:val="003A6959"/>
    <w:rsid w:val="003A6C93"/>
    <w:rsid w:val="003A6ED9"/>
    <w:rsid w:val="003A792F"/>
    <w:rsid w:val="003A795D"/>
    <w:rsid w:val="003A7F3E"/>
    <w:rsid w:val="003B07B8"/>
    <w:rsid w:val="003B1579"/>
    <w:rsid w:val="003B233B"/>
    <w:rsid w:val="003B2A9B"/>
    <w:rsid w:val="003B2AD2"/>
    <w:rsid w:val="003B2F72"/>
    <w:rsid w:val="003B3936"/>
    <w:rsid w:val="003B3A48"/>
    <w:rsid w:val="003B41CF"/>
    <w:rsid w:val="003B4AAB"/>
    <w:rsid w:val="003B4BCC"/>
    <w:rsid w:val="003B4F48"/>
    <w:rsid w:val="003B50E0"/>
    <w:rsid w:val="003B5238"/>
    <w:rsid w:val="003B56A4"/>
    <w:rsid w:val="003B5EBA"/>
    <w:rsid w:val="003B6414"/>
    <w:rsid w:val="003B64EA"/>
    <w:rsid w:val="003B6629"/>
    <w:rsid w:val="003B6673"/>
    <w:rsid w:val="003B673D"/>
    <w:rsid w:val="003B6D37"/>
    <w:rsid w:val="003B7018"/>
    <w:rsid w:val="003B7E3D"/>
    <w:rsid w:val="003C00BE"/>
    <w:rsid w:val="003C0637"/>
    <w:rsid w:val="003C0906"/>
    <w:rsid w:val="003C0C44"/>
    <w:rsid w:val="003C0DC3"/>
    <w:rsid w:val="003C138E"/>
    <w:rsid w:val="003C17E0"/>
    <w:rsid w:val="003C189B"/>
    <w:rsid w:val="003C1F45"/>
    <w:rsid w:val="003C1F6E"/>
    <w:rsid w:val="003C209D"/>
    <w:rsid w:val="003C2A15"/>
    <w:rsid w:val="003C2E42"/>
    <w:rsid w:val="003C3A0C"/>
    <w:rsid w:val="003C4AEA"/>
    <w:rsid w:val="003C4F32"/>
    <w:rsid w:val="003C5023"/>
    <w:rsid w:val="003C5AF6"/>
    <w:rsid w:val="003C5AF9"/>
    <w:rsid w:val="003C62E1"/>
    <w:rsid w:val="003C6412"/>
    <w:rsid w:val="003C6818"/>
    <w:rsid w:val="003C6D6B"/>
    <w:rsid w:val="003C6E1F"/>
    <w:rsid w:val="003C6E5E"/>
    <w:rsid w:val="003C7077"/>
    <w:rsid w:val="003D020C"/>
    <w:rsid w:val="003D0448"/>
    <w:rsid w:val="003D050A"/>
    <w:rsid w:val="003D052D"/>
    <w:rsid w:val="003D1200"/>
    <w:rsid w:val="003D1518"/>
    <w:rsid w:val="003D1B4B"/>
    <w:rsid w:val="003D1C30"/>
    <w:rsid w:val="003D1D2D"/>
    <w:rsid w:val="003D1ED0"/>
    <w:rsid w:val="003D1F2B"/>
    <w:rsid w:val="003D22A6"/>
    <w:rsid w:val="003D2349"/>
    <w:rsid w:val="003D2499"/>
    <w:rsid w:val="003D286B"/>
    <w:rsid w:val="003D2BCD"/>
    <w:rsid w:val="003D3154"/>
    <w:rsid w:val="003D33C7"/>
    <w:rsid w:val="003D34A2"/>
    <w:rsid w:val="003D35C5"/>
    <w:rsid w:val="003D364F"/>
    <w:rsid w:val="003D57BD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0FBF"/>
    <w:rsid w:val="003E16B9"/>
    <w:rsid w:val="003E1A22"/>
    <w:rsid w:val="003E2CB0"/>
    <w:rsid w:val="003E2D0C"/>
    <w:rsid w:val="003E3352"/>
    <w:rsid w:val="003E381A"/>
    <w:rsid w:val="003E4273"/>
    <w:rsid w:val="003E451E"/>
    <w:rsid w:val="003E5D8A"/>
    <w:rsid w:val="003E5DE9"/>
    <w:rsid w:val="003E6116"/>
    <w:rsid w:val="003E6133"/>
    <w:rsid w:val="003E642B"/>
    <w:rsid w:val="003E6840"/>
    <w:rsid w:val="003E6E20"/>
    <w:rsid w:val="003E70A2"/>
    <w:rsid w:val="003E7390"/>
    <w:rsid w:val="003E745E"/>
    <w:rsid w:val="003E7F98"/>
    <w:rsid w:val="003F07D9"/>
    <w:rsid w:val="003F1342"/>
    <w:rsid w:val="003F1517"/>
    <w:rsid w:val="003F1650"/>
    <w:rsid w:val="003F1BBA"/>
    <w:rsid w:val="003F1FA3"/>
    <w:rsid w:val="003F2947"/>
    <w:rsid w:val="003F29E3"/>
    <w:rsid w:val="003F2B8A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A4D"/>
    <w:rsid w:val="003F6C9A"/>
    <w:rsid w:val="003F6ED1"/>
    <w:rsid w:val="003F6F89"/>
    <w:rsid w:val="003F6FB0"/>
    <w:rsid w:val="003F7070"/>
    <w:rsid w:val="003F74C4"/>
    <w:rsid w:val="003F76CC"/>
    <w:rsid w:val="003F77B2"/>
    <w:rsid w:val="003F7D3E"/>
    <w:rsid w:val="003F7D83"/>
    <w:rsid w:val="003F7FCF"/>
    <w:rsid w:val="00400B45"/>
    <w:rsid w:val="00401492"/>
    <w:rsid w:val="00401747"/>
    <w:rsid w:val="0040219A"/>
    <w:rsid w:val="00402654"/>
    <w:rsid w:val="0040334C"/>
    <w:rsid w:val="004037D5"/>
    <w:rsid w:val="00403A38"/>
    <w:rsid w:val="00403A59"/>
    <w:rsid w:val="00403C89"/>
    <w:rsid w:val="004046C3"/>
    <w:rsid w:val="004053A3"/>
    <w:rsid w:val="00405AFF"/>
    <w:rsid w:val="00407262"/>
    <w:rsid w:val="0040779D"/>
    <w:rsid w:val="004077EB"/>
    <w:rsid w:val="00410565"/>
    <w:rsid w:val="00410841"/>
    <w:rsid w:val="0041095A"/>
    <w:rsid w:val="00411C74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B02"/>
    <w:rsid w:val="00414E3D"/>
    <w:rsid w:val="00414F35"/>
    <w:rsid w:val="00415307"/>
    <w:rsid w:val="004153A1"/>
    <w:rsid w:val="00415DB0"/>
    <w:rsid w:val="00415F35"/>
    <w:rsid w:val="00416712"/>
    <w:rsid w:val="004167B0"/>
    <w:rsid w:val="00416ADF"/>
    <w:rsid w:val="00417368"/>
    <w:rsid w:val="00417907"/>
    <w:rsid w:val="00420852"/>
    <w:rsid w:val="00420A63"/>
    <w:rsid w:val="00420AC8"/>
    <w:rsid w:val="00420C06"/>
    <w:rsid w:val="004210DA"/>
    <w:rsid w:val="0042112F"/>
    <w:rsid w:val="00421517"/>
    <w:rsid w:val="00421851"/>
    <w:rsid w:val="00421B83"/>
    <w:rsid w:val="00422A23"/>
    <w:rsid w:val="00423179"/>
    <w:rsid w:val="00423F2A"/>
    <w:rsid w:val="00423F89"/>
    <w:rsid w:val="0042403A"/>
    <w:rsid w:val="004240A5"/>
    <w:rsid w:val="0042436E"/>
    <w:rsid w:val="00425A65"/>
    <w:rsid w:val="00425AA1"/>
    <w:rsid w:val="00425DC0"/>
    <w:rsid w:val="0042606C"/>
    <w:rsid w:val="004263B9"/>
    <w:rsid w:val="00426BAA"/>
    <w:rsid w:val="00426D06"/>
    <w:rsid w:val="00426DEE"/>
    <w:rsid w:val="004270E2"/>
    <w:rsid w:val="00427201"/>
    <w:rsid w:val="00427828"/>
    <w:rsid w:val="00430302"/>
    <w:rsid w:val="00430406"/>
    <w:rsid w:val="004307F9"/>
    <w:rsid w:val="0043206E"/>
    <w:rsid w:val="00432204"/>
    <w:rsid w:val="004326C8"/>
    <w:rsid w:val="00432BEE"/>
    <w:rsid w:val="004331FD"/>
    <w:rsid w:val="0043320D"/>
    <w:rsid w:val="004335E7"/>
    <w:rsid w:val="0043366C"/>
    <w:rsid w:val="00435234"/>
    <w:rsid w:val="004355AB"/>
    <w:rsid w:val="0043599E"/>
    <w:rsid w:val="00435AD3"/>
    <w:rsid w:val="004367B2"/>
    <w:rsid w:val="00436D00"/>
    <w:rsid w:val="00437933"/>
    <w:rsid w:val="00437BD0"/>
    <w:rsid w:val="004403B9"/>
    <w:rsid w:val="00440A13"/>
    <w:rsid w:val="00440D5D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822"/>
    <w:rsid w:val="0044483F"/>
    <w:rsid w:val="004449BD"/>
    <w:rsid w:val="00444C43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50125"/>
    <w:rsid w:val="0045041F"/>
    <w:rsid w:val="00450431"/>
    <w:rsid w:val="00450A42"/>
    <w:rsid w:val="00450EE0"/>
    <w:rsid w:val="0045128D"/>
    <w:rsid w:val="00451BD8"/>
    <w:rsid w:val="00451EB4"/>
    <w:rsid w:val="004520E4"/>
    <w:rsid w:val="00452266"/>
    <w:rsid w:val="00452446"/>
    <w:rsid w:val="004524A9"/>
    <w:rsid w:val="00452971"/>
    <w:rsid w:val="00452B09"/>
    <w:rsid w:val="00452E17"/>
    <w:rsid w:val="0045348B"/>
    <w:rsid w:val="00453CAC"/>
    <w:rsid w:val="00454BDB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C39"/>
    <w:rsid w:val="00462599"/>
    <w:rsid w:val="0046262F"/>
    <w:rsid w:val="00463C3D"/>
    <w:rsid w:val="00463FF3"/>
    <w:rsid w:val="00464239"/>
    <w:rsid w:val="00464388"/>
    <w:rsid w:val="004651C7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5DA"/>
    <w:rsid w:val="00467664"/>
    <w:rsid w:val="00467A63"/>
    <w:rsid w:val="0047010A"/>
    <w:rsid w:val="0047049F"/>
    <w:rsid w:val="0047095B"/>
    <w:rsid w:val="00471934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C8D"/>
    <w:rsid w:val="0047698D"/>
    <w:rsid w:val="00477C86"/>
    <w:rsid w:val="0048012A"/>
    <w:rsid w:val="004803F4"/>
    <w:rsid w:val="0048044C"/>
    <w:rsid w:val="00480566"/>
    <w:rsid w:val="00480B83"/>
    <w:rsid w:val="004818F7"/>
    <w:rsid w:val="00481A4C"/>
    <w:rsid w:val="0048224D"/>
    <w:rsid w:val="004825B3"/>
    <w:rsid w:val="00483012"/>
    <w:rsid w:val="00483C5F"/>
    <w:rsid w:val="0048486A"/>
    <w:rsid w:val="00484C93"/>
    <w:rsid w:val="00485080"/>
    <w:rsid w:val="00485525"/>
    <w:rsid w:val="00485981"/>
    <w:rsid w:val="00485D52"/>
    <w:rsid w:val="00485D7A"/>
    <w:rsid w:val="00485DAB"/>
    <w:rsid w:val="00485DDE"/>
    <w:rsid w:val="004865BD"/>
    <w:rsid w:val="004867D1"/>
    <w:rsid w:val="00486DC2"/>
    <w:rsid w:val="004871E5"/>
    <w:rsid w:val="0048723D"/>
    <w:rsid w:val="004878D7"/>
    <w:rsid w:val="00490340"/>
    <w:rsid w:val="00490902"/>
    <w:rsid w:val="004911D9"/>
    <w:rsid w:val="004912E7"/>
    <w:rsid w:val="00492341"/>
    <w:rsid w:val="00492A28"/>
    <w:rsid w:val="00492C25"/>
    <w:rsid w:val="004937BC"/>
    <w:rsid w:val="00493CDA"/>
    <w:rsid w:val="00493D43"/>
    <w:rsid w:val="00493D48"/>
    <w:rsid w:val="00493DB6"/>
    <w:rsid w:val="0049672E"/>
    <w:rsid w:val="00497298"/>
    <w:rsid w:val="00497485"/>
    <w:rsid w:val="00497741"/>
    <w:rsid w:val="00497B79"/>
    <w:rsid w:val="004A01F5"/>
    <w:rsid w:val="004A0757"/>
    <w:rsid w:val="004A08C0"/>
    <w:rsid w:val="004A0D21"/>
    <w:rsid w:val="004A1557"/>
    <w:rsid w:val="004A203B"/>
    <w:rsid w:val="004A20B1"/>
    <w:rsid w:val="004A2169"/>
    <w:rsid w:val="004A26BC"/>
    <w:rsid w:val="004A2719"/>
    <w:rsid w:val="004A277F"/>
    <w:rsid w:val="004A31BF"/>
    <w:rsid w:val="004A3707"/>
    <w:rsid w:val="004A3723"/>
    <w:rsid w:val="004A3E21"/>
    <w:rsid w:val="004A4014"/>
    <w:rsid w:val="004A42D1"/>
    <w:rsid w:val="004A4C98"/>
    <w:rsid w:val="004A53C6"/>
    <w:rsid w:val="004A5746"/>
    <w:rsid w:val="004A6440"/>
    <w:rsid w:val="004A7164"/>
    <w:rsid w:val="004A722C"/>
    <w:rsid w:val="004A7EBB"/>
    <w:rsid w:val="004B093C"/>
    <w:rsid w:val="004B0948"/>
    <w:rsid w:val="004B0C55"/>
    <w:rsid w:val="004B134A"/>
    <w:rsid w:val="004B1666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A7A"/>
    <w:rsid w:val="004B4AEC"/>
    <w:rsid w:val="004B4B17"/>
    <w:rsid w:val="004B4DA6"/>
    <w:rsid w:val="004B4E3C"/>
    <w:rsid w:val="004B509D"/>
    <w:rsid w:val="004B5649"/>
    <w:rsid w:val="004B56EA"/>
    <w:rsid w:val="004B59CE"/>
    <w:rsid w:val="004B6518"/>
    <w:rsid w:val="004B671C"/>
    <w:rsid w:val="004B6934"/>
    <w:rsid w:val="004B6F01"/>
    <w:rsid w:val="004B768D"/>
    <w:rsid w:val="004B7926"/>
    <w:rsid w:val="004C0527"/>
    <w:rsid w:val="004C05B7"/>
    <w:rsid w:val="004C0B91"/>
    <w:rsid w:val="004C0FAD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4CCE"/>
    <w:rsid w:val="004C67B0"/>
    <w:rsid w:val="004C6930"/>
    <w:rsid w:val="004C6A5F"/>
    <w:rsid w:val="004C6AB4"/>
    <w:rsid w:val="004C6B58"/>
    <w:rsid w:val="004C70AF"/>
    <w:rsid w:val="004C780A"/>
    <w:rsid w:val="004C7A5C"/>
    <w:rsid w:val="004D036C"/>
    <w:rsid w:val="004D14EF"/>
    <w:rsid w:val="004D1529"/>
    <w:rsid w:val="004D1A3B"/>
    <w:rsid w:val="004D1CC6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352"/>
    <w:rsid w:val="004D6777"/>
    <w:rsid w:val="004D6AA7"/>
    <w:rsid w:val="004D6E97"/>
    <w:rsid w:val="004D75B1"/>
    <w:rsid w:val="004E025F"/>
    <w:rsid w:val="004E07F5"/>
    <w:rsid w:val="004E0A55"/>
    <w:rsid w:val="004E0FA0"/>
    <w:rsid w:val="004E16E6"/>
    <w:rsid w:val="004E1A8B"/>
    <w:rsid w:val="004E1D23"/>
    <w:rsid w:val="004E264A"/>
    <w:rsid w:val="004E2A6B"/>
    <w:rsid w:val="004E2D46"/>
    <w:rsid w:val="004E2E65"/>
    <w:rsid w:val="004E375C"/>
    <w:rsid w:val="004E3F17"/>
    <w:rsid w:val="004E3FE9"/>
    <w:rsid w:val="004E4780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323"/>
    <w:rsid w:val="004F4524"/>
    <w:rsid w:val="004F46A7"/>
    <w:rsid w:val="004F52AF"/>
    <w:rsid w:val="004F53A3"/>
    <w:rsid w:val="004F58EA"/>
    <w:rsid w:val="004F5CA1"/>
    <w:rsid w:val="004F6531"/>
    <w:rsid w:val="004F6832"/>
    <w:rsid w:val="004F6FCD"/>
    <w:rsid w:val="004F77F4"/>
    <w:rsid w:val="004F77F6"/>
    <w:rsid w:val="00500289"/>
    <w:rsid w:val="005002F0"/>
    <w:rsid w:val="00500CB1"/>
    <w:rsid w:val="00502E4D"/>
    <w:rsid w:val="00502E77"/>
    <w:rsid w:val="00502F70"/>
    <w:rsid w:val="00503253"/>
    <w:rsid w:val="00503C90"/>
    <w:rsid w:val="005045C3"/>
    <w:rsid w:val="00504846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4EA"/>
    <w:rsid w:val="00510D5E"/>
    <w:rsid w:val="00511088"/>
    <w:rsid w:val="00511099"/>
    <w:rsid w:val="005112F4"/>
    <w:rsid w:val="00511B79"/>
    <w:rsid w:val="00512280"/>
    <w:rsid w:val="0051269D"/>
    <w:rsid w:val="005129A2"/>
    <w:rsid w:val="00512A17"/>
    <w:rsid w:val="00512B1E"/>
    <w:rsid w:val="00513237"/>
    <w:rsid w:val="005132E2"/>
    <w:rsid w:val="00513667"/>
    <w:rsid w:val="005136BE"/>
    <w:rsid w:val="00513B40"/>
    <w:rsid w:val="00513F76"/>
    <w:rsid w:val="00514A33"/>
    <w:rsid w:val="00514DDE"/>
    <w:rsid w:val="00515935"/>
    <w:rsid w:val="005159D5"/>
    <w:rsid w:val="005166EB"/>
    <w:rsid w:val="00516F0E"/>
    <w:rsid w:val="0051720B"/>
    <w:rsid w:val="00517427"/>
    <w:rsid w:val="00517451"/>
    <w:rsid w:val="00520558"/>
    <w:rsid w:val="0052071F"/>
    <w:rsid w:val="00520794"/>
    <w:rsid w:val="00520F64"/>
    <w:rsid w:val="00521A36"/>
    <w:rsid w:val="00522236"/>
    <w:rsid w:val="00522858"/>
    <w:rsid w:val="0052366D"/>
    <w:rsid w:val="0052394D"/>
    <w:rsid w:val="0052396B"/>
    <w:rsid w:val="00524111"/>
    <w:rsid w:val="005242D3"/>
    <w:rsid w:val="00524B61"/>
    <w:rsid w:val="005250AE"/>
    <w:rsid w:val="00525874"/>
    <w:rsid w:val="00526292"/>
    <w:rsid w:val="00526741"/>
    <w:rsid w:val="0052694E"/>
    <w:rsid w:val="00526DC8"/>
    <w:rsid w:val="005272F3"/>
    <w:rsid w:val="00527478"/>
    <w:rsid w:val="0052793E"/>
    <w:rsid w:val="00527C29"/>
    <w:rsid w:val="00530746"/>
    <w:rsid w:val="00530C98"/>
    <w:rsid w:val="00530E98"/>
    <w:rsid w:val="00531EFA"/>
    <w:rsid w:val="00532AE6"/>
    <w:rsid w:val="00532D00"/>
    <w:rsid w:val="0053337A"/>
    <w:rsid w:val="0053360A"/>
    <w:rsid w:val="0053372A"/>
    <w:rsid w:val="00533838"/>
    <w:rsid w:val="00533B28"/>
    <w:rsid w:val="0053465B"/>
    <w:rsid w:val="00534946"/>
    <w:rsid w:val="0053505F"/>
    <w:rsid w:val="00535640"/>
    <w:rsid w:val="005356F9"/>
    <w:rsid w:val="00535FCE"/>
    <w:rsid w:val="00536268"/>
    <w:rsid w:val="0053689A"/>
    <w:rsid w:val="00536D7C"/>
    <w:rsid w:val="0053791F"/>
    <w:rsid w:val="00537CF7"/>
    <w:rsid w:val="00540451"/>
    <w:rsid w:val="0054066B"/>
    <w:rsid w:val="005407BA"/>
    <w:rsid w:val="005408C7"/>
    <w:rsid w:val="0054094A"/>
    <w:rsid w:val="0054165D"/>
    <w:rsid w:val="005421EC"/>
    <w:rsid w:val="00542B23"/>
    <w:rsid w:val="00542CC1"/>
    <w:rsid w:val="00544302"/>
    <w:rsid w:val="005443C9"/>
    <w:rsid w:val="005448DF"/>
    <w:rsid w:val="0054559B"/>
    <w:rsid w:val="00545FBA"/>
    <w:rsid w:val="005460D8"/>
    <w:rsid w:val="00546CC2"/>
    <w:rsid w:val="00546E8F"/>
    <w:rsid w:val="0055016B"/>
    <w:rsid w:val="00550969"/>
    <w:rsid w:val="00550A04"/>
    <w:rsid w:val="00550FC8"/>
    <w:rsid w:val="005517FB"/>
    <w:rsid w:val="00551C5B"/>
    <w:rsid w:val="00551D1E"/>
    <w:rsid w:val="005525D6"/>
    <w:rsid w:val="00552A44"/>
    <w:rsid w:val="00552D4A"/>
    <w:rsid w:val="005531BF"/>
    <w:rsid w:val="005532E5"/>
    <w:rsid w:val="0055355A"/>
    <w:rsid w:val="005537DB"/>
    <w:rsid w:val="00553CB0"/>
    <w:rsid w:val="00553D19"/>
    <w:rsid w:val="00553E72"/>
    <w:rsid w:val="00553F5D"/>
    <w:rsid w:val="0055407C"/>
    <w:rsid w:val="00554B76"/>
    <w:rsid w:val="00554D87"/>
    <w:rsid w:val="005550C5"/>
    <w:rsid w:val="005556B6"/>
    <w:rsid w:val="005558C3"/>
    <w:rsid w:val="00555A51"/>
    <w:rsid w:val="00555B33"/>
    <w:rsid w:val="00555B75"/>
    <w:rsid w:val="00555D35"/>
    <w:rsid w:val="00556663"/>
    <w:rsid w:val="00556FFE"/>
    <w:rsid w:val="00557086"/>
    <w:rsid w:val="005578DB"/>
    <w:rsid w:val="00557D4D"/>
    <w:rsid w:val="00557F51"/>
    <w:rsid w:val="005606BB"/>
    <w:rsid w:val="00560A3F"/>
    <w:rsid w:val="00560A50"/>
    <w:rsid w:val="00560AB4"/>
    <w:rsid w:val="00561264"/>
    <w:rsid w:val="005613B3"/>
    <w:rsid w:val="00561818"/>
    <w:rsid w:val="00561F9B"/>
    <w:rsid w:val="00562194"/>
    <w:rsid w:val="00562986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68"/>
    <w:rsid w:val="00564EBB"/>
    <w:rsid w:val="005657AC"/>
    <w:rsid w:val="00565A02"/>
    <w:rsid w:val="00565C59"/>
    <w:rsid w:val="005661E7"/>
    <w:rsid w:val="00566565"/>
    <w:rsid w:val="0056681F"/>
    <w:rsid w:val="00566E60"/>
    <w:rsid w:val="00566FD4"/>
    <w:rsid w:val="0056735E"/>
    <w:rsid w:val="0056751F"/>
    <w:rsid w:val="00567FE5"/>
    <w:rsid w:val="00570318"/>
    <w:rsid w:val="0057037B"/>
    <w:rsid w:val="00571C7D"/>
    <w:rsid w:val="00572606"/>
    <w:rsid w:val="00572C33"/>
    <w:rsid w:val="005734A1"/>
    <w:rsid w:val="00574DE7"/>
    <w:rsid w:val="005750C0"/>
    <w:rsid w:val="005750FB"/>
    <w:rsid w:val="0057594F"/>
    <w:rsid w:val="00575974"/>
    <w:rsid w:val="00575BD5"/>
    <w:rsid w:val="005767C6"/>
    <w:rsid w:val="00580264"/>
    <w:rsid w:val="005802CA"/>
    <w:rsid w:val="00580547"/>
    <w:rsid w:val="0058073F"/>
    <w:rsid w:val="00581099"/>
    <w:rsid w:val="005816CF"/>
    <w:rsid w:val="00581DA7"/>
    <w:rsid w:val="00581E70"/>
    <w:rsid w:val="00581E73"/>
    <w:rsid w:val="0058201D"/>
    <w:rsid w:val="00582E5E"/>
    <w:rsid w:val="00582F26"/>
    <w:rsid w:val="00583383"/>
    <w:rsid w:val="0058408F"/>
    <w:rsid w:val="00584102"/>
    <w:rsid w:val="0058430C"/>
    <w:rsid w:val="0058585D"/>
    <w:rsid w:val="0058600A"/>
    <w:rsid w:val="00587A49"/>
    <w:rsid w:val="00587FCD"/>
    <w:rsid w:val="005901B0"/>
    <w:rsid w:val="00590612"/>
    <w:rsid w:val="0059090C"/>
    <w:rsid w:val="00590DA1"/>
    <w:rsid w:val="00591473"/>
    <w:rsid w:val="00591550"/>
    <w:rsid w:val="005915F3"/>
    <w:rsid w:val="005917A1"/>
    <w:rsid w:val="005921F3"/>
    <w:rsid w:val="00592624"/>
    <w:rsid w:val="00592828"/>
    <w:rsid w:val="005928EF"/>
    <w:rsid w:val="005934A2"/>
    <w:rsid w:val="00593B4B"/>
    <w:rsid w:val="00593BC6"/>
    <w:rsid w:val="00593C4F"/>
    <w:rsid w:val="00595264"/>
    <w:rsid w:val="005958F2"/>
    <w:rsid w:val="00595DDC"/>
    <w:rsid w:val="00596058"/>
    <w:rsid w:val="005969AC"/>
    <w:rsid w:val="00596C07"/>
    <w:rsid w:val="005973FF"/>
    <w:rsid w:val="0059792D"/>
    <w:rsid w:val="00597FC5"/>
    <w:rsid w:val="005A0531"/>
    <w:rsid w:val="005A0A11"/>
    <w:rsid w:val="005A0C78"/>
    <w:rsid w:val="005A0D74"/>
    <w:rsid w:val="005A15F0"/>
    <w:rsid w:val="005A1BDF"/>
    <w:rsid w:val="005A1D01"/>
    <w:rsid w:val="005A202F"/>
    <w:rsid w:val="005A2523"/>
    <w:rsid w:val="005A2C9D"/>
    <w:rsid w:val="005A2FB2"/>
    <w:rsid w:val="005A36B1"/>
    <w:rsid w:val="005A3EB4"/>
    <w:rsid w:val="005A424A"/>
    <w:rsid w:val="005A4CC0"/>
    <w:rsid w:val="005A55A7"/>
    <w:rsid w:val="005A56A1"/>
    <w:rsid w:val="005A5973"/>
    <w:rsid w:val="005A5AEF"/>
    <w:rsid w:val="005A5F52"/>
    <w:rsid w:val="005A5FB4"/>
    <w:rsid w:val="005A62CF"/>
    <w:rsid w:val="005A6E81"/>
    <w:rsid w:val="005A77F4"/>
    <w:rsid w:val="005A790A"/>
    <w:rsid w:val="005B0C77"/>
    <w:rsid w:val="005B160D"/>
    <w:rsid w:val="005B1736"/>
    <w:rsid w:val="005B1CFC"/>
    <w:rsid w:val="005B1D8A"/>
    <w:rsid w:val="005B207B"/>
    <w:rsid w:val="005B2622"/>
    <w:rsid w:val="005B273E"/>
    <w:rsid w:val="005B2C92"/>
    <w:rsid w:val="005B2EC1"/>
    <w:rsid w:val="005B34A7"/>
    <w:rsid w:val="005B37A1"/>
    <w:rsid w:val="005B4A62"/>
    <w:rsid w:val="005B4ADD"/>
    <w:rsid w:val="005B4B4F"/>
    <w:rsid w:val="005B519C"/>
    <w:rsid w:val="005B565D"/>
    <w:rsid w:val="005B5AE0"/>
    <w:rsid w:val="005B622C"/>
    <w:rsid w:val="005B67D0"/>
    <w:rsid w:val="005B69D0"/>
    <w:rsid w:val="005B6A5E"/>
    <w:rsid w:val="005B6B18"/>
    <w:rsid w:val="005B78F8"/>
    <w:rsid w:val="005C08F4"/>
    <w:rsid w:val="005C1FFD"/>
    <w:rsid w:val="005C24F4"/>
    <w:rsid w:val="005C25AE"/>
    <w:rsid w:val="005C2892"/>
    <w:rsid w:val="005C2AE8"/>
    <w:rsid w:val="005C2DFA"/>
    <w:rsid w:val="005C32A1"/>
    <w:rsid w:val="005C34AE"/>
    <w:rsid w:val="005C36DA"/>
    <w:rsid w:val="005C372E"/>
    <w:rsid w:val="005C3A48"/>
    <w:rsid w:val="005C4063"/>
    <w:rsid w:val="005C4120"/>
    <w:rsid w:val="005C4B57"/>
    <w:rsid w:val="005C5269"/>
    <w:rsid w:val="005C5CCE"/>
    <w:rsid w:val="005C61A3"/>
    <w:rsid w:val="005C6479"/>
    <w:rsid w:val="005C6706"/>
    <w:rsid w:val="005C6732"/>
    <w:rsid w:val="005C6F78"/>
    <w:rsid w:val="005C7199"/>
    <w:rsid w:val="005C75FC"/>
    <w:rsid w:val="005D086A"/>
    <w:rsid w:val="005D1000"/>
    <w:rsid w:val="005D1215"/>
    <w:rsid w:val="005D124F"/>
    <w:rsid w:val="005D1894"/>
    <w:rsid w:val="005D1A5E"/>
    <w:rsid w:val="005D22DC"/>
    <w:rsid w:val="005D2512"/>
    <w:rsid w:val="005D2EF5"/>
    <w:rsid w:val="005D4E38"/>
    <w:rsid w:val="005D5325"/>
    <w:rsid w:val="005D5524"/>
    <w:rsid w:val="005D5527"/>
    <w:rsid w:val="005D5983"/>
    <w:rsid w:val="005D5BA1"/>
    <w:rsid w:val="005D5DCA"/>
    <w:rsid w:val="005D600A"/>
    <w:rsid w:val="005D60E8"/>
    <w:rsid w:val="005D6323"/>
    <w:rsid w:val="005D642C"/>
    <w:rsid w:val="005D6BBD"/>
    <w:rsid w:val="005D6E9B"/>
    <w:rsid w:val="005D764C"/>
    <w:rsid w:val="005D7FD2"/>
    <w:rsid w:val="005E0024"/>
    <w:rsid w:val="005E0128"/>
    <w:rsid w:val="005E05A3"/>
    <w:rsid w:val="005E0F0E"/>
    <w:rsid w:val="005E1070"/>
    <w:rsid w:val="005E1354"/>
    <w:rsid w:val="005E144B"/>
    <w:rsid w:val="005E1960"/>
    <w:rsid w:val="005E1CA8"/>
    <w:rsid w:val="005E2843"/>
    <w:rsid w:val="005E2B35"/>
    <w:rsid w:val="005E31F5"/>
    <w:rsid w:val="005E3A72"/>
    <w:rsid w:val="005E3AEA"/>
    <w:rsid w:val="005E3B79"/>
    <w:rsid w:val="005E4639"/>
    <w:rsid w:val="005E4C9D"/>
    <w:rsid w:val="005E51A0"/>
    <w:rsid w:val="005E5457"/>
    <w:rsid w:val="005E545F"/>
    <w:rsid w:val="005E56EB"/>
    <w:rsid w:val="005E56FB"/>
    <w:rsid w:val="005E5811"/>
    <w:rsid w:val="005E5C2D"/>
    <w:rsid w:val="005E6024"/>
    <w:rsid w:val="005E6BD1"/>
    <w:rsid w:val="005E6C1A"/>
    <w:rsid w:val="005E7435"/>
    <w:rsid w:val="005E76C9"/>
    <w:rsid w:val="005F0D93"/>
    <w:rsid w:val="005F15D6"/>
    <w:rsid w:val="005F1A88"/>
    <w:rsid w:val="005F1B69"/>
    <w:rsid w:val="005F1D4D"/>
    <w:rsid w:val="005F2669"/>
    <w:rsid w:val="005F2860"/>
    <w:rsid w:val="005F2A15"/>
    <w:rsid w:val="005F2D9A"/>
    <w:rsid w:val="005F3CE4"/>
    <w:rsid w:val="005F42A9"/>
    <w:rsid w:val="005F5995"/>
    <w:rsid w:val="005F5C96"/>
    <w:rsid w:val="005F6066"/>
    <w:rsid w:val="005F6933"/>
    <w:rsid w:val="005F6C1B"/>
    <w:rsid w:val="005F6CC8"/>
    <w:rsid w:val="005F6EE2"/>
    <w:rsid w:val="005F739F"/>
    <w:rsid w:val="005F7B33"/>
    <w:rsid w:val="00600EAE"/>
    <w:rsid w:val="00601321"/>
    <w:rsid w:val="0060134D"/>
    <w:rsid w:val="006015D4"/>
    <w:rsid w:val="0060199A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85D"/>
    <w:rsid w:val="006078A8"/>
    <w:rsid w:val="006078D5"/>
    <w:rsid w:val="006078DA"/>
    <w:rsid w:val="00607C18"/>
    <w:rsid w:val="006100A0"/>
    <w:rsid w:val="00610226"/>
    <w:rsid w:val="00610C93"/>
    <w:rsid w:val="006111E8"/>
    <w:rsid w:val="00611BAD"/>
    <w:rsid w:val="00611C62"/>
    <w:rsid w:val="00611EAB"/>
    <w:rsid w:val="006125EC"/>
    <w:rsid w:val="00612676"/>
    <w:rsid w:val="00612AE9"/>
    <w:rsid w:val="00612ED5"/>
    <w:rsid w:val="0061363D"/>
    <w:rsid w:val="006137F1"/>
    <w:rsid w:val="00613E44"/>
    <w:rsid w:val="00615C65"/>
    <w:rsid w:val="006163F8"/>
    <w:rsid w:val="00616430"/>
    <w:rsid w:val="00616484"/>
    <w:rsid w:val="00616B21"/>
    <w:rsid w:val="00616C22"/>
    <w:rsid w:val="006172BF"/>
    <w:rsid w:val="00617858"/>
    <w:rsid w:val="006208E5"/>
    <w:rsid w:val="00620EE1"/>
    <w:rsid w:val="006215B7"/>
    <w:rsid w:val="00621998"/>
    <w:rsid w:val="006225D6"/>
    <w:rsid w:val="006226E4"/>
    <w:rsid w:val="00622FFA"/>
    <w:rsid w:val="006236E8"/>
    <w:rsid w:val="00623FFF"/>
    <w:rsid w:val="006244EC"/>
    <w:rsid w:val="00624AB7"/>
    <w:rsid w:val="006253E0"/>
    <w:rsid w:val="00625740"/>
    <w:rsid w:val="00625CCC"/>
    <w:rsid w:val="00626886"/>
    <w:rsid w:val="006268E0"/>
    <w:rsid w:val="00626DAB"/>
    <w:rsid w:val="00627121"/>
    <w:rsid w:val="006273EF"/>
    <w:rsid w:val="006278F5"/>
    <w:rsid w:val="0063064C"/>
    <w:rsid w:val="006308B0"/>
    <w:rsid w:val="00630909"/>
    <w:rsid w:val="00631642"/>
    <w:rsid w:val="00632B8B"/>
    <w:rsid w:val="0063326E"/>
    <w:rsid w:val="00633748"/>
    <w:rsid w:val="00633D6C"/>
    <w:rsid w:val="00634072"/>
    <w:rsid w:val="006347C6"/>
    <w:rsid w:val="006349C9"/>
    <w:rsid w:val="00634B51"/>
    <w:rsid w:val="00634D8B"/>
    <w:rsid w:val="0063593B"/>
    <w:rsid w:val="00635D55"/>
    <w:rsid w:val="00637374"/>
    <w:rsid w:val="00637E88"/>
    <w:rsid w:val="006404A1"/>
    <w:rsid w:val="0064055A"/>
    <w:rsid w:val="00640CE9"/>
    <w:rsid w:val="00640F35"/>
    <w:rsid w:val="00641422"/>
    <w:rsid w:val="00641AAB"/>
    <w:rsid w:val="00641AFB"/>
    <w:rsid w:val="00641CB5"/>
    <w:rsid w:val="006422DB"/>
    <w:rsid w:val="00642523"/>
    <w:rsid w:val="00642F9B"/>
    <w:rsid w:val="006434EB"/>
    <w:rsid w:val="0064354F"/>
    <w:rsid w:val="006439F1"/>
    <w:rsid w:val="00643BCF"/>
    <w:rsid w:val="006444D9"/>
    <w:rsid w:val="006449A1"/>
    <w:rsid w:val="00644F39"/>
    <w:rsid w:val="0064505F"/>
    <w:rsid w:val="006451FF"/>
    <w:rsid w:val="00645356"/>
    <w:rsid w:val="006458F3"/>
    <w:rsid w:val="00645BAF"/>
    <w:rsid w:val="00646697"/>
    <w:rsid w:val="00646B99"/>
    <w:rsid w:val="00646D31"/>
    <w:rsid w:val="00647A13"/>
    <w:rsid w:val="00650EA0"/>
    <w:rsid w:val="0065117B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106"/>
    <w:rsid w:val="006547E9"/>
    <w:rsid w:val="00654EA0"/>
    <w:rsid w:val="00654F8A"/>
    <w:rsid w:val="00655901"/>
    <w:rsid w:val="00655A5D"/>
    <w:rsid w:val="00656068"/>
    <w:rsid w:val="006566CA"/>
    <w:rsid w:val="00656ABA"/>
    <w:rsid w:val="00656B60"/>
    <w:rsid w:val="0065736F"/>
    <w:rsid w:val="006578BB"/>
    <w:rsid w:val="0065791D"/>
    <w:rsid w:val="006602E4"/>
    <w:rsid w:val="00660599"/>
    <w:rsid w:val="00660712"/>
    <w:rsid w:val="00660957"/>
    <w:rsid w:val="00660B33"/>
    <w:rsid w:val="00660DB9"/>
    <w:rsid w:val="00660E6B"/>
    <w:rsid w:val="00660F8F"/>
    <w:rsid w:val="006614DE"/>
    <w:rsid w:val="00661E18"/>
    <w:rsid w:val="006636E7"/>
    <w:rsid w:val="00663B3C"/>
    <w:rsid w:val="00663CD7"/>
    <w:rsid w:val="00663DC2"/>
    <w:rsid w:val="00664769"/>
    <w:rsid w:val="00664920"/>
    <w:rsid w:val="0066493D"/>
    <w:rsid w:val="00666046"/>
    <w:rsid w:val="00666457"/>
    <w:rsid w:val="00666591"/>
    <w:rsid w:val="0066705B"/>
    <w:rsid w:val="006678C3"/>
    <w:rsid w:val="00667E89"/>
    <w:rsid w:val="00667E8E"/>
    <w:rsid w:val="0067030A"/>
    <w:rsid w:val="0067088A"/>
    <w:rsid w:val="006711A4"/>
    <w:rsid w:val="00671E31"/>
    <w:rsid w:val="00671FBC"/>
    <w:rsid w:val="0067201F"/>
    <w:rsid w:val="006721D8"/>
    <w:rsid w:val="00672986"/>
    <w:rsid w:val="0067298E"/>
    <w:rsid w:val="00672C7E"/>
    <w:rsid w:val="006738AF"/>
    <w:rsid w:val="00673A68"/>
    <w:rsid w:val="00673C08"/>
    <w:rsid w:val="00673C72"/>
    <w:rsid w:val="00673CE4"/>
    <w:rsid w:val="00673DCC"/>
    <w:rsid w:val="00674174"/>
    <w:rsid w:val="006746F2"/>
    <w:rsid w:val="00674800"/>
    <w:rsid w:val="006749CD"/>
    <w:rsid w:val="00675154"/>
    <w:rsid w:val="00675646"/>
    <w:rsid w:val="0067576F"/>
    <w:rsid w:val="0067598C"/>
    <w:rsid w:val="00675A53"/>
    <w:rsid w:val="0067696F"/>
    <w:rsid w:val="00676B0D"/>
    <w:rsid w:val="00680377"/>
    <w:rsid w:val="00680471"/>
    <w:rsid w:val="006809BD"/>
    <w:rsid w:val="00680EBF"/>
    <w:rsid w:val="00680F3A"/>
    <w:rsid w:val="00681341"/>
    <w:rsid w:val="00681513"/>
    <w:rsid w:val="006816C2"/>
    <w:rsid w:val="00682DBE"/>
    <w:rsid w:val="00683FF6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2494"/>
    <w:rsid w:val="006931C9"/>
    <w:rsid w:val="00693755"/>
    <w:rsid w:val="00693D51"/>
    <w:rsid w:val="00694D99"/>
    <w:rsid w:val="00695304"/>
    <w:rsid w:val="00695435"/>
    <w:rsid w:val="006956E0"/>
    <w:rsid w:val="00695AA5"/>
    <w:rsid w:val="00696102"/>
    <w:rsid w:val="0069678A"/>
    <w:rsid w:val="00696918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247F"/>
    <w:rsid w:val="006A26B6"/>
    <w:rsid w:val="006A2811"/>
    <w:rsid w:val="006A2F6F"/>
    <w:rsid w:val="006A30F1"/>
    <w:rsid w:val="006A31A0"/>
    <w:rsid w:val="006A3436"/>
    <w:rsid w:val="006A3A43"/>
    <w:rsid w:val="006A418A"/>
    <w:rsid w:val="006A47DD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7044"/>
    <w:rsid w:val="006A72BB"/>
    <w:rsid w:val="006A75B5"/>
    <w:rsid w:val="006A7935"/>
    <w:rsid w:val="006A79D5"/>
    <w:rsid w:val="006A7D05"/>
    <w:rsid w:val="006A7E9F"/>
    <w:rsid w:val="006B0111"/>
    <w:rsid w:val="006B0646"/>
    <w:rsid w:val="006B1076"/>
    <w:rsid w:val="006B1311"/>
    <w:rsid w:val="006B167E"/>
    <w:rsid w:val="006B1F4D"/>
    <w:rsid w:val="006B222E"/>
    <w:rsid w:val="006B2295"/>
    <w:rsid w:val="006B3587"/>
    <w:rsid w:val="006B3B0C"/>
    <w:rsid w:val="006B3E3E"/>
    <w:rsid w:val="006B46FF"/>
    <w:rsid w:val="006B4951"/>
    <w:rsid w:val="006B50E2"/>
    <w:rsid w:val="006B537D"/>
    <w:rsid w:val="006B55A9"/>
    <w:rsid w:val="006B5B6B"/>
    <w:rsid w:val="006B5D25"/>
    <w:rsid w:val="006B6260"/>
    <w:rsid w:val="006B6848"/>
    <w:rsid w:val="006B68A4"/>
    <w:rsid w:val="006B6C7E"/>
    <w:rsid w:val="006B721E"/>
    <w:rsid w:val="006B7AD6"/>
    <w:rsid w:val="006B7EB4"/>
    <w:rsid w:val="006C1099"/>
    <w:rsid w:val="006C189F"/>
    <w:rsid w:val="006C1C04"/>
    <w:rsid w:val="006C1F96"/>
    <w:rsid w:val="006C265C"/>
    <w:rsid w:val="006C2DD8"/>
    <w:rsid w:val="006C30BF"/>
    <w:rsid w:val="006C32FC"/>
    <w:rsid w:val="006C3800"/>
    <w:rsid w:val="006C3AA0"/>
    <w:rsid w:val="006C3FDE"/>
    <w:rsid w:val="006C44E1"/>
    <w:rsid w:val="006C479D"/>
    <w:rsid w:val="006C56F5"/>
    <w:rsid w:val="006C62AA"/>
    <w:rsid w:val="006C76F1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CA"/>
    <w:rsid w:val="006D6A12"/>
    <w:rsid w:val="006D6DDF"/>
    <w:rsid w:val="006D73A7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93F"/>
    <w:rsid w:val="006E3FF1"/>
    <w:rsid w:val="006E4662"/>
    <w:rsid w:val="006E49A9"/>
    <w:rsid w:val="006E49E8"/>
    <w:rsid w:val="006E5185"/>
    <w:rsid w:val="006E5C5D"/>
    <w:rsid w:val="006E6483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4AD2"/>
    <w:rsid w:val="006F53A3"/>
    <w:rsid w:val="006F5464"/>
    <w:rsid w:val="006F55D2"/>
    <w:rsid w:val="006F5CD3"/>
    <w:rsid w:val="006F6001"/>
    <w:rsid w:val="006F6207"/>
    <w:rsid w:val="006F6633"/>
    <w:rsid w:val="006F6965"/>
    <w:rsid w:val="006F6F57"/>
    <w:rsid w:val="006F7178"/>
    <w:rsid w:val="006F71FA"/>
    <w:rsid w:val="006F72F4"/>
    <w:rsid w:val="006F7B38"/>
    <w:rsid w:val="006F7CC0"/>
    <w:rsid w:val="006F7D97"/>
    <w:rsid w:val="00700291"/>
    <w:rsid w:val="00700B84"/>
    <w:rsid w:val="00701663"/>
    <w:rsid w:val="007018D5"/>
    <w:rsid w:val="00701BDD"/>
    <w:rsid w:val="00701DA0"/>
    <w:rsid w:val="00702340"/>
    <w:rsid w:val="00703345"/>
    <w:rsid w:val="00703635"/>
    <w:rsid w:val="00703CCD"/>
    <w:rsid w:val="007040DE"/>
    <w:rsid w:val="007041CA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2113"/>
    <w:rsid w:val="00712B89"/>
    <w:rsid w:val="0071315D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8C3"/>
    <w:rsid w:val="00716C15"/>
    <w:rsid w:val="00716EB3"/>
    <w:rsid w:val="0071705B"/>
    <w:rsid w:val="00717197"/>
    <w:rsid w:val="00717806"/>
    <w:rsid w:val="00717B37"/>
    <w:rsid w:val="00720529"/>
    <w:rsid w:val="007205E2"/>
    <w:rsid w:val="00720C0A"/>
    <w:rsid w:val="00720EF7"/>
    <w:rsid w:val="00721556"/>
    <w:rsid w:val="007215DF"/>
    <w:rsid w:val="00721A74"/>
    <w:rsid w:val="00721AFD"/>
    <w:rsid w:val="00721C7F"/>
    <w:rsid w:val="00721CF3"/>
    <w:rsid w:val="00721EBC"/>
    <w:rsid w:val="00723239"/>
    <w:rsid w:val="00723A5C"/>
    <w:rsid w:val="0072468E"/>
    <w:rsid w:val="007248C6"/>
    <w:rsid w:val="00724F50"/>
    <w:rsid w:val="00725C35"/>
    <w:rsid w:val="007267F8"/>
    <w:rsid w:val="0072682D"/>
    <w:rsid w:val="00726984"/>
    <w:rsid w:val="00727608"/>
    <w:rsid w:val="00727C4C"/>
    <w:rsid w:val="00727DCC"/>
    <w:rsid w:val="00727EE2"/>
    <w:rsid w:val="00730417"/>
    <w:rsid w:val="007304CC"/>
    <w:rsid w:val="00730D14"/>
    <w:rsid w:val="00731A1C"/>
    <w:rsid w:val="00731A88"/>
    <w:rsid w:val="00732F81"/>
    <w:rsid w:val="007338EE"/>
    <w:rsid w:val="00733E5F"/>
    <w:rsid w:val="00734360"/>
    <w:rsid w:val="00734895"/>
    <w:rsid w:val="00734CE2"/>
    <w:rsid w:val="00734DB6"/>
    <w:rsid w:val="00735300"/>
    <w:rsid w:val="00735586"/>
    <w:rsid w:val="00735AD4"/>
    <w:rsid w:val="00735D40"/>
    <w:rsid w:val="0073602B"/>
    <w:rsid w:val="007360D0"/>
    <w:rsid w:val="00736172"/>
    <w:rsid w:val="007361B6"/>
    <w:rsid w:val="00736379"/>
    <w:rsid w:val="0073648C"/>
    <w:rsid w:val="007371BB"/>
    <w:rsid w:val="007400B9"/>
    <w:rsid w:val="00740251"/>
    <w:rsid w:val="007418F0"/>
    <w:rsid w:val="00742270"/>
    <w:rsid w:val="007428AC"/>
    <w:rsid w:val="0074291C"/>
    <w:rsid w:val="00742C2F"/>
    <w:rsid w:val="00743193"/>
    <w:rsid w:val="007436E9"/>
    <w:rsid w:val="007439F7"/>
    <w:rsid w:val="0074404A"/>
    <w:rsid w:val="007440D4"/>
    <w:rsid w:val="0074426D"/>
    <w:rsid w:val="007444C6"/>
    <w:rsid w:val="00744586"/>
    <w:rsid w:val="00745303"/>
    <w:rsid w:val="00745365"/>
    <w:rsid w:val="00745477"/>
    <w:rsid w:val="0074564D"/>
    <w:rsid w:val="00745694"/>
    <w:rsid w:val="00745D10"/>
    <w:rsid w:val="0074623B"/>
    <w:rsid w:val="00746AF6"/>
    <w:rsid w:val="00747CD1"/>
    <w:rsid w:val="0075051F"/>
    <w:rsid w:val="0075076D"/>
    <w:rsid w:val="00750BCC"/>
    <w:rsid w:val="007510F3"/>
    <w:rsid w:val="007514FE"/>
    <w:rsid w:val="00751A77"/>
    <w:rsid w:val="00751A7C"/>
    <w:rsid w:val="00751B45"/>
    <w:rsid w:val="00751E17"/>
    <w:rsid w:val="0075348D"/>
    <w:rsid w:val="00753A6C"/>
    <w:rsid w:val="00753BA1"/>
    <w:rsid w:val="00753E4F"/>
    <w:rsid w:val="00754248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423"/>
    <w:rsid w:val="007617B1"/>
    <w:rsid w:val="00761853"/>
    <w:rsid w:val="00762BC2"/>
    <w:rsid w:val="00762D77"/>
    <w:rsid w:val="007630EA"/>
    <w:rsid w:val="007631D1"/>
    <w:rsid w:val="00763921"/>
    <w:rsid w:val="0076471D"/>
    <w:rsid w:val="007650EC"/>
    <w:rsid w:val="007658CA"/>
    <w:rsid w:val="00765AC4"/>
    <w:rsid w:val="007673B2"/>
    <w:rsid w:val="00770113"/>
    <w:rsid w:val="007704CA"/>
    <w:rsid w:val="00770801"/>
    <w:rsid w:val="007709A4"/>
    <w:rsid w:val="00770AC3"/>
    <w:rsid w:val="00770D91"/>
    <w:rsid w:val="0077107B"/>
    <w:rsid w:val="00771AE7"/>
    <w:rsid w:val="00771EA9"/>
    <w:rsid w:val="007721D7"/>
    <w:rsid w:val="00772393"/>
    <w:rsid w:val="00772820"/>
    <w:rsid w:val="007731DA"/>
    <w:rsid w:val="007732F7"/>
    <w:rsid w:val="007733C8"/>
    <w:rsid w:val="00773877"/>
    <w:rsid w:val="00773C84"/>
    <w:rsid w:val="00773E8D"/>
    <w:rsid w:val="00774E66"/>
    <w:rsid w:val="007754E8"/>
    <w:rsid w:val="00775B82"/>
    <w:rsid w:val="00776599"/>
    <w:rsid w:val="00776A90"/>
    <w:rsid w:val="007770CF"/>
    <w:rsid w:val="00777316"/>
    <w:rsid w:val="00780BF6"/>
    <w:rsid w:val="00780BFF"/>
    <w:rsid w:val="00781073"/>
    <w:rsid w:val="007815DA"/>
    <w:rsid w:val="007816B2"/>
    <w:rsid w:val="007817D9"/>
    <w:rsid w:val="007817F2"/>
    <w:rsid w:val="00781B0D"/>
    <w:rsid w:val="0078272C"/>
    <w:rsid w:val="00782A3A"/>
    <w:rsid w:val="00782DC6"/>
    <w:rsid w:val="00784546"/>
    <w:rsid w:val="00784CA9"/>
    <w:rsid w:val="00784F71"/>
    <w:rsid w:val="007850CE"/>
    <w:rsid w:val="007851CD"/>
    <w:rsid w:val="00785BF8"/>
    <w:rsid w:val="00785D3D"/>
    <w:rsid w:val="00786BD0"/>
    <w:rsid w:val="00786CEE"/>
    <w:rsid w:val="00790095"/>
    <w:rsid w:val="0079060B"/>
    <w:rsid w:val="0079130C"/>
    <w:rsid w:val="007918FF"/>
    <w:rsid w:val="007919EF"/>
    <w:rsid w:val="00791A8B"/>
    <w:rsid w:val="00791CC8"/>
    <w:rsid w:val="00792677"/>
    <w:rsid w:val="00792706"/>
    <w:rsid w:val="00792AAB"/>
    <w:rsid w:val="00792C8E"/>
    <w:rsid w:val="00792F26"/>
    <w:rsid w:val="00793809"/>
    <w:rsid w:val="00794112"/>
    <w:rsid w:val="00794A8C"/>
    <w:rsid w:val="00794F16"/>
    <w:rsid w:val="00794F58"/>
    <w:rsid w:val="007952EC"/>
    <w:rsid w:val="007965C5"/>
    <w:rsid w:val="00796FB8"/>
    <w:rsid w:val="00797080"/>
    <w:rsid w:val="0079736C"/>
    <w:rsid w:val="007973D9"/>
    <w:rsid w:val="0079748A"/>
    <w:rsid w:val="00797F0F"/>
    <w:rsid w:val="007A01A6"/>
    <w:rsid w:val="007A0B02"/>
    <w:rsid w:val="007A189B"/>
    <w:rsid w:val="007A278A"/>
    <w:rsid w:val="007A2CC9"/>
    <w:rsid w:val="007A313F"/>
    <w:rsid w:val="007A35D1"/>
    <w:rsid w:val="007A3DC2"/>
    <w:rsid w:val="007A4536"/>
    <w:rsid w:val="007A460B"/>
    <w:rsid w:val="007A46AF"/>
    <w:rsid w:val="007A4EA5"/>
    <w:rsid w:val="007A529A"/>
    <w:rsid w:val="007A58E2"/>
    <w:rsid w:val="007A5DAB"/>
    <w:rsid w:val="007A62CA"/>
    <w:rsid w:val="007A636D"/>
    <w:rsid w:val="007A6F10"/>
    <w:rsid w:val="007A6F11"/>
    <w:rsid w:val="007A7323"/>
    <w:rsid w:val="007A7755"/>
    <w:rsid w:val="007A7CF6"/>
    <w:rsid w:val="007B0039"/>
    <w:rsid w:val="007B004D"/>
    <w:rsid w:val="007B137D"/>
    <w:rsid w:val="007B15D1"/>
    <w:rsid w:val="007B1F14"/>
    <w:rsid w:val="007B28B3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1109"/>
    <w:rsid w:val="007C19FE"/>
    <w:rsid w:val="007C22A6"/>
    <w:rsid w:val="007C2DCC"/>
    <w:rsid w:val="007C2E0B"/>
    <w:rsid w:val="007C30F4"/>
    <w:rsid w:val="007C4124"/>
    <w:rsid w:val="007C4545"/>
    <w:rsid w:val="007C4C2A"/>
    <w:rsid w:val="007C4DA3"/>
    <w:rsid w:val="007C4E36"/>
    <w:rsid w:val="007C4F40"/>
    <w:rsid w:val="007C5CDC"/>
    <w:rsid w:val="007C5F91"/>
    <w:rsid w:val="007C6300"/>
    <w:rsid w:val="007C7A4F"/>
    <w:rsid w:val="007C7C7B"/>
    <w:rsid w:val="007C7FF0"/>
    <w:rsid w:val="007C7FFC"/>
    <w:rsid w:val="007D0510"/>
    <w:rsid w:val="007D12AC"/>
    <w:rsid w:val="007D1331"/>
    <w:rsid w:val="007D1541"/>
    <w:rsid w:val="007D1F26"/>
    <w:rsid w:val="007D2405"/>
    <w:rsid w:val="007D26F9"/>
    <w:rsid w:val="007D274D"/>
    <w:rsid w:val="007D287D"/>
    <w:rsid w:val="007D2DFE"/>
    <w:rsid w:val="007D2EF4"/>
    <w:rsid w:val="007D35F8"/>
    <w:rsid w:val="007D3D67"/>
    <w:rsid w:val="007D4020"/>
    <w:rsid w:val="007D4464"/>
    <w:rsid w:val="007D471D"/>
    <w:rsid w:val="007D4CF9"/>
    <w:rsid w:val="007D4DA2"/>
    <w:rsid w:val="007D5157"/>
    <w:rsid w:val="007D51BB"/>
    <w:rsid w:val="007D5D80"/>
    <w:rsid w:val="007D5D84"/>
    <w:rsid w:val="007D612B"/>
    <w:rsid w:val="007D6B77"/>
    <w:rsid w:val="007D6E2F"/>
    <w:rsid w:val="007D7229"/>
    <w:rsid w:val="007D7C03"/>
    <w:rsid w:val="007D7D9D"/>
    <w:rsid w:val="007E0050"/>
    <w:rsid w:val="007E024C"/>
    <w:rsid w:val="007E077B"/>
    <w:rsid w:val="007E0A58"/>
    <w:rsid w:val="007E0DE9"/>
    <w:rsid w:val="007E1848"/>
    <w:rsid w:val="007E1951"/>
    <w:rsid w:val="007E1BCA"/>
    <w:rsid w:val="007E254B"/>
    <w:rsid w:val="007E304F"/>
    <w:rsid w:val="007E314F"/>
    <w:rsid w:val="007E4A3D"/>
    <w:rsid w:val="007E4CC9"/>
    <w:rsid w:val="007E5031"/>
    <w:rsid w:val="007E5FD5"/>
    <w:rsid w:val="007E627F"/>
    <w:rsid w:val="007E6CDE"/>
    <w:rsid w:val="007E7461"/>
    <w:rsid w:val="007E7E3D"/>
    <w:rsid w:val="007F09D5"/>
    <w:rsid w:val="007F0F12"/>
    <w:rsid w:val="007F13BE"/>
    <w:rsid w:val="007F1507"/>
    <w:rsid w:val="007F1815"/>
    <w:rsid w:val="007F187C"/>
    <w:rsid w:val="007F1EAB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17B"/>
    <w:rsid w:val="007F7387"/>
    <w:rsid w:val="007F73FC"/>
    <w:rsid w:val="007F77A5"/>
    <w:rsid w:val="007F7D98"/>
    <w:rsid w:val="007F7ECE"/>
    <w:rsid w:val="00800280"/>
    <w:rsid w:val="0080069D"/>
    <w:rsid w:val="008009B1"/>
    <w:rsid w:val="00800A26"/>
    <w:rsid w:val="008017E3"/>
    <w:rsid w:val="00801846"/>
    <w:rsid w:val="00801913"/>
    <w:rsid w:val="008030AB"/>
    <w:rsid w:val="0080371A"/>
    <w:rsid w:val="008037B2"/>
    <w:rsid w:val="00803D0A"/>
    <w:rsid w:val="00803EE5"/>
    <w:rsid w:val="00804094"/>
    <w:rsid w:val="00805109"/>
    <w:rsid w:val="00805517"/>
    <w:rsid w:val="008059C7"/>
    <w:rsid w:val="00805A1D"/>
    <w:rsid w:val="008067E8"/>
    <w:rsid w:val="00806CEE"/>
    <w:rsid w:val="00806FF3"/>
    <w:rsid w:val="0080761B"/>
    <w:rsid w:val="00807884"/>
    <w:rsid w:val="008079C9"/>
    <w:rsid w:val="00810329"/>
    <w:rsid w:val="008103B3"/>
    <w:rsid w:val="008109C7"/>
    <w:rsid w:val="008109EA"/>
    <w:rsid w:val="00811853"/>
    <w:rsid w:val="00811A8D"/>
    <w:rsid w:val="00811BA6"/>
    <w:rsid w:val="00811BA9"/>
    <w:rsid w:val="00811C2D"/>
    <w:rsid w:val="00811C2F"/>
    <w:rsid w:val="0081212C"/>
    <w:rsid w:val="0081236D"/>
    <w:rsid w:val="0081238D"/>
    <w:rsid w:val="0081278D"/>
    <w:rsid w:val="008131DF"/>
    <w:rsid w:val="008134C4"/>
    <w:rsid w:val="00813F9E"/>
    <w:rsid w:val="00813FFE"/>
    <w:rsid w:val="00814638"/>
    <w:rsid w:val="00814845"/>
    <w:rsid w:val="00815322"/>
    <w:rsid w:val="00815535"/>
    <w:rsid w:val="008159F9"/>
    <w:rsid w:val="00815A51"/>
    <w:rsid w:val="0081669E"/>
    <w:rsid w:val="00816BC9"/>
    <w:rsid w:val="00817449"/>
    <w:rsid w:val="00817E0A"/>
    <w:rsid w:val="00820568"/>
    <w:rsid w:val="008208A1"/>
    <w:rsid w:val="0082091E"/>
    <w:rsid w:val="00820B09"/>
    <w:rsid w:val="00820D8B"/>
    <w:rsid w:val="00821AA1"/>
    <w:rsid w:val="00822C02"/>
    <w:rsid w:val="00822F31"/>
    <w:rsid w:val="00823072"/>
    <w:rsid w:val="00824392"/>
    <w:rsid w:val="0082441C"/>
    <w:rsid w:val="00825B01"/>
    <w:rsid w:val="00826359"/>
    <w:rsid w:val="008264CB"/>
    <w:rsid w:val="0082750A"/>
    <w:rsid w:val="008304BF"/>
    <w:rsid w:val="0083064B"/>
    <w:rsid w:val="00831060"/>
    <w:rsid w:val="00831155"/>
    <w:rsid w:val="00831269"/>
    <w:rsid w:val="00831597"/>
    <w:rsid w:val="0083184B"/>
    <w:rsid w:val="00832391"/>
    <w:rsid w:val="00832723"/>
    <w:rsid w:val="008328CE"/>
    <w:rsid w:val="00832CEC"/>
    <w:rsid w:val="0083318B"/>
    <w:rsid w:val="00833926"/>
    <w:rsid w:val="00833CE0"/>
    <w:rsid w:val="00833DAB"/>
    <w:rsid w:val="008343E4"/>
    <w:rsid w:val="0083464D"/>
    <w:rsid w:val="00834795"/>
    <w:rsid w:val="00834CD2"/>
    <w:rsid w:val="00834D5E"/>
    <w:rsid w:val="00835600"/>
    <w:rsid w:val="00835A1F"/>
    <w:rsid w:val="00835F71"/>
    <w:rsid w:val="008364B9"/>
    <w:rsid w:val="00836998"/>
    <w:rsid w:val="00836FDF"/>
    <w:rsid w:val="0083704A"/>
    <w:rsid w:val="00837415"/>
    <w:rsid w:val="008376FB"/>
    <w:rsid w:val="00837920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56F"/>
    <w:rsid w:val="00843882"/>
    <w:rsid w:val="00843D18"/>
    <w:rsid w:val="008445AE"/>
    <w:rsid w:val="008449A6"/>
    <w:rsid w:val="00844B82"/>
    <w:rsid w:val="008452C9"/>
    <w:rsid w:val="0084597C"/>
    <w:rsid w:val="00845DD0"/>
    <w:rsid w:val="00845F40"/>
    <w:rsid w:val="00845FAE"/>
    <w:rsid w:val="008468B5"/>
    <w:rsid w:val="00847232"/>
    <w:rsid w:val="00847858"/>
    <w:rsid w:val="00850200"/>
    <w:rsid w:val="008502C1"/>
    <w:rsid w:val="008503E9"/>
    <w:rsid w:val="008506DB"/>
    <w:rsid w:val="00850AE1"/>
    <w:rsid w:val="00850D26"/>
    <w:rsid w:val="00850E77"/>
    <w:rsid w:val="00850FD7"/>
    <w:rsid w:val="00851DEE"/>
    <w:rsid w:val="00851F3C"/>
    <w:rsid w:val="00852B05"/>
    <w:rsid w:val="008539F3"/>
    <w:rsid w:val="0085453A"/>
    <w:rsid w:val="008557BA"/>
    <w:rsid w:val="00855817"/>
    <w:rsid w:val="00856130"/>
    <w:rsid w:val="0085616A"/>
    <w:rsid w:val="008564CF"/>
    <w:rsid w:val="00856CC6"/>
    <w:rsid w:val="00856CE8"/>
    <w:rsid w:val="00856CEA"/>
    <w:rsid w:val="00856ED7"/>
    <w:rsid w:val="00856EF3"/>
    <w:rsid w:val="00857CDA"/>
    <w:rsid w:val="00857FD6"/>
    <w:rsid w:val="0086007B"/>
    <w:rsid w:val="0086030B"/>
    <w:rsid w:val="008606AA"/>
    <w:rsid w:val="00860E05"/>
    <w:rsid w:val="00860E73"/>
    <w:rsid w:val="00861CF4"/>
    <w:rsid w:val="00861E01"/>
    <w:rsid w:val="00861F2F"/>
    <w:rsid w:val="0086248B"/>
    <w:rsid w:val="00862D22"/>
    <w:rsid w:val="00862FD0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283"/>
    <w:rsid w:val="00873BC9"/>
    <w:rsid w:val="00874433"/>
    <w:rsid w:val="00874AED"/>
    <w:rsid w:val="00874D92"/>
    <w:rsid w:val="00874F46"/>
    <w:rsid w:val="00875943"/>
    <w:rsid w:val="00875CFB"/>
    <w:rsid w:val="008760B3"/>
    <w:rsid w:val="008764B4"/>
    <w:rsid w:val="00876BCE"/>
    <w:rsid w:val="00877D01"/>
    <w:rsid w:val="00877F4C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632F"/>
    <w:rsid w:val="008864D0"/>
    <w:rsid w:val="00886628"/>
    <w:rsid w:val="00886A4E"/>
    <w:rsid w:val="0088705E"/>
    <w:rsid w:val="008878A7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857"/>
    <w:rsid w:val="00892D36"/>
    <w:rsid w:val="008930C1"/>
    <w:rsid w:val="00893119"/>
    <w:rsid w:val="0089377B"/>
    <w:rsid w:val="00893827"/>
    <w:rsid w:val="00893C43"/>
    <w:rsid w:val="0089473C"/>
    <w:rsid w:val="00894A1E"/>
    <w:rsid w:val="008954ED"/>
    <w:rsid w:val="00897286"/>
    <w:rsid w:val="00897650"/>
    <w:rsid w:val="008A05DB"/>
    <w:rsid w:val="008A0873"/>
    <w:rsid w:val="008A125C"/>
    <w:rsid w:val="008A1318"/>
    <w:rsid w:val="008A163F"/>
    <w:rsid w:val="008A1FB2"/>
    <w:rsid w:val="008A2F79"/>
    <w:rsid w:val="008A3D4F"/>
    <w:rsid w:val="008A3ECC"/>
    <w:rsid w:val="008A4828"/>
    <w:rsid w:val="008A4A38"/>
    <w:rsid w:val="008A50E4"/>
    <w:rsid w:val="008A5733"/>
    <w:rsid w:val="008A5F2F"/>
    <w:rsid w:val="008A64E9"/>
    <w:rsid w:val="008A653B"/>
    <w:rsid w:val="008A657A"/>
    <w:rsid w:val="008A6871"/>
    <w:rsid w:val="008A69B3"/>
    <w:rsid w:val="008A6F5A"/>
    <w:rsid w:val="008A7769"/>
    <w:rsid w:val="008A7E12"/>
    <w:rsid w:val="008B0300"/>
    <w:rsid w:val="008B0B04"/>
    <w:rsid w:val="008B0FD9"/>
    <w:rsid w:val="008B2295"/>
    <w:rsid w:val="008B324E"/>
    <w:rsid w:val="008B3C2D"/>
    <w:rsid w:val="008B404A"/>
    <w:rsid w:val="008B40AA"/>
    <w:rsid w:val="008B43C0"/>
    <w:rsid w:val="008B4491"/>
    <w:rsid w:val="008B4EC5"/>
    <w:rsid w:val="008B4F39"/>
    <w:rsid w:val="008B546A"/>
    <w:rsid w:val="008B5756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F00"/>
    <w:rsid w:val="008C11F2"/>
    <w:rsid w:val="008C18D9"/>
    <w:rsid w:val="008C1BBB"/>
    <w:rsid w:val="008C1D1F"/>
    <w:rsid w:val="008C2D2F"/>
    <w:rsid w:val="008C3061"/>
    <w:rsid w:val="008C318F"/>
    <w:rsid w:val="008C3B6B"/>
    <w:rsid w:val="008C4D5E"/>
    <w:rsid w:val="008C53DB"/>
    <w:rsid w:val="008C5DD2"/>
    <w:rsid w:val="008C5FE4"/>
    <w:rsid w:val="008C6FB4"/>
    <w:rsid w:val="008C7996"/>
    <w:rsid w:val="008D0783"/>
    <w:rsid w:val="008D083B"/>
    <w:rsid w:val="008D1C16"/>
    <w:rsid w:val="008D25D4"/>
    <w:rsid w:val="008D27E9"/>
    <w:rsid w:val="008D2A67"/>
    <w:rsid w:val="008D2C28"/>
    <w:rsid w:val="008D344D"/>
    <w:rsid w:val="008D34AF"/>
    <w:rsid w:val="008D3C27"/>
    <w:rsid w:val="008D3EA8"/>
    <w:rsid w:val="008D4090"/>
    <w:rsid w:val="008D4E80"/>
    <w:rsid w:val="008D4FB9"/>
    <w:rsid w:val="008D52F0"/>
    <w:rsid w:val="008D5399"/>
    <w:rsid w:val="008D63F9"/>
    <w:rsid w:val="008D649D"/>
    <w:rsid w:val="008D66D2"/>
    <w:rsid w:val="008D6815"/>
    <w:rsid w:val="008D7AED"/>
    <w:rsid w:val="008D7D6F"/>
    <w:rsid w:val="008E018B"/>
    <w:rsid w:val="008E06EA"/>
    <w:rsid w:val="008E0EE5"/>
    <w:rsid w:val="008E1181"/>
    <w:rsid w:val="008E257D"/>
    <w:rsid w:val="008E2665"/>
    <w:rsid w:val="008E2CA4"/>
    <w:rsid w:val="008E3C7E"/>
    <w:rsid w:val="008E3FF3"/>
    <w:rsid w:val="008E4173"/>
    <w:rsid w:val="008E4A4D"/>
    <w:rsid w:val="008E4C86"/>
    <w:rsid w:val="008E5087"/>
    <w:rsid w:val="008E54AD"/>
    <w:rsid w:val="008E54D3"/>
    <w:rsid w:val="008E58B7"/>
    <w:rsid w:val="008E5C6C"/>
    <w:rsid w:val="008E5DE2"/>
    <w:rsid w:val="008E5EF3"/>
    <w:rsid w:val="008E610C"/>
    <w:rsid w:val="008E646A"/>
    <w:rsid w:val="008E7142"/>
    <w:rsid w:val="008E730F"/>
    <w:rsid w:val="008E732F"/>
    <w:rsid w:val="008F0602"/>
    <w:rsid w:val="008F0D07"/>
    <w:rsid w:val="008F120C"/>
    <w:rsid w:val="008F12E8"/>
    <w:rsid w:val="008F163C"/>
    <w:rsid w:val="008F2384"/>
    <w:rsid w:val="008F2766"/>
    <w:rsid w:val="008F2A59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EDE"/>
    <w:rsid w:val="00901F9F"/>
    <w:rsid w:val="00903301"/>
    <w:rsid w:val="009035E4"/>
    <w:rsid w:val="0090479C"/>
    <w:rsid w:val="009054C6"/>
    <w:rsid w:val="00905B69"/>
    <w:rsid w:val="0090619E"/>
    <w:rsid w:val="00906379"/>
    <w:rsid w:val="00907338"/>
    <w:rsid w:val="00907770"/>
    <w:rsid w:val="0091000C"/>
    <w:rsid w:val="0091057C"/>
    <w:rsid w:val="009105C5"/>
    <w:rsid w:val="0091072A"/>
    <w:rsid w:val="009107F1"/>
    <w:rsid w:val="009108CD"/>
    <w:rsid w:val="009124AA"/>
    <w:rsid w:val="009125C6"/>
    <w:rsid w:val="00912686"/>
    <w:rsid w:val="009127A9"/>
    <w:rsid w:val="0091295D"/>
    <w:rsid w:val="00912967"/>
    <w:rsid w:val="0091318A"/>
    <w:rsid w:val="00913845"/>
    <w:rsid w:val="009143E8"/>
    <w:rsid w:val="009147D3"/>
    <w:rsid w:val="00914C75"/>
    <w:rsid w:val="00915C85"/>
    <w:rsid w:val="00915D8F"/>
    <w:rsid w:val="00915FE8"/>
    <w:rsid w:val="00916243"/>
    <w:rsid w:val="00917407"/>
    <w:rsid w:val="00917868"/>
    <w:rsid w:val="00917ACC"/>
    <w:rsid w:val="00917BFA"/>
    <w:rsid w:val="009204CA"/>
    <w:rsid w:val="00920C49"/>
    <w:rsid w:val="00920C5C"/>
    <w:rsid w:val="00921656"/>
    <w:rsid w:val="00921C61"/>
    <w:rsid w:val="00922B81"/>
    <w:rsid w:val="00922F3B"/>
    <w:rsid w:val="00923B32"/>
    <w:rsid w:val="0092404E"/>
    <w:rsid w:val="0092422A"/>
    <w:rsid w:val="009246B3"/>
    <w:rsid w:val="00924E3D"/>
    <w:rsid w:val="009250EE"/>
    <w:rsid w:val="00925BA1"/>
    <w:rsid w:val="0092721A"/>
    <w:rsid w:val="0092735F"/>
    <w:rsid w:val="0092743E"/>
    <w:rsid w:val="0092745C"/>
    <w:rsid w:val="00927B6B"/>
    <w:rsid w:val="0093121E"/>
    <w:rsid w:val="00931B72"/>
    <w:rsid w:val="0093248E"/>
    <w:rsid w:val="009324AA"/>
    <w:rsid w:val="00932F80"/>
    <w:rsid w:val="009331F6"/>
    <w:rsid w:val="00933E44"/>
    <w:rsid w:val="009355F2"/>
    <w:rsid w:val="009372EA"/>
    <w:rsid w:val="00937F51"/>
    <w:rsid w:val="009407D6"/>
    <w:rsid w:val="00940A60"/>
    <w:rsid w:val="00940CC0"/>
    <w:rsid w:val="0094104A"/>
    <w:rsid w:val="00941178"/>
    <w:rsid w:val="009413AF"/>
    <w:rsid w:val="00941700"/>
    <w:rsid w:val="009419CB"/>
    <w:rsid w:val="00941A1A"/>
    <w:rsid w:val="00942DCF"/>
    <w:rsid w:val="0094318D"/>
    <w:rsid w:val="00943A5A"/>
    <w:rsid w:val="009442FB"/>
    <w:rsid w:val="00944B6D"/>
    <w:rsid w:val="00944ECF"/>
    <w:rsid w:val="00944F41"/>
    <w:rsid w:val="00945C2E"/>
    <w:rsid w:val="00945E5B"/>
    <w:rsid w:val="009463E1"/>
    <w:rsid w:val="0094667D"/>
    <w:rsid w:val="00946A21"/>
    <w:rsid w:val="0094797A"/>
    <w:rsid w:val="00947BB5"/>
    <w:rsid w:val="00947C97"/>
    <w:rsid w:val="0095057A"/>
    <w:rsid w:val="00950A1F"/>
    <w:rsid w:val="00950B1C"/>
    <w:rsid w:val="00950C90"/>
    <w:rsid w:val="009513DF"/>
    <w:rsid w:val="00951AC2"/>
    <w:rsid w:val="0095257D"/>
    <w:rsid w:val="009525B2"/>
    <w:rsid w:val="0095292E"/>
    <w:rsid w:val="00952C87"/>
    <w:rsid w:val="00952E3E"/>
    <w:rsid w:val="00952F53"/>
    <w:rsid w:val="00953140"/>
    <w:rsid w:val="009533F8"/>
    <w:rsid w:val="009535C4"/>
    <w:rsid w:val="00953A18"/>
    <w:rsid w:val="00953B74"/>
    <w:rsid w:val="00954963"/>
    <w:rsid w:val="00954A8E"/>
    <w:rsid w:val="00954B2E"/>
    <w:rsid w:val="00954F2B"/>
    <w:rsid w:val="00955ABC"/>
    <w:rsid w:val="00955C7C"/>
    <w:rsid w:val="00955F77"/>
    <w:rsid w:val="0095671D"/>
    <w:rsid w:val="00956CAB"/>
    <w:rsid w:val="00960087"/>
    <w:rsid w:val="009606DA"/>
    <w:rsid w:val="00960978"/>
    <w:rsid w:val="009613D5"/>
    <w:rsid w:val="00961A10"/>
    <w:rsid w:val="00961EC5"/>
    <w:rsid w:val="00961EF7"/>
    <w:rsid w:val="00962686"/>
    <w:rsid w:val="00962F41"/>
    <w:rsid w:val="0096412D"/>
    <w:rsid w:val="00964D52"/>
    <w:rsid w:val="00965003"/>
    <w:rsid w:val="00965191"/>
    <w:rsid w:val="009652E5"/>
    <w:rsid w:val="00965D78"/>
    <w:rsid w:val="00966605"/>
    <w:rsid w:val="00966AEB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073"/>
    <w:rsid w:val="0097212D"/>
    <w:rsid w:val="00972575"/>
    <w:rsid w:val="00972D78"/>
    <w:rsid w:val="00974073"/>
    <w:rsid w:val="009747A6"/>
    <w:rsid w:val="00974961"/>
    <w:rsid w:val="009749D5"/>
    <w:rsid w:val="00974B6A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14C9"/>
    <w:rsid w:val="00981AF6"/>
    <w:rsid w:val="00981C9C"/>
    <w:rsid w:val="00982065"/>
    <w:rsid w:val="0098225E"/>
    <w:rsid w:val="009828C0"/>
    <w:rsid w:val="009837C0"/>
    <w:rsid w:val="00983DD2"/>
    <w:rsid w:val="00983E14"/>
    <w:rsid w:val="00983E6F"/>
    <w:rsid w:val="00984AF3"/>
    <w:rsid w:val="009850A6"/>
    <w:rsid w:val="009869CC"/>
    <w:rsid w:val="00986A16"/>
    <w:rsid w:val="00986F5E"/>
    <w:rsid w:val="009873D3"/>
    <w:rsid w:val="00987419"/>
    <w:rsid w:val="0098777E"/>
    <w:rsid w:val="0098789C"/>
    <w:rsid w:val="00987C33"/>
    <w:rsid w:val="00987D64"/>
    <w:rsid w:val="00990823"/>
    <w:rsid w:val="00990FD1"/>
    <w:rsid w:val="009917BE"/>
    <w:rsid w:val="00991A09"/>
    <w:rsid w:val="00991C57"/>
    <w:rsid w:val="00991D5D"/>
    <w:rsid w:val="00992025"/>
    <w:rsid w:val="0099203E"/>
    <w:rsid w:val="009920A8"/>
    <w:rsid w:val="00992406"/>
    <w:rsid w:val="009926D8"/>
    <w:rsid w:val="00992888"/>
    <w:rsid w:val="00993D19"/>
    <w:rsid w:val="00995277"/>
    <w:rsid w:val="00995A6C"/>
    <w:rsid w:val="00996101"/>
    <w:rsid w:val="00996173"/>
    <w:rsid w:val="00996576"/>
    <w:rsid w:val="009965D5"/>
    <w:rsid w:val="00996E3D"/>
    <w:rsid w:val="00997383"/>
    <w:rsid w:val="009975A7"/>
    <w:rsid w:val="00997732"/>
    <w:rsid w:val="00997C1D"/>
    <w:rsid w:val="00997E48"/>
    <w:rsid w:val="00997FFA"/>
    <w:rsid w:val="009A0015"/>
    <w:rsid w:val="009A0031"/>
    <w:rsid w:val="009A0604"/>
    <w:rsid w:val="009A0950"/>
    <w:rsid w:val="009A1A05"/>
    <w:rsid w:val="009A27DE"/>
    <w:rsid w:val="009A285C"/>
    <w:rsid w:val="009A2A1A"/>
    <w:rsid w:val="009A2F5D"/>
    <w:rsid w:val="009A3CC0"/>
    <w:rsid w:val="009A4DB2"/>
    <w:rsid w:val="009A53B8"/>
    <w:rsid w:val="009A5479"/>
    <w:rsid w:val="009A559C"/>
    <w:rsid w:val="009A5EB7"/>
    <w:rsid w:val="009A6071"/>
    <w:rsid w:val="009A67A0"/>
    <w:rsid w:val="009A7426"/>
    <w:rsid w:val="009A7D8A"/>
    <w:rsid w:val="009A7F1E"/>
    <w:rsid w:val="009B11B3"/>
    <w:rsid w:val="009B1304"/>
    <w:rsid w:val="009B13AA"/>
    <w:rsid w:val="009B1774"/>
    <w:rsid w:val="009B1C20"/>
    <w:rsid w:val="009B1DEF"/>
    <w:rsid w:val="009B1E6C"/>
    <w:rsid w:val="009B2241"/>
    <w:rsid w:val="009B2261"/>
    <w:rsid w:val="009B2528"/>
    <w:rsid w:val="009B27C6"/>
    <w:rsid w:val="009B2DCE"/>
    <w:rsid w:val="009B3D55"/>
    <w:rsid w:val="009B3F03"/>
    <w:rsid w:val="009B40A1"/>
    <w:rsid w:val="009B5475"/>
    <w:rsid w:val="009B5769"/>
    <w:rsid w:val="009B59CD"/>
    <w:rsid w:val="009B5D2E"/>
    <w:rsid w:val="009B65F8"/>
    <w:rsid w:val="009B66FE"/>
    <w:rsid w:val="009B68ED"/>
    <w:rsid w:val="009B6A55"/>
    <w:rsid w:val="009B6F80"/>
    <w:rsid w:val="009B7321"/>
    <w:rsid w:val="009C00C2"/>
    <w:rsid w:val="009C015D"/>
    <w:rsid w:val="009C0272"/>
    <w:rsid w:val="009C0C67"/>
    <w:rsid w:val="009C0E83"/>
    <w:rsid w:val="009C1145"/>
    <w:rsid w:val="009C1B09"/>
    <w:rsid w:val="009C26D7"/>
    <w:rsid w:val="009C3092"/>
    <w:rsid w:val="009C30A9"/>
    <w:rsid w:val="009C37B0"/>
    <w:rsid w:val="009C39C5"/>
    <w:rsid w:val="009C3C2B"/>
    <w:rsid w:val="009C3C70"/>
    <w:rsid w:val="009C42F6"/>
    <w:rsid w:val="009C435A"/>
    <w:rsid w:val="009C441E"/>
    <w:rsid w:val="009C4BEC"/>
    <w:rsid w:val="009C4C08"/>
    <w:rsid w:val="009C50F3"/>
    <w:rsid w:val="009C578E"/>
    <w:rsid w:val="009C5F4B"/>
    <w:rsid w:val="009C6310"/>
    <w:rsid w:val="009C64ED"/>
    <w:rsid w:val="009C6F92"/>
    <w:rsid w:val="009C7120"/>
    <w:rsid w:val="009C798F"/>
    <w:rsid w:val="009D0119"/>
    <w:rsid w:val="009D02EF"/>
    <w:rsid w:val="009D09BD"/>
    <w:rsid w:val="009D0A47"/>
    <w:rsid w:val="009D259A"/>
    <w:rsid w:val="009D28AC"/>
    <w:rsid w:val="009D293F"/>
    <w:rsid w:val="009D2964"/>
    <w:rsid w:val="009D326F"/>
    <w:rsid w:val="009D42C0"/>
    <w:rsid w:val="009D473A"/>
    <w:rsid w:val="009D4BB1"/>
    <w:rsid w:val="009D53E2"/>
    <w:rsid w:val="009D5779"/>
    <w:rsid w:val="009D58B9"/>
    <w:rsid w:val="009D5EA2"/>
    <w:rsid w:val="009D5F38"/>
    <w:rsid w:val="009D7091"/>
    <w:rsid w:val="009D7BB0"/>
    <w:rsid w:val="009D7D22"/>
    <w:rsid w:val="009E04BB"/>
    <w:rsid w:val="009E05C7"/>
    <w:rsid w:val="009E0843"/>
    <w:rsid w:val="009E1062"/>
    <w:rsid w:val="009E1901"/>
    <w:rsid w:val="009E1D2C"/>
    <w:rsid w:val="009E1DFC"/>
    <w:rsid w:val="009E2B7E"/>
    <w:rsid w:val="009E3280"/>
    <w:rsid w:val="009E4033"/>
    <w:rsid w:val="009E44C8"/>
    <w:rsid w:val="009E4502"/>
    <w:rsid w:val="009E5B6D"/>
    <w:rsid w:val="009E5BDC"/>
    <w:rsid w:val="009E614B"/>
    <w:rsid w:val="009E6961"/>
    <w:rsid w:val="009E6DE2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D63"/>
    <w:rsid w:val="009F2E88"/>
    <w:rsid w:val="009F3337"/>
    <w:rsid w:val="009F3764"/>
    <w:rsid w:val="009F386B"/>
    <w:rsid w:val="009F3C89"/>
    <w:rsid w:val="009F473F"/>
    <w:rsid w:val="009F5316"/>
    <w:rsid w:val="009F55C5"/>
    <w:rsid w:val="009F587A"/>
    <w:rsid w:val="009F5F78"/>
    <w:rsid w:val="009F602D"/>
    <w:rsid w:val="009F68F2"/>
    <w:rsid w:val="009F6A1D"/>
    <w:rsid w:val="009F6C2C"/>
    <w:rsid w:val="009F732B"/>
    <w:rsid w:val="009F757C"/>
    <w:rsid w:val="009F763D"/>
    <w:rsid w:val="009F7905"/>
    <w:rsid w:val="009F7A5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5BFA"/>
    <w:rsid w:val="00A062EE"/>
    <w:rsid w:val="00A0655C"/>
    <w:rsid w:val="00A07134"/>
    <w:rsid w:val="00A0749B"/>
    <w:rsid w:val="00A1082F"/>
    <w:rsid w:val="00A11165"/>
    <w:rsid w:val="00A11578"/>
    <w:rsid w:val="00A12088"/>
    <w:rsid w:val="00A12F7C"/>
    <w:rsid w:val="00A131DE"/>
    <w:rsid w:val="00A1355C"/>
    <w:rsid w:val="00A13D9A"/>
    <w:rsid w:val="00A1420C"/>
    <w:rsid w:val="00A14970"/>
    <w:rsid w:val="00A14AB6"/>
    <w:rsid w:val="00A16809"/>
    <w:rsid w:val="00A16819"/>
    <w:rsid w:val="00A16866"/>
    <w:rsid w:val="00A170E0"/>
    <w:rsid w:val="00A1771D"/>
    <w:rsid w:val="00A20594"/>
    <w:rsid w:val="00A207D5"/>
    <w:rsid w:val="00A20F5D"/>
    <w:rsid w:val="00A21600"/>
    <w:rsid w:val="00A2188A"/>
    <w:rsid w:val="00A21AAC"/>
    <w:rsid w:val="00A21E14"/>
    <w:rsid w:val="00A21E78"/>
    <w:rsid w:val="00A22160"/>
    <w:rsid w:val="00A22208"/>
    <w:rsid w:val="00A22CD0"/>
    <w:rsid w:val="00A22D2D"/>
    <w:rsid w:val="00A231BB"/>
    <w:rsid w:val="00A236A1"/>
    <w:rsid w:val="00A23981"/>
    <w:rsid w:val="00A24CB2"/>
    <w:rsid w:val="00A24CFA"/>
    <w:rsid w:val="00A24E9D"/>
    <w:rsid w:val="00A24F07"/>
    <w:rsid w:val="00A256BF"/>
    <w:rsid w:val="00A25CC2"/>
    <w:rsid w:val="00A26226"/>
    <w:rsid w:val="00A2637A"/>
    <w:rsid w:val="00A268E3"/>
    <w:rsid w:val="00A2761F"/>
    <w:rsid w:val="00A27779"/>
    <w:rsid w:val="00A27798"/>
    <w:rsid w:val="00A27C50"/>
    <w:rsid w:val="00A303D9"/>
    <w:rsid w:val="00A3042E"/>
    <w:rsid w:val="00A3050B"/>
    <w:rsid w:val="00A30B26"/>
    <w:rsid w:val="00A310F9"/>
    <w:rsid w:val="00A31609"/>
    <w:rsid w:val="00A31765"/>
    <w:rsid w:val="00A3212B"/>
    <w:rsid w:val="00A32337"/>
    <w:rsid w:val="00A3351E"/>
    <w:rsid w:val="00A33AA1"/>
    <w:rsid w:val="00A342F3"/>
    <w:rsid w:val="00A34C2C"/>
    <w:rsid w:val="00A358E8"/>
    <w:rsid w:val="00A367ED"/>
    <w:rsid w:val="00A370EC"/>
    <w:rsid w:val="00A373B2"/>
    <w:rsid w:val="00A378BF"/>
    <w:rsid w:val="00A40CAB"/>
    <w:rsid w:val="00A40FF7"/>
    <w:rsid w:val="00A4116D"/>
    <w:rsid w:val="00A416A7"/>
    <w:rsid w:val="00A41DD6"/>
    <w:rsid w:val="00A42571"/>
    <w:rsid w:val="00A42B0D"/>
    <w:rsid w:val="00A4300C"/>
    <w:rsid w:val="00A4304E"/>
    <w:rsid w:val="00A4397F"/>
    <w:rsid w:val="00A44211"/>
    <w:rsid w:val="00A44DFE"/>
    <w:rsid w:val="00A4532C"/>
    <w:rsid w:val="00A457D5"/>
    <w:rsid w:val="00A46458"/>
    <w:rsid w:val="00A4743A"/>
    <w:rsid w:val="00A47728"/>
    <w:rsid w:val="00A47774"/>
    <w:rsid w:val="00A502CA"/>
    <w:rsid w:val="00A505D0"/>
    <w:rsid w:val="00A505ED"/>
    <w:rsid w:val="00A50B5B"/>
    <w:rsid w:val="00A50B64"/>
    <w:rsid w:val="00A510D3"/>
    <w:rsid w:val="00A512E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4A43"/>
    <w:rsid w:val="00A556DF"/>
    <w:rsid w:val="00A55AD0"/>
    <w:rsid w:val="00A56008"/>
    <w:rsid w:val="00A56BAC"/>
    <w:rsid w:val="00A56C1A"/>
    <w:rsid w:val="00A56C58"/>
    <w:rsid w:val="00A5703B"/>
    <w:rsid w:val="00A5713F"/>
    <w:rsid w:val="00A575E7"/>
    <w:rsid w:val="00A57C05"/>
    <w:rsid w:val="00A60173"/>
    <w:rsid w:val="00A604BF"/>
    <w:rsid w:val="00A61094"/>
    <w:rsid w:val="00A61252"/>
    <w:rsid w:val="00A61775"/>
    <w:rsid w:val="00A61E8E"/>
    <w:rsid w:val="00A623FE"/>
    <w:rsid w:val="00A6294B"/>
    <w:rsid w:val="00A62A76"/>
    <w:rsid w:val="00A62D4B"/>
    <w:rsid w:val="00A62DCE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D4E"/>
    <w:rsid w:val="00A673BF"/>
    <w:rsid w:val="00A674AD"/>
    <w:rsid w:val="00A67A7D"/>
    <w:rsid w:val="00A67C40"/>
    <w:rsid w:val="00A70538"/>
    <w:rsid w:val="00A708A8"/>
    <w:rsid w:val="00A70A9C"/>
    <w:rsid w:val="00A71DEC"/>
    <w:rsid w:val="00A71E57"/>
    <w:rsid w:val="00A72BC9"/>
    <w:rsid w:val="00A73839"/>
    <w:rsid w:val="00A739EB"/>
    <w:rsid w:val="00A73A95"/>
    <w:rsid w:val="00A73D1A"/>
    <w:rsid w:val="00A73D49"/>
    <w:rsid w:val="00A73DA6"/>
    <w:rsid w:val="00A74C02"/>
    <w:rsid w:val="00A75F2C"/>
    <w:rsid w:val="00A77675"/>
    <w:rsid w:val="00A8040E"/>
    <w:rsid w:val="00A808C3"/>
    <w:rsid w:val="00A808D7"/>
    <w:rsid w:val="00A80CC6"/>
    <w:rsid w:val="00A8121B"/>
    <w:rsid w:val="00A81D99"/>
    <w:rsid w:val="00A81E35"/>
    <w:rsid w:val="00A82180"/>
    <w:rsid w:val="00A82225"/>
    <w:rsid w:val="00A82424"/>
    <w:rsid w:val="00A82BAA"/>
    <w:rsid w:val="00A82C38"/>
    <w:rsid w:val="00A84AA1"/>
    <w:rsid w:val="00A84D9E"/>
    <w:rsid w:val="00A84DB0"/>
    <w:rsid w:val="00A84FF6"/>
    <w:rsid w:val="00A852C4"/>
    <w:rsid w:val="00A859BD"/>
    <w:rsid w:val="00A85B6E"/>
    <w:rsid w:val="00A85E70"/>
    <w:rsid w:val="00A85F58"/>
    <w:rsid w:val="00A864A3"/>
    <w:rsid w:val="00A86D48"/>
    <w:rsid w:val="00A87A6A"/>
    <w:rsid w:val="00A902EA"/>
    <w:rsid w:val="00A908E5"/>
    <w:rsid w:val="00A91E0E"/>
    <w:rsid w:val="00A92270"/>
    <w:rsid w:val="00A928CE"/>
    <w:rsid w:val="00A92BAA"/>
    <w:rsid w:val="00A93C43"/>
    <w:rsid w:val="00A9414D"/>
    <w:rsid w:val="00A94755"/>
    <w:rsid w:val="00A94943"/>
    <w:rsid w:val="00A96580"/>
    <w:rsid w:val="00A965C0"/>
    <w:rsid w:val="00A97737"/>
    <w:rsid w:val="00A97EEA"/>
    <w:rsid w:val="00AA05A9"/>
    <w:rsid w:val="00AA1218"/>
    <w:rsid w:val="00AA1348"/>
    <w:rsid w:val="00AA1510"/>
    <w:rsid w:val="00AA262D"/>
    <w:rsid w:val="00AA2A42"/>
    <w:rsid w:val="00AA2EBF"/>
    <w:rsid w:val="00AA2FFB"/>
    <w:rsid w:val="00AA3791"/>
    <w:rsid w:val="00AA3796"/>
    <w:rsid w:val="00AA5A2C"/>
    <w:rsid w:val="00AA6302"/>
    <w:rsid w:val="00AA6A11"/>
    <w:rsid w:val="00AA7DC8"/>
    <w:rsid w:val="00AB0900"/>
    <w:rsid w:val="00AB0BE0"/>
    <w:rsid w:val="00AB113C"/>
    <w:rsid w:val="00AB149B"/>
    <w:rsid w:val="00AB1F9E"/>
    <w:rsid w:val="00AB314C"/>
    <w:rsid w:val="00AB33B0"/>
    <w:rsid w:val="00AB3B7C"/>
    <w:rsid w:val="00AB3BA7"/>
    <w:rsid w:val="00AB3DBE"/>
    <w:rsid w:val="00AB4AED"/>
    <w:rsid w:val="00AB4E96"/>
    <w:rsid w:val="00AB54EE"/>
    <w:rsid w:val="00AB55E2"/>
    <w:rsid w:val="00AB68D2"/>
    <w:rsid w:val="00AB69B8"/>
    <w:rsid w:val="00AB6F14"/>
    <w:rsid w:val="00AB708A"/>
    <w:rsid w:val="00AB7CEC"/>
    <w:rsid w:val="00AC0309"/>
    <w:rsid w:val="00AC0C65"/>
    <w:rsid w:val="00AC114E"/>
    <w:rsid w:val="00AC12B2"/>
    <w:rsid w:val="00AC12D3"/>
    <w:rsid w:val="00AC148A"/>
    <w:rsid w:val="00AC19CE"/>
    <w:rsid w:val="00AC312D"/>
    <w:rsid w:val="00AC33EE"/>
    <w:rsid w:val="00AC3DE5"/>
    <w:rsid w:val="00AC3E9D"/>
    <w:rsid w:val="00AC3F05"/>
    <w:rsid w:val="00AC484D"/>
    <w:rsid w:val="00AC4872"/>
    <w:rsid w:val="00AC49ED"/>
    <w:rsid w:val="00AC5556"/>
    <w:rsid w:val="00AC70FE"/>
    <w:rsid w:val="00AC7170"/>
    <w:rsid w:val="00AC735E"/>
    <w:rsid w:val="00AC745B"/>
    <w:rsid w:val="00AC75A1"/>
    <w:rsid w:val="00AC75F0"/>
    <w:rsid w:val="00AC7715"/>
    <w:rsid w:val="00AC7BBE"/>
    <w:rsid w:val="00AD1B30"/>
    <w:rsid w:val="00AD1C63"/>
    <w:rsid w:val="00AD1D2E"/>
    <w:rsid w:val="00AD1E0F"/>
    <w:rsid w:val="00AD2096"/>
    <w:rsid w:val="00AD214F"/>
    <w:rsid w:val="00AD221D"/>
    <w:rsid w:val="00AD2655"/>
    <w:rsid w:val="00AD2871"/>
    <w:rsid w:val="00AD2A88"/>
    <w:rsid w:val="00AD3532"/>
    <w:rsid w:val="00AD3541"/>
    <w:rsid w:val="00AD3BBB"/>
    <w:rsid w:val="00AD45FE"/>
    <w:rsid w:val="00AD460B"/>
    <w:rsid w:val="00AD494D"/>
    <w:rsid w:val="00AD4A6F"/>
    <w:rsid w:val="00AD5215"/>
    <w:rsid w:val="00AD59F3"/>
    <w:rsid w:val="00AD5B71"/>
    <w:rsid w:val="00AD5FC6"/>
    <w:rsid w:val="00AD6384"/>
    <w:rsid w:val="00AD6729"/>
    <w:rsid w:val="00AD707E"/>
    <w:rsid w:val="00AE0039"/>
    <w:rsid w:val="00AE012B"/>
    <w:rsid w:val="00AE01FC"/>
    <w:rsid w:val="00AE0311"/>
    <w:rsid w:val="00AE0D2A"/>
    <w:rsid w:val="00AE0DC7"/>
    <w:rsid w:val="00AE145E"/>
    <w:rsid w:val="00AE1596"/>
    <w:rsid w:val="00AE2A59"/>
    <w:rsid w:val="00AE3575"/>
    <w:rsid w:val="00AE57ED"/>
    <w:rsid w:val="00AE5BF4"/>
    <w:rsid w:val="00AE6241"/>
    <w:rsid w:val="00AE62A2"/>
    <w:rsid w:val="00AE64D6"/>
    <w:rsid w:val="00AE6679"/>
    <w:rsid w:val="00AE713E"/>
    <w:rsid w:val="00AE7244"/>
    <w:rsid w:val="00AE745E"/>
    <w:rsid w:val="00AE7B6C"/>
    <w:rsid w:val="00AF0195"/>
    <w:rsid w:val="00AF053E"/>
    <w:rsid w:val="00AF0D79"/>
    <w:rsid w:val="00AF12F6"/>
    <w:rsid w:val="00AF2E7D"/>
    <w:rsid w:val="00AF309C"/>
    <w:rsid w:val="00AF333C"/>
    <w:rsid w:val="00AF36E7"/>
    <w:rsid w:val="00AF398D"/>
    <w:rsid w:val="00AF3CD9"/>
    <w:rsid w:val="00AF3E96"/>
    <w:rsid w:val="00AF45BD"/>
    <w:rsid w:val="00AF4C20"/>
    <w:rsid w:val="00AF4C87"/>
    <w:rsid w:val="00AF569B"/>
    <w:rsid w:val="00AF57FC"/>
    <w:rsid w:val="00AF5BBF"/>
    <w:rsid w:val="00AF5E58"/>
    <w:rsid w:val="00AF5EA6"/>
    <w:rsid w:val="00AF600C"/>
    <w:rsid w:val="00AF6407"/>
    <w:rsid w:val="00AF6608"/>
    <w:rsid w:val="00AF6F45"/>
    <w:rsid w:val="00AF7175"/>
    <w:rsid w:val="00B0017F"/>
    <w:rsid w:val="00B00A76"/>
    <w:rsid w:val="00B010A4"/>
    <w:rsid w:val="00B014B5"/>
    <w:rsid w:val="00B01581"/>
    <w:rsid w:val="00B017E3"/>
    <w:rsid w:val="00B019F5"/>
    <w:rsid w:val="00B0263A"/>
    <w:rsid w:val="00B0270E"/>
    <w:rsid w:val="00B02DAB"/>
    <w:rsid w:val="00B02F2D"/>
    <w:rsid w:val="00B03441"/>
    <w:rsid w:val="00B04BAB"/>
    <w:rsid w:val="00B04E44"/>
    <w:rsid w:val="00B04E9B"/>
    <w:rsid w:val="00B0502E"/>
    <w:rsid w:val="00B0579F"/>
    <w:rsid w:val="00B059FB"/>
    <w:rsid w:val="00B06F53"/>
    <w:rsid w:val="00B07687"/>
    <w:rsid w:val="00B0784B"/>
    <w:rsid w:val="00B078C3"/>
    <w:rsid w:val="00B07A3D"/>
    <w:rsid w:val="00B07CE6"/>
    <w:rsid w:val="00B07EDA"/>
    <w:rsid w:val="00B1038D"/>
    <w:rsid w:val="00B1051C"/>
    <w:rsid w:val="00B105A7"/>
    <w:rsid w:val="00B107D7"/>
    <w:rsid w:val="00B10B36"/>
    <w:rsid w:val="00B10C61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66C"/>
    <w:rsid w:val="00B14817"/>
    <w:rsid w:val="00B14CD3"/>
    <w:rsid w:val="00B14F97"/>
    <w:rsid w:val="00B15C7C"/>
    <w:rsid w:val="00B15E6A"/>
    <w:rsid w:val="00B16225"/>
    <w:rsid w:val="00B1666E"/>
    <w:rsid w:val="00B16986"/>
    <w:rsid w:val="00B16A65"/>
    <w:rsid w:val="00B16B5E"/>
    <w:rsid w:val="00B17184"/>
    <w:rsid w:val="00B204B9"/>
    <w:rsid w:val="00B20791"/>
    <w:rsid w:val="00B20CAE"/>
    <w:rsid w:val="00B211CB"/>
    <w:rsid w:val="00B2120C"/>
    <w:rsid w:val="00B21B1B"/>
    <w:rsid w:val="00B21B9B"/>
    <w:rsid w:val="00B21CF7"/>
    <w:rsid w:val="00B21E8A"/>
    <w:rsid w:val="00B22162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88C"/>
    <w:rsid w:val="00B25B18"/>
    <w:rsid w:val="00B25FE9"/>
    <w:rsid w:val="00B2656D"/>
    <w:rsid w:val="00B26851"/>
    <w:rsid w:val="00B26E6E"/>
    <w:rsid w:val="00B26F15"/>
    <w:rsid w:val="00B3050D"/>
    <w:rsid w:val="00B307E1"/>
    <w:rsid w:val="00B31323"/>
    <w:rsid w:val="00B315D8"/>
    <w:rsid w:val="00B3225A"/>
    <w:rsid w:val="00B323EC"/>
    <w:rsid w:val="00B32414"/>
    <w:rsid w:val="00B32963"/>
    <w:rsid w:val="00B32C13"/>
    <w:rsid w:val="00B32E6C"/>
    <w:rsid w:val="00B333DA"/>
    <w:rsid w:val="00B335A1"/>
    <w:rsid w:val="00B347D2"/>
    <w:rsid w:val="00B35346"/>
    <w:rsid w:val="00B35ED0"/>
    <w:rsid w:val="00B36567"/>
    <w:rsid w:val="00B36656"/>
    <w:rsid w:val="00B3667F"/>
    <w:rsid w:val="00B366D4"/>
    <w:rsid w:val="00B37739"/>
    <w:rsid w:val="00B37FA7"/>
    <w:rsid w:val="00B406A5"/>
    <w:rsid w:val="00B40EF5"/>
    <w:rsid w:val="00B41160"/>
    <w:rsid w:val="00B41355"/>
    <w:rsid w:val="00B42204"/>
    <w:rsid w:val="00B428FB"/>
    <w:rsid w:val="00B44874"/>
    <w:rsid w:val="00B454E4"/>
    <w:rsid w:val="00B456F9"/>
    <w:rsid w:val="00B45A34"/>
    <w:rsid w:val="00B46B25"/>
    <w:rsid w:val="00B46F15"/>
    <w:rsid w:val="00B46F3F"/>
    <w:rsid w:val="00B4771D"/>
    <w:rsid w:val="00B47A13"/>
    <w:rsid w:val="00B47BB2"/>
    <w:rsid w:val="00B47DC9"/>
    <w:rsid w:val="00B50402"/>
    <w:rsid w:val="00B5059A"/>
    <w:rsid w:val="00B5069F"/>
    <w:rsid w:val="00B507F3"/>
    <w:rsid w:val="00B50B7B"/>
    <w:rsid w:val="00B50EE2"/>
    <w:rsid w:val="00B51148"/>
    <w:rsid w:val="00B514DF"/>
    <w:rsid w:val="00B51E42"/>
    <w:rsid w:val="00B51E8A"/>
    <w:rsid w:val="00B52B50"/>
    <w:rsid w:val="00B53438"/>
    <w:rsid w:val="00B53971"/>
    <w:rsid w:val="00B546E3"/>
    <w:rsid w:val="00B5575B"/>
    <w:rsid w:val="00B5656D"/>
    <w:rsid w:val="00B56737"/>
    <w:rsid w:val="00B569A2"/>
    <w:rsid w:val="00B56EE4"/>
    <w:rsid w:val="00B56F88"/>
    <w:rsid w:val="00B571BF"/>
    <w:rsid w:val="00B610DB"/>
    <w:rsid w:val="00B61476"/>
    <w:rsid w:val="00B61521"/>
    <w:rsid w:val="00B61CB1"/>
    <w:rsid w:val="00B6207B"/>
    <w:rsid w:val="00B62B40"/>
    <w:rsid w:val="00B630A0"/>
    <w:rsid w:val="00B6336D"/>
    <w:rsid w:val="00B639D7"/>
    <w:rsid w:val="00B63F15"/>
    <w:rsid w:val="00B64770"/>
    <w:rsid w:val="00B649A9"/>
    <w:rsid w:val="00B64A89"/>
    <w:rsid w:val="00B64B75"/>
    <w:rsid w:val="00B6517C"/>
    <w:rsid w:val="00B655F4"/>
    <w:rsid w:val="00B66096"/>
    <w:rsid w:val="00B661F2"/>
    <w:rsid w:val="00B66987"/>
    <w:rsid w:val="00B66EA4"/>
    <w:rsid w:val="00B6749A"/>
    <w:rsid w:val="00B67851"/>
    <w:rsid w:val="00B678C1"/>
    <w:rsid w:val="00B6795E"/>
    <w:rsid w:val="00B67F7F"/>
    <w:rsid w:val="00B7041A"/>
    <w:rsid w:val="00B706EE"/>
    <w:rsid w:val="00B71274"/>
    <w:rsid w:val="00B72299"/>
    <w:rsid w:val="00B72419"/>
    <w:rsid w:val="00B7287B"/>
    <w:rsid w:val="00B72AE6"/>
    <w:rsid w:val="00B72E73"/>
    <w:rsid w:val="00B739E2"/>
    <w:rsid w:val="00B741FB"/>
    <w:rsid w:val="00B75815"/>
    <w:rsid w:val="00B75BD5"/>
    <w:rsid w:val="00B75FE0"/>
    <w:rsid w:val="00B7639A"/>
    <w:rsid w:val="00B776F8"/>
    <w:rsid w:val="00B77C65"/>
    <w:rsid w:val="00B806F9"/>
    <w:rsid w:val="00B80ABD"/>
    <w:rsid w:val="00B816AA"/>
    <w:rsid w:val="00B826CD"/>
    <w:rsid w:val="00B82BC5"/>
    <w:rsid w:val="00B833AF"/>
    <w:rsid w:val="00B834F6"/>
    <w:rsid w:val="00B8367D"/>
    <w:rsid w:val="00B83CE8"/>
    <w:rsid w:val="00B83E25"/>
    <w:rsid w:val="00B84432"/>
    <w:rsid w:val="00B8496E"/>
    <w:rsid w:val="00B849C1"/>
    <w:rsid w:val="00B84D99"/>
    <w:rsid w:val="00B8529C"/>
    <w:rsid w:val="00B852AE"/>
    <w:rsid w:val="00B86053"/>
    <w:rsid w:val="00B86D96"/>
    <w:rsid w:val="00B86DBE"/>
    <w:rsid w:val="00B86DCA"/>
    <w:rsid w:val="00B86EDA"/>
    <w:rsid w:val="00B8776C"/>
    <w:rsid w:val="00B879BD"/>
    <w:rsid w:val="00B901FD"/>
    <w:rsid w:val="00B90E84"/>
    <w:rsid w:val="00B9107B"/>
    <w:rsid w:val="00B910F3"/>
    <w:rsid w:val="00B912D9"/>
    <w:rsid w:val="00B91C77"/>
    <w:rsid w:val="00B92C68"/>
    <w:rsid w:val="00B9303E"/>
    <w:rsid w:val="00B93524"/>
    <w:rsid w:val="00B941D9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A070E"/>
    <w:rsid w:val="00BA0C18"/>
    <w:rsid w:val="00BA10F6"/>
    <w:rsid w:val="00BA13D6"/>
    <w:rsid w:val="00BA1FA9"/>
    <w:rsid w:val="00BA2190"/>
    <w:rsid w:val="00BA23D1"/>
    <w:rsid w:val="00BA2B36"/>
    <w:rsid w:val="00BA2DAF"/>
    <w:rsid w:val="00BA301B"/>
    <w:rsid w:val="00BA354E"/>
    <w:rsid w:val="00BA407F"/>
    <w:rsid w:val="00BA444D"/>
    <w:rsid w:val="00BA496C"/>
    <w:rsid w:val="00BA4CED"/>
    <w:rsid w:val="00BA4F22"/>
    <w:rsid w:val="00BA50A4"/>
    <w:rsid w:val="00BA50FC"/>
    <w:rsid w:val="00BA5242"/>
    <w:rsid w:val="00BA5322"/>
    <w:rsid w:val="00BA5F0F"/>
    <w:rsid w:val="00BA6890"/>
    <w:rsid w:val="00BA6F17"/>
    <w:rsid w:val="00BA71DF"/>
    <w:rsid w:val="00BA751E"/>
    <w:rsid w:val="00BA75E3"/>
    <w:rsid w:val="00BA76B9"/>
    <w:rsid w:val="00BA7BA0"/>
    <w:rsid w:val="00BB0BE5"/>
    <w:rsid w:val="00BB0EAA"/>
    <w:rsid w:val="00BB3155"/>
    <w:rsid w:val="00BB38A8"/>
    <w:rsid w:val="00BB4470"/>
    <w:rsid w:val="00BB4726"/>
    <w:rsid w:val="00BB50D3"/>
    <w:rsid w:val="00BB53C3"/>
    <w:rsid w:val="00BB5C84"/>
    <w:rsid w:val="00BB630A"/>
    <w:rsid w:val="00BB6902"/>
    <w:rsid w:val="00BB6A20"/>
    <w:rsid w:val="00BB6DBE"/>
    <w:rsid w:val="00BB754D"/>
    <w:rsid w:val="00BB7A09"/>
    <w:rsid w:val="00BC008F"/>
    <w:rsid w:val="00BC0557"/>
    <w:rsid w:val="00BC0797"/>
    <w:rsid w:val="00BC0946"/>
    <w:rsid w:val="00BC0E85"/>
    <w:rsid w:val="00BC10AE"/>
    <w:rsid w:val="00BC1557"/>
    <w:rsid w:val="00BC16A1"/>
    <w:rsid w:val="00BC3146"/>
    <w:rsid w:val="00BC37A0"/>
    <w:rsid w:val="00BC3826"/>
    <w:rsid w:val="00BC4CC5"/>
    <w:rsid w:val="00BC5333"/>
    <w:rsid w:val="00BC55A0"/>
    <w:rsid w:val="00BC5A4B"/>
    <w:rsid w:val="00BC6559"/>
    <w:rsid w:val="00BC7680"/>
    <w:rsid w:val="00BD0084"/>
    <w:rsid w:val="00BD045A"/>
    <w:rsid w:val="00BD0C2E"/>
    <w:rsid w:val="00BD153A"/>
    <w:rsid w:val="00BD16C6"/>
    <w:rsid w:val="00BD204F"/>
    <w:rsid w:val="00BD2C8B"/>
    <w:rsid w:val="00BD4703"/>
    <w:rsid w:val="00BD4EF9"/>
    <w:rsid w:val="00BD5132"/>
    <w:rsid w:val="00BD58B2"/>
    <w:rsid w:val="00BD5BAC"/>
    <w:rsid w:val="00BD60B3"/>
    <w:rsid w:val="00BD6139"/>
    <w:rsid w:val="00BD61FC"/>
    <w:rsid w:val="00BD697F"/>
    <w:rsid w:val="00BD76CA"/>
    <w:rsid w:val="00BD77A4"/>
    <w:rsid w:val="00BD7848"/>
    <w:rsid w:val="00BD787C"/>
    <w:rsid w:val="00BD7D11"/>
    <w:rsid w:val="00BE0481"/>
    <w:rsid w:val="00BE0577"/>
    <w:rsid w:val="00BE173C"/>
    <w:rsid w:val="00BE1D81"/>
    <w:rsid w:val="00BE223A"/>
    <w:rsid w:val="00BE327D"/>
    <w:rsid w:val="00BE336E"/>
    <w:rsid w:val="00BE3404"/>
    <w:rsid w:val="00BE3D95"/>
    <w:rsid w:val="00BE3F94"/>
    <w:rsid w:val="00BE4D40"/>
    <w:rsid w:val="00BE505A"/>
    <w:rsid w:val="00BE56FB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6D1"/>
    <w:rsid w:val="00BF181E"/>
    <w:rsid w:val="00BF2646"/>
    <w:rsid w:val="00BF2B69"/>
    <w:rsid w:val="00BF2E67"/>
    <w:rsid w:val="00BF3478"/>
    <w:rsid w:val="00BF383D"/>
    <w:rsid w:val="00BF3D9F"/>
    <w:rsid w:val="00BF3F2C"/>
    <w:rsid w:val="00BF3F80"/>
    <w:rsid w:val="00BF46CC"/>
    <w:rsid w:val="00BF4DEE"/>
    <w:rsid w:val="00BF59B9"/>
    <w:rsid w:val="00BF5AB2"/>
    <w:rsid w:val="00BF5FE8"/>
    <w:rsid w:val="00BF62B0"/>
    <w:rsid w:val="00C001C4"/>
    <w:rsid w:val="00C0096D"/>
    <w:rsid w:val="00C00B27"/>
    <w:rsid w:val="00C00CEB"/>
    <w:rsid w:val="00C00ED2"/>
    <w:rsid w:val="00C01082"/>
    <w:rsid w:val="00C01391"/>
    <w:rsid w:val="00C0176C"/>
    <w:rsid w:val="00C02078"/>
    <w:rsid w:val="00C02AAE"/>
    <w:rsid w:val="00C02F7A"/>
    <w:rsid w:val="00C03125"/>
    <w:rsid w:val="00C03342"/>
    <w:rsid w:val="00C03A1A"/>
    <w:rsid w:val="00C042F7"/>
    <w:rsid w:val="00C048E2"/>
    <w:rsid w:val="00C053C6"/>
    <w:rsid w:val="00C059AE"/>
    <w:rsid w:val="00C06384"/>
    <w:rsid w:val="00C0657F"/>
    <w:rsid w:val="00C068FC"/>
    <w:rsid w:val="00C06A21"/>
    <w:rsid w:val="00C06C6B"/>
    <w:rsid w:val="00C06E11"/>
    <w:rsid w:val="00C0778B"/>
    <w:rsid w:val="00C07ADE"/>
    <w:rsid w:val="00C1019A"/>
    <w:rsid w:val="00C10A1E"/>
    <w:rsid w:val="00C110F6"/>
    <w:rsid w:val="00C11485"/>
    <w:rsid w:val="00C11C22"/>
    <w:rsid w:val="00C12169"/>
    <w:rsid w:val="00C12980"/>
    <w:rsid w:val="00C131FD"/>
    <w:rsid w:val="00C13332"/>
    <w:rsid w:val="00C1349A"/>
    <w:rsid w:val="00C13510"/>
    <w:rsid w:val="00C137E7"/>
    <w:rsid w:val="00C13982"/>
    <w:rsid w:val="00C13A74"/>
    <w:rsid w:val="00C14051"/>
    <w:rsid w:val="00C1442B"/>
    <w:rsid w:val="00C1479A"/>
    <w:rsid w:val="00C1488A"/>
    <w:rsid w:val="00C14A32"/>
    <w:rsid w:val="00C156D8"/>
    <w:rsid w:val="00C15A3E"/>
    <w:rsid w:val="00C15B0A"/>
    <w:rsid w:val="00C16574"/>
    <w:rsid w:val="00C167AD"/>
    <w:rsid w:val="00C16C63"/>
    <w:rsid w:val="00C17384"/>
    <w:rsid w:val="00C1767C"/>
    <w:rsid w:val="00C17879"/>
    <w:rsid w:val="00C2010E"/>
    <w:rsid w:val="00C206ED"/>
    <w:rsid w:val="00C20835"/>
    <w:rsid w:val="00C20903"/>
    <w:rsid w:val="00C20C7A"/>
    <w:rsid w:val="00C21224"/>
    <w:rsid w:val="00C215B3"/>
    <w:rsid w:val="00C21748"/>
    <w:rsid w:val="00C21AFD"/>
    <w:rsid w:val="00C21BC0"/>
    <w:rsid w:val="00C21DF1"/>
    <w:rsid w:val="00C22423"/>
    <w:rsid w:val="00C22AB3"/>
    <w:rsid w:val="00C22D0F"/>
    <w:rsid w:val="00C2320F"/>
    <w:rsid w:val="00C235E5"/>
    <w:rsid w:val="00C237BB"/>
    <w:rsid w:val="00C23984"/>
    <w:rsid w:val="00C24027"/>
    <w:rsid w:val="00C2426F"/>
    <w:rsid w:val="00C24950"/>
    <w:rsid w:val="00C24DE5"/>
    <w:rsid w:val="00C250DF"/>
    <w:rsid w:val="00C252A3"/>
    <w:rsid w:val="00C25399"/>
    <w:rsid w:val="00C25A83"/>
    <w:rsid w:val="00C25FC7"/>
    <w:rsid w:val="00C26512"/>
    <w:rsid w:val="00C26782"/>
    <w:rsid w:val="00C27407"/>
    <w:rsid w:val="00C27854"/>
    <w:rsid w:val="00C279AC"/>
    <w:rsid w:val="00C279C6"/>
    <w:rsid w:val="00C30E58"/>
    <w:rsid w:val="00C3132B"/>
    <w:rsid w:val="00C313B0"/>
    <w:rsid w:val="00C3169C"/>
    <w:rsid w:val="00C31AA2"/>
    <w:rsid w:val="00C31C84"/>
    <w:rsid w:val="00C31D6B"/>
    <w:rsid w:val="00C31ECC"/>
    <w:rsid w:val="00C32873"/>
    <w:rsid w:val="00C33743"/>
    <w:rsid w:val="00C344BD"/>
    <w:rsid w:val="00C34A6A"/>
    <w:rsid w:val="00C34EF4"/>
    <w:rsid w:val="00C35136"/>
    <w:rsid w:val="00C35960"/>
    <w:rsid w:val="00C3598C"/>
    <w:rsid w:val="00C35BB3"/>
    <w:rsid w:val="00C36377"/>
    <w:rsid w:val="00C3658E"/>
    <w:rsid w:val="00C368E1"/>
    <w:rsid w:val="00C37011"/>
    <w:rsid w:val="00C37314"/>
    <w:rsid w:val="00C37B65"/>
    <w:rsid w:val="00C40073"/>
    <w:rsid w:val="00C413FB"/>
    <w:rsid w:val="00C4158F"/>
    <w:rsid w:val="00C41658"/>
    <w:rsid w:val="00C4213B"/>
    <w:rsid w:val="00C42D71"/>
    <w:rsid w:val="00C43102"/>
    <w:rsid w:val="00C433F5"/>
    <w:rsid w:val="00C44C27"/>
    <w:rsid w:val="00C44E2E"/>
    <w:rsid w:val="00C45336"/>
    <w:rsid w:val="00C4668D"/>
    <w:rsid w:val="00C466BB"/>
    <w:rsid w:val="00C4710E"/>
    <w:rsid w:val="00C4732E"/>
    <w:rsid w:val="00C47C06"/>
    <w:rsid w:val="00C47FAE"/>
    <w:rsid w:val="00C50C9A"/>
    <w:rsid w:val="00C5127B"/>
    <w:rsid w:val="00C51597"/>
    <w:rsid w:val="00C5201B"/>
    <w:rsid w:val="00C52254"/>
    <w:rsid w:val="00C52925"/>
    <w:rsid w:val="00C531C6"/>
    <w:rsid w:val="00C532B0"/>
    <w:rsid w:val="00C53914"/>
    <w:rsid w:val="00C53B3B"/>
    <w:rsid w:val="00C542FB"/>
    <w:rsid w:val="00C54739"/>
    <w:rsid w:val="00C54754"/>
    <w:rsid w:val="00C54CD3"/>
    <w:rsid w:val="00C5530F"/>
    <w:rsid w:val="00C553A7"/>
    <w:rsid w:val="00C55641"/>
    <w:rsid w:val="00C55861"/>
    <w:rsid w:val="00C55E80"/>
    <w:rsid w:val="00C5660D"/>
    <w:rsid w:val="00C56687"/>
    <w:rsid w:val="00C566ED"/>
    <w:rsid w:val="00C568E9"/>
    <w:rsid w:val="00C56CB5"/>
    <w:rsid w:val="00C57203"/>
    <w:rsid w:val="00C57285"/>
    <w:rsid w:val="00C6033D"/>
    <w:rsid w:val="00C608FF"/>
    <w:rsid w:val="00C60A38"/>
    <w:rsid w:val="00C60CA1"/>
    <w:rsid w:val="00C61825"/>
    <w:rsid w:val="00C618E2"/>
    <w:rsid w:val="00C61EE8"/>
    <w:rsid w:val="00C6208F"/>
    <w:rsid w:val="00C62566"/>
    <w:rsid w:val="00C62FFC"/>
    <w:rsid w:val="00C633FA"/>
    <w:rsid w:val="00C63A9D"/>
    <w:rsid w:val="00C63E70"/>
    <w:rsid w:val="00C64DAD"/>
    <w:rsid w:val="00C6542B"/>
    <w:rsid w:val="00C65472"/>
    <w:rsid w:val="00C6577C"/>
    <w:rsid w:val="00C65A5B"/>
    <w:rsid w:val="00C65B67"/>
    <w:rsid w:val="00C6600D"/>
    <w:rsid w:val="00C660EE"/>
    <w:rsid w:val="00C66619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7DF"/>
    <w:rsid w:val="00C738EA"/>
    <w:rsid w:val="00C739FB"/>
    <w:rsid w:val="00C73B14"/>
    <w:rsid w:val="00C74B2F"/>
    <w:rsid w:val="00C75181"/>
    <w:rsid w:val="00C751FB"/>
    <w:rsid w:val="00C75676"/>
    <w:rsid w:val="00C75A3D"/>
    <w:rsid w:val="00C75C82"/>
    <w:rsid w:val="00C75CC9"/>
    <w:rsid w:val="00C75E0E"/>
    <w:rsid w:val="00C76BBD"/>
    <w:rsid w:val="00C7738B"/>
    <w:rsid w:val="00C775F7"/>
    <w:rsid w:val="00C77915"/>
    <w:rsid w:val="00C800EC"/>
    <w:rsid w:val="00C801CB"/>
    <w:rsid w:val="00C80B82"/>
    <w:rsid w:val="00C8106D"/>
    <w:rsid w:val="00C81BF1"/>
    <w:rsid w:val="00C81DC2"/>
    <w:rsid w:val="00C81EDE"/>
    <w:rsid w:val="00C82426"/>
    <w:rsid w:val="00C82A2A"/>
    <w:rsid w:val="00C82C5F"/>
    <w:rsid w:val="00C82C88"/>
    <w:rsid w:val="00C831E7"/>
    <w:rsid w:val="00C835EB"/>
    <w:rsid w:val="00C836D8"/>
    <w:rsid w:val="00C839C0"/>
    <w:rsid w:val="00C85BBA"/>
    <w:rsid w:val="00C85E1D"/>
    <w:rsid w:val="00C86A31"/>
    <w:rsid w:val="00C86D2D"/>
    <w:rsid w:val="00C873D2"/>
    <w:rsid w:val="00C877FF"/>
    <w:rsid w:val="00C878F2"/>
    <w:rsid w:val="00C87AE3"/>
    <w:rsid w:val="00C87F47"/>
    <w:rsid w:val="00C90628"/>
    <w:rsid w:val="00C921EB"/>
    <w:rsid w:val="00C9268F"/>
    <w:rsid w:val="00C92D50"/>
    <w:rsid w:val="00C9303D"/>
    <w:rsid w:val="00C932D1"/>
    <w:rsid w:val="00C93363"/>
    <w:rsid w:val="00C944ED"/>
    <w:rsid w:val="00C94C89"/>
    <w:rsid w:val="00C94FF2"/>
    <w:rsid w:val="00C95DD1"/>
    <w:rsid w:val="00C973FB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3D51"/>
    <w:rsid w:val="00CA44FA"/>
    <w:rsid w:val="00CA4809"/>
    <w:rsid w:val="00CA4FA5"/>
    <w:rsid w:val="00CA507B"/>
    <w:rsid w:val="00CA538D"/>
    <w:rsid w:val="00CA5E97"/>
    <w:rsid w:val="00CA6039"/>
    <w:rsid w:val="00CA624D"/>
    <w:rsid w:val="00CA747C"/>
    <w:rsid w:val="00CB037E"/>
    <w:rsid w:val="00CB07AD"/>
    <w:rsid w:val="00CB0A47"/>
    <w:rsid w:val="00CB10ED"/>
    <w:rsid w:val="00CB1295"/>
    <w:rsid w:val="00CB215D"/>
    <w:rsid w:val="00CB3877"/>
    <w:rsid w:val="00CB3C20"/>
    <w:rsid w:val="00CB4225"/>
    <w:rsid w:val="00CB459B"/>
    <w:rsid w:val="00CB54CE"/>
    <w:rsid w:val="00CB5514"/>
    <w:rsid w:val="00CB609F"/>
    <w:rsid w:val="00CB60FD"/>
    <w:rsid w:val="00CB6412"/>
    <w:rsid w:val="00CB7163"/>
    <w:rsid w:val="00CB7DA6"/>
    <w:rsid w:val="00CC0D3C"/>
    <w:rsid w:val="00CC0FD4"/>
    <w:rsid w:val="00CC10CD"/>
    <w:rsid w:val="00CC11F9"/>
    <w:rsid w:val="00CC13A0"/>
    <w:rsid w:val="00CC14DC"/>
    <w:rsid w:val="00CC1775"/>
    <w:rsid w:val="00CC1997"/>
    <w:rsid w:val="00CC19A0"/>
    <w:rsid w:val="00CC2128"/>
    <w:rsid w:val="00CC214D"/>
    <w:rsid w:val="00CC2F40"/>
    <w:rsid w:val="00CC3117"/>
    <w:rsid w:val="00CC3D2C"/>
    <w:rsid w:val="00CC43AB"/>
    <w:rsid w:val="00CC468F"/>
    <w:rsid w:val="00CC4FE3"/>
    <w:rsid w:val="00CC5359"/>
    <w:rsid w:val="00CC57B7"/>
    <w:rsid w:val="00CC5E28"/>
    <w:rsid w:val="00CC6185"/>
    <w:rsid w:val="00CC68F0"/>
    <w:rsid w:val="00CC690C"/>
    <w:rsid w:val="00CC6DD1"/>
    <w:rsid w:val="00CC6EB6"/>
    <w:rsid w:val="00CC703D"/>
    <w:rsid w:val="00CC7810"/>
    <w:rsid w:val="00CD0349"/>
    <w:rsid w:val="00CD09DE"/>
    <w:rsid w:val="00CD0F1C"/>
    <w:rsid w:val="00CD1862"/>
    <w:rsid w:val="00CD18AB"/>
    <w:rsid w:val="00CD1CAE"/>
    <w:rsid w:val="00CD1CC4"/>
    <w:rsid w:val="00CD2386"/>
    <w:rsid w:val="00CD2CBB"/>
    <w:rsid w:val="00CD3010"/>
    <w:rsid w:val="00CD3748"/>
    <w:rsid w:val="00CD3B57"/>
    <w:rsid w:val="00CD4AFC"/>
    <w:rsid w:val="00CD5391"/>
    <w:rsid w:val="00CD547D"/>
    <w:rsid w:val="00CD54E4"/>
    <w:rsid w:val="00CD597D"/>
    <w:rsid w:val="00CD637B"/>
    <w:rsid w:val="00CD64DB"/>
    <w:rsid w:val="00CD7053"/>
    <w:rsid w:val="00CD712B"/>
    <w:rsid w:val="00CD7924"/>
    <w:rsid w:val="00CE03D6"/>
    <w:rsid w:val="00CE062B"/>
    <w:rsid w:val="00CE10B3"/>
    <w:rsid w:val="00CE185D"/>
    <w:rsid w:val="00CE2718"/>
    <w:rsid w:val="00CE27E1"/>
    <w:rsid w:val="00CE27F1"/>
    <w:rsid w:val="00CE3362"/>
    <w:rsid w:val="00CE347C"/>
    <w:rsid w:val="00CE3BE0"/>
    <w:rsid w:val="00CE3E5F"/>
    <w:rsid w:val="00CE44A3"/>
    <w:rsid w:val="00CE4784"/>
    <w:rsid w:val="00CE47E4"/>
    <w:rsid w:val="00CE4AEA"/>
    <w:rsid w:val="00CE4B8C"/>
    <w:rsid w:val="00CE4C2E"/>
    <w:rsid w:val="00CE4C7A"/>
    <w:rsid w:val="00CE5116"/>
    <w:rsid w:val="00CE5128"/>
    <w:rsid w:val="00CE5B84"/>
    <w:rsid w:val="00CE6052"/>
    <w:rsid w:val="00CE6193"/>
    <w:rsid w:val="00CE65A4"/>
    <w:rsid w:val="00CE6F09"/>
    <w:rsid w:val="00CE76EB"/>
    <w:rsid w:val="00CE7770"/>
    <w:rsid w:val="00CF0213"/>
    <w:rsid w:val="00CF0229"/>
    <w:rsid w:val="00CF04BB"/>
    <w:rsid w:val="00CF05DA"/>
    <w:rsid w:val="00CF069F"/>
    <w:rsid w:val="00CF0D10"/>
    <w:rsid w:val="00CF1748"/>
    <w:rsid w:val="00CF18E5"/>
    <w:rsid w:val="00CF1951"/>
    <w:rsid w:val="00CF1EFE"/>
    <w:rsid w:val="00CF3F69"/>
    <w:rsid w:val="00CF415A"/>
    <w:rsid w:val="00CF477C"/>
    <w:rsid w:val="00CF55F0"/>
    <w:rsid w:val="00CF561D"/>
    <w:rsid w:val="00CF59E4"/>
    <w:rsid w:val="00CF5F86"/>
    <w:rsid w:val="00CF6B9E"/>
    <w:rsid w:val="00CF6E77"/>
    <w:rsid w:val="00CF6FA9"/>
    <w:rsid w:val="00CF7D80"/>
    <w:rsid w:val="00CF7E8C"/>
    <w:rsid w:val="00D00CC1"/>
    <w:rsid w:val="00D00DB1"/>
    <w:rsid w:val="00D00E79"/>
    <w:rsid w:val="00D01101"/>
    <w:rsid w:val="00D019F7"/>
    <w:rsid w:val="00D02406"/>
    <w:rsid w:val="00D02741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449"/>
    <w:rsid w:val="00D10B14"/>
    <w:rsid w:val="00D10E47"/>
    <w:rsid w:val="00D1165A"/>
    <w:rsid w:val="00D11777"/>
    <w:rsid w:val="00D11A38"/>
    <w:rsid w:val="00D11B27"/>
    <w:rsid w:val="00D11BF3"/>
    <w:rsid w:val="00D120F6"/>
    <w:rsid w:val="00D13102"/>
    <w:rsid w:val="00D13436"/>
    <w:rsid w:val="00D13902"/>
    <w:rsid w:val="00D13D48"/>
    <w:rsid w:val="00D13DFF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672C"/>
    <w:rsid w:val="00D172D7"/>
    <w:rsid w:val="00D17DF1"/>
    <w:rsid w:val="00D207F8"/>
    <w:rsid w:val="00D20EFB"/>
    <w:rsid w:val="00D2108C"/>
    <w:rsid w:val="00D223FA"/>
    <w:rsid w:val="00D22A9F"/>
    <w:rsid w:val="00D22BDE"/>
    <w:rsid w:val="00D2306D"/>
    <w:rsid w:val="00D2472E"/>
    <w:rsid w:val="00D24B76"/>
    <w:rsid w:val="00D25495"/>
    <w:rsid w:val="00D259D3"/>
    <w:rsid w:val="00D26C53"/>
    <w:rsid w:val="00D27BBF"/>
    <w:rsid w:val="00D27EC6"/>
    <w:rsid w:val="00D30689"/>
    <w:rsid w:val="00D315EF"/>
    <w:rsid w:val="00D316FC"/>
    <w:rsid w:val="00D3178F"/>
    <w:rsid w:val="00D31D17"/>
    <w:rsid w:val="00D3212F"/>
    <w:rsid w:val="00D32133"/>
    <w:rsid w:val="00D32403"/>
    <w:rsid w:val="00D338EC"/>
    <w:rsid w:val="00D33A32"/>
    <w:rsid w:val="00D33D70"/>
    <w:rsid w:val="00D33F7E"/>
    <w:rsid w:val="00D3445B"/>
    <w:rsid w:val="00D34614"/>
    <w:rsid w:val="00D34974"/>
    <w:rsid w:val="00D34D07"/>
    <w:rsid w:val="00D3544B"/>
    <w:rsid w:val="00D35C50"/>
    <w:rsid w:val="00D35CC0"/>
    <w:rsid w:val="00D35E30"/>
    <w:rsid w:val="00D362B9"/>
    <w:rsid w:val="00D36439"/>
    <w:rsid w:val="00D364F3"/>
    <w:rsid w:val="00D36653"/>
    <w:rsid w:val="00D376D1"/>
    <w:rsid w:val="00D379D8"/>
    <w:rsid w:val="00D40102"/>
    <w:rsid w:val="00D40447"/>
    <w:rsid w:val="00D404E0"/>
    <w:rsid w:val="00D40D31"/>
    <w:rsid w:val="00D40EE2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7C4"/>
    <w:rsid w:val="00D45595"/>
    <w:rsid w:val="00D457CA"/>
    <w:rsid w:val="00D45BB0"/>
    <w:rsid w:val="00D46F09"/>
    <w:rsid w:val="00D4764D"/>
    <w:rsid w:val="00D47FE9"/>
    <w:rsid w:val="00D50A6C"/>
    <w:rsid w:val="00D50BA7"/>
    <w:rsid w:val="00D518C7"/>
    <w:rsid w:val="00D51E62"/>
    <w:rsid w:val="00D5286F"/>
    <w:rsid w:val="00D53844"/>
    <w:rsid w:val="00D53CE5"/>
    <w:rsid w:val="00D54213"/>
    <w:rsid w:val="00D54385"/>
    <w:rsid w:val="00D544F7"/>
    <w:rsid w:val="00D55B74"/>
    <w:rsid w:val="00D56154"/>
    <w:rsid w:val="00D561A2"/>
    <w:rsid w:val="00D564DF"/>
    <w:rsid w:val="00D56539"/>
    <w:rsid w:val="00D56841"/>
    <w:rsid w:val="00D569C1"/>
    <w:rsid w:val="00D56DFB"/>
    <w:rsid w:val="00D57671"/>
    <w:rsid w:val="00D57A44"/>
    <w:rsid w:val="00D6011B"/>
    <w:rsid w:val="00D60367"/>
    <w:rsid w:val="00D60420"/>
    <w:rsid w:val="00D60820"/>
    <w:rsid w:val="00D60DE5"/>
    <w:rsid w:val="00D612AB"/>
    <w:rsid w:val="00D613A1"/>
    <w:rsid w:val="00D61A78"/>
    <w:rsid w:val="00D61BBE"/>
    <w:rsid w:val="00D61CB6"/>
    <w:rsid w:val="00D6355E"/>
    <w:rsid w:val="00D638F9"/>
    <w:rsid w:val="00D63E6F"/>
    <w:rsid w:val="00D6404D"/>
    <w:rsid w:val="00D6454A"/>
    <w:rsid w:val="00D64F5B"/>
    <w:rsid w:val="00D65FEA"/>
    <w:rsid w:val="00D66178"/>
    <w:rsid w:val="00D6692F"/>
    <w:rsid w:val="00D66CF8"/>
    <w:rsid w:val="00D67A9C"/>
    <w:rsid w:val="00D67F03"/>
    <w:rsid w:val="00D705F6"/>
    <w:rsid w:val="00D71731"/>
    <w:rsid w:val="00D7193A"/>
    <w:rsid w:val="00D71D8B"/>
    <w:rsid w:val="00D71F1D"/>
    <w:rsid w:val="00D7205A"/>
    <w:rsid w:val="00D7218C"/>
    <w:rsid w:val="00D7230F"/>
    <w:rsid w:val="00D72965"/>
    <w:rsid w:val="00D73CC2"/>
    <w:rsid w:val="00D74332"/>
    <w:rsid w:val="00D74528"/>
    <w:rsid w:val="00D74560"/>
    <w:rsid w:val="00D74AC9"/>
    <w:rsid w:val="00D758AB"/>
    <w:rsid w:val="00D77224"/>
    <w:rsid w:val="00D774A7"/>
    <w:rsid w:val="00D7751A"/>
    <w:rsid w:val="00D77669"/>
    <w:rsid w:val="00D77E1D"/>
    <w:rsid w:val="00D80501"/>
    <w:rsid w:val="00D80F3D"/>
    <w:rsid w:val="00D81231"/>
    <w:rsid w:val="00D81353"/>
    <w:rsid w:val="00D81542"/>
    <w:rsid w:val="00D81701"/>
    <w:rsid w:val="00D818D1"/>
    <w:rsid w:val="00D81C2F"/>
    <w:rsid w:val="00D82A06"/>
    <w:rsid w:val="00D82E30"/>
    <w:rsid w:val="00D830D4"/>
    <w:rsid w:val="00D833A2"/>
    <w:rsid w:val="00D8357D"/>
    <w:rsid w:val="00D8382F"/>
    <w:rsid w:val="00D83927"/>
    <w:rsid w:val="00D84F44"/>
    <w:rsid w:val="00D852A9"/>
    <w:rsid w:val="00D85AFC"/>
    <w:rsid w:val="00D85E4F"/>
    <w:rsid w:val="00D86010"/>
    <w:rsid w:val="00D86307"/>
    <w:rsid w:val="00D86DF1"/>
    <w:rsid w:val="00D86F9F"/>
    <w:rsid w:val="00D87067"/>
    <w:rsid w:val="00D87642"/>
    <w:rsid w:val="00D87F05"/>
    <w:rsid w:val="00D902D3"/>
    <w:rsid w:val="00D90627"/>
    <w:rsid w:val="00D909A4"/>
    <w:rsid w:val="00D9219E"/>
    <w:rsid w:val="00D921CA"/>
    <w:rsid w:val="00D92645"/>
    <w:rsid w:val="00D92737"/>
    <w:rsid w:val="00D92BFA"/>
    <w:rsid w:val="00D9311A"/>
    <w:rsid w:val="00D931DB"/>
    <w:rsid w:val="00D9352B"/>
    <w:rsid w:val="00D9381B"/>
    <w:rsid w:val="00D94A62"/>
    <w:rsid w:val="00D94B12"/>
    <w:rsid w:val="00D95AEF"/>
    <w:rsid w:val="00D96337"/>
    <w:rsid w:val="00D9670C"/>
    <w:rsid w:val="00D96B93"/>
    <w:rsid w:val="00D96D38"/>
    <w:rsid w:val="00D97442"/>
    <w:rsid w:val="00D974D8"/>
    <w:rsid w:val="00D97B80"/>
    <w:rsid w:val="00DA066E"/>
    <w:rsid w:val="00DA06AA"/>
    <w:rsid w:val="00DA070A"/>
    <w:rsid w:val="00DA0D01"/>
    <w:rsid w:val="00DA0D4A"/>
    <w:rsid w:val="00DA1370"/>
    <w:rsid w:val="00DA17A6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476"/>
    <w:rsid w:val="00DA3D13"/>
    <w:rsid w:val="00DA3ED8"/>
    <w:rsid w:val="00DA47DE"/>
    <w:rsid w:val="00DA4C6A"/>
    <w:rsid w:val="00DA539C"/>
    <w:rsid w:val="00DA593A"/>
    <w:rsid w:val="00DA5D1B"/>
    <w:rsid w:val="00DA5F29"/>
    <w:rsid w:val="00DA64E8"/>
    <w:rsid w:val="00DA662E"/>
    <w:rsid w:val="00DA69E5"/>
    <w:rsid w:val="00DA6BD0"/>
    <w:rsid w:val="00DA6E27"/>
    <w:rsid w:val="00DB07CD"/>
    <w:rsid w:val="00DB11F2"/>
    <w:rsid w:val="00DB1539"/>
    <w:rsid w:val="00DB246E"/>
    <w:rsid w:val="00DB3EB4"/>
    <w:rsid w:val="00DB4CC2"/>
    <w:rsid w:val="00DB5130"/>
    <w:rsid w:val="00DB595E"/>
    <w:rsid w:val="00DB59EF"/>
    <w:rsid w:val="00DB5A65"/>
    <w:rsid w:val="00DB6033"/>
    <w:rsid w:val="00DB65E3"/>
    <w:rsid w:val="00DB6B4B"/>
    <w:rsid w:val="00DB6BD6"/>
    <w:rsid w:val="00DB6F57"/>
    <w:rsid w:val="00DB703C"/>
    <w:rsid w:val="00DB74A6"/>
    <w:rsid w:val="00DB757A"/>
    <w:rsid w:val="00DB7669"/>
    <w:rsid w:val="00DB777C"/>
    <w:rsid w:val="00DB7ABB"/>
    <w:rsid w:val="00DB7AD7"/>
    <w:rsid w:val="00DC0D38"/>
    <w:rsid w:val="00DC0D50"/>
    <w:rsid w:val="00DC1871"/>
    <w:rsid w:val="00DC1AB3"/>
    <w:rsid w:val="00DC1D4B"/>
    <w:rsid w:val="00DC1F5F"/>
    <w:rsid w:val="00DC20A1"/>
    <w:rsid w:val="00DC218B"/>
    <w:rsid w:val="00DC433A"/>
    <w:rsid w:val="00DC4BCE"/>
    <w:rsid w:val="00DC6DB7"/>
    <w:rsid w:val="00DC6F2C"/>
    <w:rsid w:val="00DC784A"/>
    <w:rsid w:val="00DC79D0"/>
    <w:rsid w:val="00DD0B3B"/>
    <w:rsid w:val="00DD0C52"/>
    <w:rsid w:val="00DD0F9E"/>
    <w:rsid w:val="00DD1290"/>
    <w:rsid w:val="00DD1325"/>
    <w:rsid w:val="00DD1B20"/>
    <w:rsid w:val="00DD2224"/>
    <w:rsid w:val="00DD3215"/>
    <w:rsid w:val="00DD34E3"/>
    <w:rsid w:val="00DD3767"/>
    <w:rsid w:val="00DD3934"/>
    <w:rsid w:val="00DD4508"/>
    <w:rsid w:val="00DD4BC4"/>
    <w:rsid w:val="00DD504B"/>
    <w:rsid w:val="00DD534B"/>
    <w:rsid w:val="00DD5AA2"/>
    <w:rsid w:val="00DD5E85"/>
    <w:rsid w:val="00DD6086"/>
    <w:rsid w:val="00DD6389"/>
    <w:rsid w:val="00DD65E6"/>
    <w:rsid w:val="00DD681A"/>
    <w:rsid w:val="00DD6D7C"/>
    <w:rsid w:val="00DD6DAB"/>
    <w:rsid w:val="00DD6E44"/>
    <w:rsid w:val="00DD76F7"/>
    <w:rsid w:val="00DE02B0"/>
    <w:rsid w:val="00DE0303"/>
    <w:rsid w:val="00DE092D"/>
    <w:rsid w:val="00DE0A06"/>
    <w:rsid w:val="00DE0BC3"/>
    <w:rsid w:val="00DE1229"/>
    <w:rsid w:val="00DE1363"/>
    <w:rsid w:val="00DE155D"/>
    <w:rsid w:val="00DE1A77"/>
    <w:rsid w:val="00DE2C58"/>
    <w:rsid w:val="00DE2F23"/>
    <w:rsid w:val="00DE3E50"/>
    <w:rsid w:val="00DE4009"/>
    <w:rsid w:val="00DE403B"/>
    <w:rsid w:val="00DE4615"/>
    <w:rsid w:val="00DE59A4"/>
    <w:rsid w:val="00DE5CA8"/>
    <w:rsid w:val="00DE5D3C"/>
    <w:rsid w:val="00DE61D5"/>
    <w:rsid w:val="00DE684B"/>
    <w:rsid w:val="00DE6940"/>
    <w:rsid w:val="00DE732B"/>
    <w:rsid w:val="00DE7FB6"/>
    <w:rsid w:val="00DF01CA"/>
    <w:rsid w:val="00DF0580"/>
    <w:rsid w:val="00DF0983"/>
    <w:rsid w:val="00DF0DCF"/>
    <w:rsid w:val="00DF104E"/>
    <w:rsid w:val="00DF1172"/>
    <w:rsid w:val="00DF204C"/>
    <w:rsid w:val="00DF24BE"/>
    <w:rsid w:val="00DF2CE1"/>
    <w:rsid w:val="00DF2E06"/>
    <w:rsid w:val="00DF31A4"/>
    <w:rsid w:val="00DF4754"/>
    <w:rsid w:val="00DF4B05"/>
    <w:rsid w:val="00DF4D66"/>
    <w:rsid w:val="00DF570D"/>
    <w:rsid w:val="00DF5AA7"/>
    <w:rsid w:val="00DF5F86"/>
    <w:rsid w:val="00DF67C0"/>
    <w:rsid w:val="00DF6A3E"/>
    <w:rsid w:val="00DF6E2B"/>
    <w:rsid w:val="00DF7411"/>
    <w:rsid w:val="00DF76A6"/>
    <w:rsid w:val="00DF7747"/>
    <w:rsid w:val="00E002B8"/>
    <w:rsid w:val="00E003CD"/>
    <w:rsid w:val="00E00422"/>
    <w:rsid w:val="00E00878"/>
    <w:rsid w:val="00E008EA"/>
    <w:rsid w:val="00E00E36"/>
    <w:rsid w:val="00E0102A"/>
    <w:rsid w:val="00E010BE"/>
    <w:rsid w:val="00E018A9"/>
    <w:rsid w:val="00E02CAE"/>
    <w:rsid w:val="00E03094"/>
    <w:rsid w:val="00E0321F"/>
    <w:rsid w:val="00E038FF"/>
    <w:rsid w:val="00E048C7"/>
    <w:rsid w:val="00E04976"/>
    <w:rsid w:val="00E0508A"/>
    <w:rsid w:val="00E056C6"/>
    <w:rsid w:val="00E05909"/>
    <w:rsid w:val="00E05C2B"/>
    <w:rsid w:val="00E063F1"/>
    <w:rsid w:val="00E06493"/>
    <w:rsid w:val="00E06D33"/>
    <w:rsid w:val="00E06E1D"/>
    <w:rsid w:val="00E07612"/>
    <w:rsid w:val="00E104C2"/>
    <w:rsid w:val="00E10891"/>
    <w:rsid w:val="00E10A39"/>
    <w:rsid w:val="00E111E4"/>
    <w:rsid w:val="00E11590"/>
    <w:rsid w:val="00E12136"/>
    <w:rsid w:val="00E12A13"/>
    <w:rsid w:val="00E135A6"/>
    <w:rsid w:val="00E137E9"/>
    <w:rsid w:val="00E14318"/>
    <w:rsid w:val="00E148EA"/>
    <w:rsid w:val="00E15186"/>
    <w:rsid w:val="00E1526A"/>
    <w:rsid w:val="00E1566A"/>
    <w:rsid w:val="00E161FE"/>
    <w:rsid w:val="00E16504"/>
    <w:rsid w:val="00E16741"/>
    <w:rsid w:val="00E168EC"/>
    <w:rsid w:val="00E16A20"/>
    <w:rsid w:val="00E17343"/>
    <w:rsid w:val="00E1764D"/>
    <w:rsid w:val="00E17D41"/>
    <w:rsid w:val="00E17E96"/>
    <w:rsid w:val="00E21505"/>
    <w:rsid w:val="00E219F1"/>
    <w:rsid w:val="00E21C45"/>
    <w:rsid w:val="00E22209"/>
    <w:rsid w:val="00E22E3F"/>
    <w:rsid w:val="00E22EE7"/>
    <w:rsid w:val="00E22F63"/>
    <w:rsid w:val="00E23031"/>
    <w:rsid w:val="00E2309B"/>
    <w:rsid w:val="00E238F8"/>
    <w:rsid w:val="00E23E97"/>
    <w:rsid w:val="00E23EE7"/>
    <w:rsid w:val="00E247F1"/>
    <w:rsid w:val="00E248E9"/>
    <w:rsid w:val="00E249C0"/>
    <w:rsid w:val="00E24C65"/>
    <w:rsid w:val="00E25812"/>
    <w:rsid w:val="00E268E5"/>
    <w:rsid w:val="00E26E18"/>
    <w:rsid w:val="00E26EE7"/>
    <w:rsid w:val="00E275BB"/>
    <w:rsid w:val="00E277BF"/>
    <w:rsid w:val="00E27A68"/>
    <w:rsid w:val="00E27FBA"/>
    <w:rsid w:val="00E3061D"/>
    <w:rsid w:val="00E3065F"/>
    <w:rsid w:val="00E3074C"/>
    <w:rsid w:val="00E30D07"/>
    <w:rsid w:val="00E30FF4"/>
    <w:rsid w:val="00E326CD"/>
    <w:rsid w:val="00E32A3F"/>
    <w:rsid w:val="00E32CFA"/>
    <w:rsid w:val="00E32DC8"/>
    <w:rsid w:val="00E32E56"/>
    <w:rsid w:val="00E33000"/>
    <w:rsid w:val="00E338F7"/>
    <w:rsid w:val="00E33E3B"/>
    <w:rsid w:val="00E33FEB"/>
    <w:rsid w:val="00E34229"/>
    <w:rsid w:val="00E342E4"/>
    <w:rsid w:val="00E34344"/>
    <w:rsid w:val="00E36B38"/>
    <w:rsid w:val="00E36D01"/>
    <w:rsid w:val="00E37F82"/>
    <w:rsid w:val="00E407E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4AF4"/>
    <w:rsid w:val="00E4539D"/>
    <w:rsid w:val="00E45578"/>
    <w:rsid w:val="00E456BB"/>
    <w:rsid w:val="00E4581B"/>
    <w:rsid w:val="00E464B3"/>
    <w:rsid w:val="00E46549"/>
    <w:rsid w:val="00E465F9"/>
    <w:rsid w:val="00E467FF"/>
    <w:rsid w:val="00E4727A"/>
    <w:rsid w:val="00E47966"/>
    <w:rsid w:val="00E47A2A"/>
    <w:rsid w:val="00E504FD"/>
    <w:rsid w:val="00E505FA"/>
    <w:rsid w:val="00E50F9C"/>
    <w:rsid w:val="00E51ED4"/>
    <w:rsid w:val="00E52B26"/>
    <w:rsid w:val="00E52DD3"/>
    <w:rsid w:val="00E532E5"/>
    <w:rsid w:val="00E53609"/>
    <w:rsid w:val="00E54424"/>
    <w:rsid w:val="00E545FB"/>
    <w:rsid w:val="00E547E8"/>
    <w:rsid w:val="00E5551C"/>
    <w:rsid w:val="00E55BE2"/>
    <w:rsid w:val="00E55ECF"/>
    <w:rsid w:val="00E56097"/>
    <w:rsid w:val="00E567A7"/>
    <w:rsid w:val="00E56A46"/>
    <w:rsid w:val="00E5703A"/>
    <w:rsid w:val="00E57EBD"/>
    <w:rsid w:val="00E609C0"/>
    <w:rsid w:val="00E60CC3"/>
    <w:rsid w:val="00E60D5B"/>
    <w:rsid w:val="00E61216"/>
    <w:rsid w:val="00E612F0"/>
    <w:rsid w:val="00E626B8"/>
    <w:rsid w:val="00E62A0C"/>
    <w:rsid w:val="00E6300E"/>
    <w:rsid w:val="00E632A8"/>
    <w:rsid w:val="00E635D4"/>
    <w:rsid w:val="00E64258"/>
    <w:rsid w:val="00E645EB"/>
    <w:rsid w:val="00E651C2"/>
    <w:rsid w:val="00E65573"/>
    <w:rsid w:val="00E66520"/>
    <w:rsid w:val="00E66A30"/>
    <w:rsid w:val="00E66C2C"/>
    <w:rsid w:val="00E6727D"/>
    <w:rsid w:val="00E672FB"/>
    <w:rsid w:val="00E673F8"/>
    <w:rsid w:val="00E676DF"/>
    <w:rsid w:val="00E702C5"/>
    <w:rsid w:val="00E708B1"/>
    <w:rsid w:val="00E70EA0"/>
    <w:rsid w:val="00E70EFF"/>
    <w:rsid w:val="00E710B8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54B9"/>
    <w:rsid w:val="00E75C30"/>
    <w:rsid w:val="00E762F4"/>
    <w:rsid w:val="00E76387"/>
    <w:rsid w:val="00E764F6"/>
    <w:rsid w:val="00E766EC"/>
    <w:rsid w:val="00E76775"/>
    <w:rsid w:val="00E76C3C"/>
    <w:rsid w:val="00E774E6"/>
    <w:rsid w:val="00E775A0"/>
    <w:rsid w:val="00E8158A"/>
    <w:rsid w:val="00E8195E"/>
    <w:rsid w:val="00E81EE4"/>
    <w:rsid w:val="00E82365"/>
    <w:rsid w:val="00E8244C"/>
    <w:rsid w:val="00E82DE4"/>
    <w:rsid w:val="00E838A9"/>
    <w:rsid w:val="00E83AEB"/>
    <w:rsid w:val="00E8431A"/>
    <w:rsid w:val="00E843D1"/>
    <w:rsid w:val="00E84973"/>
    <w:rsid w:val="00E84AC7"/>
    <w:rsid w:val="00E84F94"/>
    <w:rsid w:val="00E861C1"/>
    <w:rsid w:val="00E8680C"/>
    <w:rsid w:val="00E86AB3"/>
    <w:rsid w:val="00E8726E"/>
    <w:rsid w:val="00E90032"/>
    <w:rsid w:val="00E9080E"/>
    <w:rsid w:val="00E90883"/>
    <w:rsid w:val="00E90BBB"/>
    <w:rsid w:val="00E90E23"/>
    <w:rsid w:val="00E915C6"/>
    <w:rsid w:val="00E92363"/>
    <w:rsid w:val="00E9245E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AD"/>
    <w:rsid w:val="00E973B9"/>
    <w:rsid w:val="00E97822"/>
    <w:rsid w:val="00E97EE3"/>
    <w:rsid w:val="00EA01FE"/>
    <w:rsid w:val="00EA29E6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73A9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3DA3"/>
    <w:rsid w:val="00EB404F"/>
    <w:rsid w:val="00EB427A"/>
    <w:rsid w:val="00EB4E7E"/>
    <w:rsid w:val="00EB5019"/>
    <w:rsid w:val="00EB5110"/>
    <w:rsid w:val="00EB54F5"/>
    <w:rsid w:val="00EB5B1A"/>
    <w:rsid w:val="00EB5CB0"/>
    <w:rsid w:val="00EB64A2"/>
    <w:rsid w:val="00EB6931"/>
    <w:rsid w:val="00EB7698"/>
    <w:rsid w:val="00EB7A62"/>
    <w:rsid w:val="00EB7AF9"/>
    <w:rsid w:val="00EB7F2C"/>
    <w:rsid w:val="00EC01CD"/>
    <w:rsid w:val="00EC021E"/>
    <w:rsid w:val="00EC0515"/>
    <w:rsid w:val="00EC0A16"/>
    <w:rsid w:val="00EC1D37"/>
    <w:rsid w:val="00EC2508"/>
    <w:rsid w:val="00EC2596"/>
    <w:rsid w:val="00EC2BA3"/>
    <w:rsid w:val="00EC39B0"/>
    <w:rsid w:val="00EC464F"/>
    <w:rsid w:val="00EC480E"/>
    <w:rsid w:val="00EC5010"/>
    <w:rsid w:val="00EC5262"/>
    <w:rsid w:val="00EC54BE"/>
    <w:rsid w:val="00EC5CE8"/>
    <w:rsid w:val="00EC5D17"/>
    <w:rsid w:val="00EC5E7A"/>
    <w:rsid w:val="00EC66A5"/>
    <w:rsid w:val="00EC6CDB"/>
    <w:rsid w:val="00EC6E93"/>
    <w:rsid w:val="00EC79E0"/>
    <w:rsid w:val="00EC7E09"/>
    <w:rsid w:val="00ED093B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40D5"/>
    <w:rsid w:val="00ED4664"/>
    <w:rsid w:val="00ED4680"/>
    <w:rsid w:val="00ED4B59"/>
    <w:rsid w:val="00ED4BE6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A15"/>
    <w:rsid w:val="00EE0A6C"/>
    <w:rsid w:val="00EE0A8B"/>
    <w:rsid w:val="00EE16CA"/>
    <w:rsid w:val="00EE1B6E"/>
    <w:rsid w:val="00EE2AEA"/>
    <w:rsid w:val="00EE2D1D"/>
    <w:rsid w:val="00EE2ED8"/>
    <w:rsid w:val="00EE3A7D"/>
    <w:rsid w:val="00EE3AEE"/>
    <w:rsid w:val="00EE4C1A"/>
    <w:rsid w:val="00EE4F82"/>
    <w:rsid w:val="00EE5626"/>
    <w:rsid w:val="00EE565A"/>
    <w:rsid w:val="00EE5AD4"/>
    <w:rsid w:val="00EE6370"/>
    <w:rsid w:val="00EE686B"/>
    <w:rsid w:val="00EE68FE"/>
    <w:rsid w:val="00EE6D10"/>
    <w:rsid w:val="00EE724C"/>
    <w:rsid w:val="00EF04E6"/>
    <w:rsid w:val="00EF05A9"/>
    <w:rsid w:val="00EF0B3B"/>
    <w:rsid w:val="00EF12B3"/>
    <w:rsid w:val="00EF1418"/>
    <w:rsid w:val="00EF1C49"/>
    <w:rsid w:val="00EF1E60"/>
    <w:rsid w:val="00EF221B"/>
    <w:rsid w:val="00EF249B"/>
    <w:rsid w:val="00EF3548"/>
    <w:rsid w:val="00EF4086"/>
    <w:rsid w:val="00EF4831"/>
    <w:rsid w:val="00EF4951"/>
    <w:rsid w:val="00EF4A2C"/>
    <w:rsid w:val="00EF6922"/>
    <w:rsid w:val="00EF7798"/>
    <w:rsid w:val="00F003B7"/>
    <w:rsid w:val="00F00A1C"/>
    <w:rsid w:val="00F00E25"/>
    <w:rsid w:val="00F012C7"/>
    <w:rsid w:val="00F0172B"/>
    <w:rsid w:val="00F02400"/>
    <w:rsid w:val="00F0284B"/>
    <w:rsid w:val="00F03734"/>
    <w:rsid w:val="00F038B6"/>
    <w:rsid w:val="00F03D29"/>
    <w:rsid w:val="00F03EAC"/>
    <w:rsid w:val="00F0438B"/>
    <w:rsid w:val="00F043B6"/>
    <w:rsid w:val="00F04730"/>
    <w:rsid w:val="00F061F9"/>
    <w:rsid w:val="00F062DA"/>
    <w:rsid w:val="00F06896"/>
    <w:rsid w:val="00F06C07"/>
    <w:rsid w:val="00F0701D"/>
    <w:rsid w:val="00F073AB"/>
    <w:rsid w:val="00F0787B"/>
    <w:rsid w:val="00F07AE3"/>
    <w:rsid w:val="00F114B8"/>
    <w:rsid w:val="00F1150C"/>
    <w:rsid w:val="00F11A9F"/>
    <w:rsid w:val="00F11C61"/>
    <w:rsid w:val="00F11CC0"/>
    <w:rsid w:val="00F11D64"/>
    <w:rsid w:val="00F11EAA"/>
    <w:rsid w:val="00F11FB4"/>
    <w:rsid w:val="00F11FD1"/>
    <w:rsid w:val="00F1212F"/>
    <w:rsid w:val="00F12426"/>
    <w:rsid w:val="00F13825"/>
    <w:rsid w:val="00F14411"/>
    <w:rsid w:val="00F1470D"/>
    <w:rsid w:val="00F1553A"/>
    <w:rsid w:val="00F1679B"/>
    <w:rsid w:val="00F172D1"/>
    <w:rsid w:val="00F17A37"/>
    <w:rsid w:val="00F20082"/>
    <w:rsid w:val="00F202C0"/>
    <w:rsid w:val="00F20A81"/>
    <w:rsid w:val="00F20D31"/>
    <w:rsid w:val="00F20F75"/>
    <w:rsid w:val="00F222FB"/>
    <w:rsid w:val="00F22A2E"/>
    <w:rsid w:val="00F232FF"/>
    <w:rsid w:val="00F234ED"/>
    <w:rsid w:val="00F24293"/>
    <w:rsid w:val="00F24A68"/>
    <w:rsid w:val="00F2616B"/>
    <w:rsid w:val="00F267E9"/>
    <w:rsid w:val="00F271CF"/>
    <w:rsid w:val="00F27EB8"/>
    <w:rsid w:val="00F27EF5"/>
    <w:rsid w:val="00F303E2"/>
    <w:rsid w:val="00F30AAB"/>
    <w:rsid w:val="00F310EC"/>
    <w:rsid w:val="00F311B3"/>
    <w:rsid w:val="00F31F18"/>
    <w:rsid w:val="00F32087"/>
    <w:rsid w:val="00F325C3"/>
    <w:rsid w:val="00F32CE4"/>
    <w:rsid w:val="00F32F43"/>
    <w:rsid w:val="00F331FF"/>
    <w:rsid w:val="00F3354A"/>
    <w:rsid w:val="00F33B4F"/>
    <w:rsid w:val="00F33DF6"/>
    <w:rsid w:val="00F342F8"/>
    <w:rsid w:val="00F34786"/>
    <w:rsid w:val="00F35981"/>
    <w:rsid w:val="00F35DDA"/>
    <w:rsid w:val="00F35FB8"/>
    <w:rsid w:val="00F36457"/>
    <w:rsid w:val="00F3675C"/>
    <w:rsid w:val="00F36778"/>
    <w:rsid w:val="00F36A24"/>
    <w:rsid w:val="00F36DF1"/>
    <w:rsid w:val="00F36E64"/>
    <w:rsid w:val="00F372A0"/>
    <w:rsid w:val="00F37753"/>
    <w:rsid w:val="00F37A25"/>
    <w:rsid w:val="00F404F0"/>
    <w:rsid w:val="00F405B8"/>
    <w:rsid w:val="00F40602"/>
    <w:rsid w:val="00F4072A"/>
    <w:rsid w:val="00F411D5"/>
    <w:rsid w:val="00F41399"/>
    <w:rsid w:val="00F41B95"/>
    <w:rsid w:val="00F41BEB"/>
    <w:rsid w:val="00F4279B"/>
    <w:rsid w:val="00F42FDB"/>
    <w:rsid w:val="00F4400B"/>
    <w:rsid w:val="00F4543F"/>
    <w:rsid w:val="00F45F80"/>
    <w:rsid w:val="00F46FBA"/>
    <w:rsid w:val="00F47793"/>
    <w:rsid w:val="00F47871"/>
    <w:rsid w:val="00F47BD8"/>
    <w:rsid w:val="00F50706"/>
    <w:rsid w:val="00F50725"/>
    <w:rsid w:val="00F510DE"/>
    <w:rsid w:val="00F51295"/>
    <w:rsid w:val="00F513B0"/>
    <w:rsid w:val="00F516FB"/>
    <w:rsid w:val="00F51983"/>
    <w:rsid w:val="00F51FC9"/>
    <w:rsid w:val="00F52129"/>
    <w:rsid w:val="00F5269A"/>
    <w:rsid w:val="00F537B8"/>
    <w:rsid w:val="00F53DF1"/>
    <w:rsid w:val="00F54541"/>
    <w:rsid w:val="00F54A63"/>
    <w:rsid w:val="00F54C89"/>
    <w:rsid w:val="00F54CE3"/>
    <w:rsid w:val="00F55669"/>
    <w:rsid w:val="00F55A51"/>
    <w:rsid w:val="00F55BC7"/>
    <w:rsid w:val="00F55EB9"/>
    <w:rsid w:val="00F5637F"/>
    <w:rsid w:val="00F56BD9"/>
    <w:rsid w:val="00F5779A"/>
    <w:rsid w:val="00F5779C"/>
    <w:rsid w:val="00F5780A"/>
    <w:rsid w:val="00F578C0"/>
    <w:rsid w:val="00F57A1C"/>
    <w:rsid w:val="00F60098"/>
    <w:rsid w:val="00F60106"/>
    <w:rsid w:val="00F60C0B"/>
    <w:rsid w:val="00F6138E"/>
    <w:rsid w:val="00F6175A"/>
    <w:rsid w:val="00F62164"/>
    <w:rsid w:val="00F623E2"/>
    <w:rsid w:val="00F62757"/>
    <w:rsid w:val="00F627F2"/>
    <w:rsid w:val="00F62CDB"/>
    <w:rsid w:val="00F6361D"/>
    <w:rsid w:val="00F63753"/>
    <w:rsid w:val="00F63F72"/>
    <w:rsid w:val="00F6434D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7C5"/>
    <w:rsid w:val="00F70825"/>
    <w:rsid w:val="00F717A1"/>
    <w:rsid w:val="00F72904"/>
    <w:rsid w:val="00F729DD"/>
    <w:rsid w:val="00F72B62"/>
    <w:rsid w:val="00F73A6B"/>
    <w:rsid w:val="00F73C49"/>
    <w:rsid w:val="00F73DDA"/>
    <w:rsid w:val="00F74332"/>
    <w:rsid w:val="00F74511"/>
    <w:rsid w:val="00F746B7"/>
    <w:rsid w:val="00F74DA0"/>
    <w:rsid w:val="00F74F59"/>
    <w:rsid w:val="00F7571E"/>
    <w:rsid w:val="00F75803"/>
    <w:rsid w:val="00F759A5"/>
    <w:rsid w:val="00F764EA"/>
    <w:rsid w:val="00F765AE"/>
    <w:rsid w:val="00F7693F"/>
    <w:rsid w:val="00F77275"/>
    <w:rsid w:val="00F77874"/>
    <w:rsid w:val="00F77F95"/>
    <w:rsid w:val="00F80D84"/>
    <w:rsid w:val="00F812E6"/>
    <w:rsid w:val="00F817AA"/>
    <w:rsid w:val="00F81E77"/>
    <w:rsid w:val="00F81E98"/>
    <w:rsid w:val="00F821C9"/>
    <w:rsid w:val="00F824F2"/>
    <w:rsid w:val="00F82BEE"/>
    <w:rsid w:val="00F8490C"/>
    <w:rsid w:val="00F84A0B"/>
    <w:rsid w:val="00F84EEC"/>
    <w:rsid w:val="00F852C8"/>
    <w:rsid w:val="00F8586B"/>
    <w:rsid w:val="00F85914"/>
    <w:rsid w:val="00F85A4B"/>
    <w:rsid w:val="00F860E7"/>
    <w:rsid w:val="00F8719F"/>
    <w:rsid w:val="00F8726A"/>
    <w:rsid w:val="00F873E2"/>
    <w:rsid w:val="00F87723"/>
    <w:rsid w:val="00F8774B"/>
    <w:rsid w:val="00F87E1E"/>
    <w:rsid w:val="00F87EF7"/>
    <w:rsid w:val="00F87FA5"/>
    <w:rsid w:val="00F90405"/>
    <w:rsid w:val="00F90E00"/>
    <w:rsid w:val="00F90E8C"/>
    <w:rsid w:val="00F912E7"/>
    <w:rsid w:val="00F91892"/>
    <w:rsid w:val="00F91B90"/>
    <w:rsid w:val="00F920EB"/>
    <w:rsid w:val="00F9276A"/>
    <w:rsid w:val="00F928F1"/>
    <w:rsid w:val="00F92C9E"/>
    <w:rsid w:val="00F92EFC"/>
    <w:rsid w:val="00F9319E"/>
    <w:rsid w:val="00F93E32"/>
    <w:rsid w:val="00F944FA"/>
    <w:rsid w:val="00F94BC4"/>
    <w:rsid w:val="00F95E5A"/>
    <w:rsid w:val="00F9694E"/>
    <w:rsid w:val="00F97135"/>
    <w:rsid w:val="00F97BA1"/>
    <w:rsid w:val="00FA0162"/>
    <w:rsid w:val="00FA0969"/>
    <w:rsid w:val="00FA0A02"/>
    <w:rsid w:val="00FA0B6A"/>
    <w:rsid w:val="00FA0FD1"/>
    <w:rsid w:val="00FA104E"/>
    <w:rsid w:val="00FA181C"/>
    <w:rsid w:val="00FA22AD"/>
    <w:rsid w:val="00FA27FB"/>
    <w:rsid w:val="00FA2986"/>
    <w:rsid w:val="00FA323E"/>
    <w:rsid w:val="00FA42F1"/>
    <w:rsid w:val="00FA4952"/>
    <w:rsid w:val="00FA5636"/>
    <w:rsid w:val="00FA636A"/>
    <w:rsid w:val="00FA6B1F"/>
    <w:rsid w:val="00FA6C1B"/>
    <w:rsid w:val="00FA7154"/>
    <w:rsid w:val="00FA749A"/>
    <w:rsid w:val="00FA764C"/>
    <w:rsid w:val="00FB0619"/>
    <w:rsid w:val="00FB0C2E"/>
    <w:rsid w:val="00FB1C01"/>
    <w:rsid w:val="00FB1C55"/>
    <w:rsid w:val="00FB1DA0"/>
    <w:rsid w:val="00FB1F29"/>
    <w:rsid w:val="00FB2127"/>
    <w:rsid w:val="00FB344E"/>
    <w:rsid w:val="00FB3AC8"/>
    <w:rsid w:val="00FB4E39"/>
    <w:rsid w:val="00FB5CB9"/>
    <w:rsid w:val="00FC0227"/>
    <w:rsid w:val="00FC0AAF"/>
    <w:rsid w:val="00FC0B23"/>
    <w:rsid w:val="00FC0BA1"/>
    <w:rsid w:val="00FC109B"/>
    <w:rsid w:val="00FC13F4"/>
    <w:rsid w:val="00FC15AA"/>
    <w:rsid w:val="00FC1799"/>
    <w:rsid w:val="00FC1DB5"/>
    <w:rsid w:val="00FC25B4"/>
    <w:rsid w:val="00FC2A60"/>
    <w:rsid w:val="00FC3095"/>
    <w:rsid w:val="00FC32B7"/>
    <w:rsid w:val="00FC3E84"/>
    <w:rsid w:val="00FC3F38"/>
    <w:rsid w:val="00FC40DB"/>
    <w:rsid w:val="00FC4EB8"/>
    <w:rsid w:val="00FC50F4"/>
    <w:rsid w:val="00FC52F3"/>
    <w:rsid w:val="00FC53A0"/>
    <w:rsid w:val="00FC5C76"/>
    <w:rsid w:val="00FC637B"/>
    <w:rsid w:val="00FC65D0"/>
    <w:rsid w:val="00FC697C"/>
    <w:rsid w:val="00FC76AE"/>
    <w:rsid w:val="00FC7C96"/>
    <w:rsid w:val="00FC7FCA"/>
    <w:rsid w:val="00FD0482"/>
    <w:rsid w:val="00FD0B0D"/>
    <w:rsid w:val="00FD0FD5"/>
    <w:rsid w:val="00FD133D"/>
    <w:rsid w:val="00FD13BF"/>
    <w:rsid w:val="00FD146E"/>
    <w:rsid w:val="00FD147D"/>
    <w:rsid w:val="00FD14A9"/>
    <w:rsid w:val="00FD187F"/>
    <w:rsid w:val="00FD1D3C"/>
    <w:rsid w:val="00FD251F"/>
    <w:rsid w:val="00FD2532"/>
    <w:rsid w:val="00FD3E4B"/>
    <w:rsid w:val="00FD585A"/>
    <w:rsid w:val="00FD5900"/>
    <w:rsid w:val="00FD62F8"/>
    <w:rsid w:val="00FD6809"/>
    <w:rsid w:val="00FD68E9"/>
    <w:rsid w:val="00FD6FF6"/>
    <w:rsid w:val="00FD72D8"/>
    <w:rsid w:val="00FD74F7"/>
    <w:rsid w:val="00FD7694"/>
    <w:rsid w:val="00FD7991"/>
    <w:rsid w:val="00FE0240"/>
    <w:rsid w:val="00FE03F5"/>
    <w:rsid w:val="00FE0E09"/>
    <w:rsid w:val="00FE10DB"/>
    <w:rsid w:val="00FE164A"/>
    <w:rsid w:val="00FE171F"/>
    <w:rsid w:val="00FE1E30"/>
    <w:rsid w:val="00FE2094"/>
    <w:rsid w:val="00FE232B"/>
    <w:rsid w:val="00FE2463"/>
    <w:rsid w:val="00FE2DA0"/>
    <w:rsid w:val="00FE3801"/>
    <w:rsid w:val="00FE3CAF"/>
    <w:rsid w:val="00FE4158"/>
    <w:rsid w:val="00FE4B5D"/>
    <w:rsid w:val="00FE514A"/>
    <w:rsid w:val="00FE515C"/>
    <w:rsid w:val="00FE57F6"/>
    <w:rsid w:val="00FE70F1"/>
    <w:rsid w:val="00FE7727"/>
    <w:rsid w:val="00FF1A64"/>
    <w:rsid w:val="00FF1B7C"/>
    <w:rsid w:val="00FF1F97"/>
    <w:rsid w:val="00FF2163"/>
    <w:rsid w:val="00FF24F3"/>
    <w:rsid w:val="00FF32D1"/>
    <w:rsid w:val="00FF3498"/>
    <w:rsid w:val="00FF3880"/>
    <w:rsid w:val="00FF3AA2"/>
    <w:rsid w:val="00FF4B68"/>
    <w:rsid w:val="00FF4FAA"/>
    <w:rsid w:val="00FF5BFC"/>
    <w:rsid w:val="00FF63C0"/>
    <w:rsid w:val="00FF667A"/>
    <w:rsid w:val="00FF675A"/>
    <w:rsid w:val="00FF69C6"/>
    <w:rsid w:val="00FF6D12"/>
    <w:rsid w:val="00FF7CE1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8C47D25"/>
    <w:rsid w:val="2915589E"/>
    <w:rsid w:val="29770A0D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8"/>
    <o:shapelayout v:ext="edit">
      <o:idmap v:ext="edit" data="2"/>
    </o:shapelayout>
  </w:shapeDefaults>
  <w:decimalSymbol w:val="."/>
  <w:listSeparator w:val=","/>
  <w14:docId w14:val="72DBCE9C"/>
  <w15:docId w15:val="{3D843757-15DC-440C-9B4E-6DCC90FA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4970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Heading3">
    <w:name w:val="heading 3"/>
    <w:basedOn w:val="Heading1"/>
    <w:next w:val="Normal"/>
    <w:link w:val="Heading3Char"/>
    <w:qFormat/>
    <w:pPr>
      <w:numPr>
        <w:ilvl w:val="2"/>
      </w:numPr>
      <w:ind w:left="0"/>
      <w:outlineLvl w:val="2"/>
    </w:pPr>
    <w:rPr>
      <w:rFonts w:eastAsia="SimHei"/>
      <w:sz w:val="28"/>
      <w:szCs w:val="32"/>
    </w:rPr>
  </w:style>
  <w:style w:type="paragraph" w:styleId="Heading4">
    <w:name w:val="heading 4"/>
    <w:basedOn w:val="Heading1"/>
    <w:next w:val="Normal"/>
    <w:link w:val="Heading4Char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Heading5">
    <w:name w:val="heading 5"/>
    <w:basedOn w:val="Normal"/>
    <w:next w:val="Normal"/>
    <w:link w:val="Heading5Char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Heading6">
    <w:name w:val="heading 6"/>
    <w:basedOn w:val="Normal"/>
    <w:next w:val="Normal"/>
    <w:link w:val="Heading6Char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List3">
    <w:name w:val="List 3"/>
    <w:basedOn w:val="Normal"/>
    <w:qFormat/>
    <w:pPr>
      <w:adjustRightInd w:val="0"/>
      <w:ind w:leftChars="400" w:left="100" w:hangingChars="200" w:hanging="200"/>
    </w:pPr>
  </w:style>
  <w:style w:type="paragraph" w:styleId="TOC7">
    <w:name w:val="toc 7"/>
    <w:basedOn w:val="Normal"/>
    <w:next w:val="Normal"/>
    <w:uiPriority w:val="39"/>
    <w:qFormat/>
    <w:pPr>
      <w:adjustRightInd w:val="0"/>
      <w:ind w:leftChars="1200" w:left="2520"/>
    </w:pPr>
  </w:style>
  <w:style w:type="paragraph" w:styleId="ListNumber2">
    <w:name w:val="List Number 2"/>
    <w:basedOn w:val="Normal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TableofAuthorities">
    <w:name w:val="table of authorities"/>
    <w:basedOn w:val="Normal"/>
    <w:next w:val="Normal"/>
    <w:semiHidden/>
    <w:qFormat/>
    <w:pPr>
      <w:adjustRightInd w:val="0"/>
      <w:ind w:leftChars="200" w:left="420"/>
    </w:pPr>
  </w:style>
  <w:style w:type="paragraph" w:styleId="NoteHeading">
    <w:name w:val="Note Heading"/>
    <w:basedOn w:val="Normal"/>
    <w:next w:val="Normal"/>
    <w:link w:val="NoteHeadingChar"/>
    <w:qFormat/>
    <w:pPr>
      <w:adjustRightInd w:val="0"/>
      <w:jc w:val="center"/>
    </w:pPr>
    <w:rPr>
      <w:lang w:val="zh-CN"/>
    </w:rPr>
  </w:style>
  <w:style w:type="paragraph" w:styleId="ListBullet4">
    <w:name w:val="List Bullet 4"/>
    <w:basedOn w:val="Normal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Index8">
    <w:name w:val="index 8"/>
    <w:basedOn w:val="Normal"/>
    <w:next w:val="Normal"/>
    <w:semiHidden/>
    <w:qFormat/>
    <w:pPr>
      <w:adjustRightInd w:val="0"/>
      <w:ind w:leftChars="1400" w:left="1400"/>
    </w:pPr>
  </w:style>
  <w:style w:type="paragraph" w:styleId="E-mailSignature">
    <w:name w:val="E-mail Signature"/>
    <w:basedOn w:val="Normal"/>
    <w:link w:val="E-mailSignatureChar"/>
    <w:qFormat/>
    <w:pPr>
      <w:adjustRightInd w:val="0"/>
    </w:pPr>
    <w:rPr>
      <w:lang w:val="zh-CN"/>
    </w:rPr>
  </w:style>
  <w:style w:type="paragraph" w:styleId="ListNumber">
    <w:name w:val="List Number"/>
    <w:basedOn w:val="Normal"/>
    <w:qFormat/>
    <w:pPr>
      <w:adjustRightInd w:val="0"/>
    </w:pPr>
  </w:style>
  <w:style w:type="paragraph" w:styleId="NormalIndent">
    <w:name w:val="Normal Indent"/>
    <w:basedOn w:val="Normal"/>
    <w:qFormat/>
    <w:pPr>
      <w:adjustRightInd w:val="0"/>
      <w:ind w:firstLine="420"/>
    </w:pPr>
  </w:style>
  <w:style w:type="paragraph" w:styleId="Caption">
    <w:name w:val="caption"/>
    <w:basedOn w:val="Normal"/>
    <w:next w:val="Normal"/>
    <w:link w:val="CaptionChar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Index5">
    <w:name w:val="index 5"/>
    <w:basedOn w:val="Normal"/>
    <w:next w:val="Normal"/>
    <w:semiHidden/>
    <w:qFormat/>
    <w:pPr>
      <w:adjustRightInd w:val="0"/>
      <w:ind w:leftChars="800" w:left="800"/>
    </w:pPr>
  </w:style>
  <w:style w:type="paragraph" w:styleId="ListBullet">
    <w:name w:val="List Bullet"/>
    <w:basedOn w:val="Normal"/>
    <w:qFormat/>
    <w:pPr>
      <w:tabs>
        <w:tab w:val="left" w:pos="360"/>
      </w:tabs>
      <w:adjustRightInd w:val="0"/>
      <w:ind w:left="360" w:hangingChars="200" w:hanging="360"/>
    </w:pPr>
  </w:style>
  <w:style w:type="paragraph" w:styleId="EnvelopeAddress">
    <w:name w:val="envelope address"/>
    <w:basedOn w:val="Normal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DocumentMap">
    <w:name w:val="Document Map"/>
    <w:basedOn w:val="Normal"/>
    <w:link w:val="DocumentMapChar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TOAHeading">
    <w:name w:val="toa heading"/>
    <w:basedOn w:val="Normal"/>
    <w:next w:val="Normal"/>
    <w:semiHidden/>
    <w:qFormat/>
    <w:pPr>
      <w:adjustRightInd w:val="0"/>
      <w:spacing w:before="120"/>
    </w:pPr>
    <w:rPr>
      <w:rFonts w:cs="Arial"/>
      <w:sz w:val="24"/>
    </w:rPr>
  </w:style>
  <w:style w:type="paragraph" w:styleId="CommentText">
    <w:name w:val="annotation text"/>
    <w:basedOn w:val="Normal"/>
    <w:link w:val="CommentTextChar"/>
    <w:uiPriority w:val="99"/>
    <w:qFormat/>
    <w:pPr>
      <w:adjustRightInd w:val="0"/>
      <w:jc w:val="left"/>
    </w:pPr>
    <w:rPr>
      <w:lang w:val="zh-CN"/>
    </w:rPr>
  </w:style>
  <w:style w:type="paragraph" w:styleId="Index6">
    <w:name w:val="index 6"/>
    <w:basedOn w:val="Normal"/>
    <w:next w:val="Normal"/>
    <w:semiHidden/>
    <w:qFormat/>
    <w:pPr>
      <w:adjustRightInd w:val="0"/>
      <w:ind w:leftChars="1000" w:left="1000"/>
    </w:pPr>
  </w:style>
  <w:style w:type="paragraph" w:styleId="Salutation">
    <w:name w:val="Salutation"/>
    <w:basedOn w:val="Normal"/>
    <w:next w:val="Normal"/>
    <w:link w:val="SalutationChar"/>
    <w:qFormat/>
    <w:pPr>
      <w:adjustRightInd w:val="0"/>
    </w:pPr>
    <w:rPr>
      <w:lang w:val="zh-CN"/>
    </w:rPr>
  </w:style>
  <w:style w:type="paragraph" w:styleId="BodyText3">
    <w:name w:val="Body Text 3"/>
    <w:basedOn w:val="Normal"/>
    <w:link w:val="BodyText3Char"/>
    <w:qFormat/>
    <w:pPr>
      <w:adjustRightInd w:val="0"/>
      <w:spacing w:after="120"/>
    </w:pPr>
    <w:rPr>
      <w:sz w:val="16"/>
      <w:szCs w:val="16"/>
      <w:lang w:val="zh-CN"/>
    </w:rPr>
  </w:style>
  <w:style w:type="paragraph" w:styleId="Closing">
    <w:name w:val="Closing"/>
    <w:basedOn w:val="Normal"/>
    <w:link w:val="ClosingChar"/>
    <w:qFormat/>
    <w:pPr>
      <w:adjustRightInd w:val="0"/>
      <w:ind w:leftChars="2100" w:left="100"/>
    </w:pPr>
    <w:rPr>
      <w:lang w:val="zh-CN"/>
    </w:rPr>
  </w:style>
  <w:style w:type="paragraph" w:styleId="ListBullet3">
    <w:name w:val="List Bullet 3"/>
    <w:basedOn w:val="Normal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BodyText">
    <w:name w:val="Body Text"/>
    <w:basedOn w:val="Normal"/>
    <w:link w:val="BodyTextChar"/>
    <w:qFormat/>
    <w:pPr>
      <w:adjustRightInd w:val="0"/>
      <w:spacing w:after="120"/>
    </w:pPr>
    <w:rPr>
      <w:lang w:val="zh-CN"/>
    </w:rPr>
  </w:style>
  <w:style w:type="paragraph" w:styleId="BodyTextIndent">
    <w:name w:val="Body Text Indent"/>
    <w:basedOn w:val="Normal"/>
    <w:link w:val="BodyTextIndentChar"/>
    <w:qFormat/>
    <w:pPr>
      <w:adjustRightInd w:val="0"/>
      <w:spacing w:after="120"/>
      <w:ind w:leftChars="200" w:left="420"/>
    </w:pPr>
    <w:rPr>
      <w:lang w:val="zh-CN"/>
    </w:rPr>
  </w:style>
  <w:style w:type="paragraph" w:styleId="ListNumber3">
    <w:name w:val="List Number 3"/>
    <w:basedOn w:val="Normal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List2">
    <w:name w:val="List 2"/>
    <w:basedOn w:val="Normal"/>
    <w:qFormat/>
    <w:pPr>
      <w:adjustRightInd w:val="0"/>
      <w:ind w:leftChars="200" w:left="100" w:hangingChars="200" w:hanging="200"/>
    </w:pPr>
  </w:style>
  <w:style w:type="paragraph" w:styleId="ListContinue">
    <w:name w:val="List Continue"/>
    <w:basedOn w:val="Normal"/>
    <w:qFormat/>
    <w:pPr>
      <w:adjustRightInd w:val="0"/>
      <w:spacing w:after="120"/>
      <w:ind w:leftChars="200" w:left="420"/>
    </w:pPr>
  </w:style>
  <w:style w:type="paragraph" w:styleId="BlockText">
    <w:name w:val="Block Text"/>
    <w:basedOn w:val="Normal"/>
    <w:qFormat/>
    <w:pPr>
      <w:adjustRightInd w:val="0"/>
      <w:spacing w:after="120"/>
      <w:ind w:leftChars="700" w:left="1440" w:rightChars="700" w:right="1440"/>
    </w:pPr>
  </w:style>
  <w:style w:type="paragraph" w:styleId="ListBullet2">
    <w:name w:val="List Bullet 2"/>
    <w:basedOn w:val="Normal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Address">
    <w:name w:val="HTML Address"/>
    <w:basedOn w:val="Normal"/>
    <w:link w:val="HTMLAddressChar"/>
    <w:qFormat/>
    <w:pPr>
      <w:adjustRightInd w:val="0"/>
    </w:pPr>
    <w:rPr>
      <w:i/>
      <w:iCs/>
      <w:lang w:val="zh-CN"/>
    </w:rPr>
  </w:style>
  <w:style w:type="paragraph" w:styleId="Index4">
    <w:name w:val="index 4"/>
    <w:basedOn w:val="Normal"/>
    <w:next w:val="Normal"/>
    <w:semiHidden/>
    <w:qFormat/>
    <w:pPr>
      <w:adjustRightInd w:val="0"/>
      <w:ind w:leftChars="600" w:left="600"/>
    </w:pPr>
  </w:style>
  <w:style w:type="paragraph" w:styleId="TOC5">
    <w:name w:val="toc 5"/>
    <w:basedOn w:val="Normal"/>
    <w:next w:val="Normal"/>
    <w:uiPriority w:val="39"/>
    <w:qFormat/>
    <w:pPr>
      <w:adjustRightInd w:val="0"/>
      <w:ind w:leftChars="800" w:left="1680"/>
    </w:pPr>
  </w:style>
  <w:style w:type="paragraph" w:styleId="TOC3">
    <w:name w:val="toc 3"/>
    <w:basedOn w:val="Normal"/>
    <w:next w:val="Normal"/>
    <w:uiPriority w:val="39"/>
    <w:qFormat/>
    <w:pPr>
      <w:spacing w:before="120" w:after="120"/>
      <w:ind w:leftChars="400" w:left="400"/>
    </w:pPr>
  </w:style>
  <w:style w:type="paragraph" w:styleId="PlainText">
    <w:name w:val="Plain Text"/>
    <w:basedOn w:val="Normal"/>
    <w:link w:val="PlainTextChar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ListBullet5">
    <w:name w:val="List Bullet 5"/>
    <w:basedOn w:val="Normal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ListNumber4">
    <w:name w:val="List Number 4"/>
    <w:basedOn w:val="Normal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Normal"/>
    <w:next w:val="Normal"/>
    <w:uiPriority w:val="39"/>
    <w:qFormat/>
    <w:pPr>
      <w:adjustRightInd w:val="0"/>
      <w:ind w:leftChars="1400" w:left="2940"/>
    </w:pPr>
  </w:style>
  <w:style w:type="paragraph" w:styleId="Index3">
    <w:name w:val="index 3"/>
    <w:basedOn w:val="Normal"/>
    <w:next w:val="Normal"/>
    <w:semiHidden/>
    <w:qFormat/>
    <w:pPr>
      <w:adjustRightInd w:val="0"/>
      <w:ind w:leftChars="400" w:left="400"/>
    </w:pPr>
  </w:style>
  <w:style w:type="paragraph" w:styleId="Date">
    <w:name w:val="Date"/>
    <w:basedOn w:val="Normal"/>
    <w:next w:val="Normal"/>
    <w:link w:val="DateChar"/>
    <w:qFormat/>
    <w:pPr>
      <w:adjustRightInd w:val="0"/>
      <w:ind w:leftChars="2500" w:left="100"/>
    </w:pPr>
    <w:rPr>
      <w:lang w:val="zh-CN"/>
    </w:rPr>
  </w:style>
  <w:style w:type="paragraph" w:styleId="BodyTextIndent2">
    <w:name w:val="Body Text Indent 2"/>
    <w:basedOn w:val="Normal"/>
    <w:link w:val="BodyTextIndent2Char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EndnoteText">
    <w:name w:val="endnote text"/>
    <w:basedOn w:val="Normal"/>
    <w:link w:val="EndnoteTextChar"/>
    <w:semiHidden/>
    <w:qFormat/>
    <w:pPr>
      <w:adjustRightInd w:val="0"/>
      <w:snapToGrid w:val="0"/>
      <w:jc w:val="left"/>
    </w:pPr>
    <w:rPr>
      <w:lang w:val="zh-CN"/>
    </w:rPr>
  </w:style>
  <w:style w:type="paragraph" w:styleId="ListContinue5">
    <w:name w:val="List Continue 5"/>
    <w:basedOn w:val="Normal"/>
    <w:qFormat/>
    <w:pPr>
      <w:adjustRightInd w:val="0"/>
      <w:spacing w:after="120"/>
      <w:ind w:leftChars="1000" w:left="2100"/>
    </w:pPr>
  </w:style>
  <w:style w:type="paragraph" w:styleId="BalloonText">
    <w:name w:val="Balloon Text"/>
    <w:basedOn w:val="Normal"/>
    <w:link w:val="BalloonTextChar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EnvelopeReturn">
    <w:name w:val="envelope return"/>
    <w:basedOn w:val="Normal"/>
    <w:qFormat/>
    <w:pPr>
      <w:adjustRightInd w:val="0"/>
      <w:snapToGrid w:val="0"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Signature">
    <w:name w:val="Signature"/>
    <w:basedOn w:val="Normal"/>
    <w:link w:val="SignatureChar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Normal"/>
    <w:next w:val="Normal"/>
    <w:uiPriority w:val="39"/>
    <w:qFormat/>
    <w:pPr>
      <w:spacing w:before="120" w:after="120"/>
    </w:pPr>
  </w:style>
  <w:style w:type="paragraph" w:styleId="ListContinue4">
    <w:name w:val="List Continue 4"/>
    <w:basedOn w:val="Normal"/>
    <w:qFormat/>
    <w:pPr>
      <w:adjustRightInd w:val="0"/>
      <w:spacing w:after="120"/>
      <w:ind w:leftChars="800" w:left="1680"/>
    </w:pPr>
  </w:style>
  <w:style w:type="paragraph" w:styleId="TOC4">
    <w:name w:val="toc 4"/>
    <w:basedOn w:val="Normal"/>
    <w:next w:val="Normal"/>
    <w:uiPriority w:val="39"/>
    <w:qFormat/>
    <w:pPr>
      <w:adjustRightInd w:val="0"/>
      <w:ind w:leftChars="600" w:left="1260"/>
    </w:pPr>
  </w:style>
  <w:style w:type="paragraph" w:styleId="IndexHeading">
    <w:name w:val="index heading"/>
    <w:basedOn w:val="Normal"/>
    <w:next w:val="Index1"/>
    <w:semiHidden/>
    <w:qFormat/>
    <w:pPr>
      <w:adjustRightInd w:val="0"/>
    </w:pPr>
    <w:rPr>
      <w:rFonts w:cs="Arial"/>
      <w:b/>
      <w:bCs/>
    </w:rPr>
  </w:style>
  <w:style w:type="paragraph" w:styleId="Index1">
    <w:name w:val="index 1"/>
    <w:basedOn w:val="Normal"/>
    <w:next w:val="Normal"/>
    <w:semiHidden/>
    <w:qFormat/>
    <w:pPr>
      <w:adjustRightInd w:val="0"/>
    </w:pPr>
  </w:style>
  <w:style w:type="paragraph" w:styleId="Subtitle">
    <w:name w:val="Subtitle"/>
    <w:basedOn w:val="Normal"/>
    <w:link w:val="SubtitleChar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ListNumber5">
    <w:name w:val="List Number 5"/>
    <w:basedOn w:val="Normal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List">
    <w:name w:val="List"/>
    <w:basedOn w:val="Normal"/>
    <w:qFormat/>
    <w:pPr>
      <w:adjustRightInd w:val="0"/>
      <w:ind w:left="200" w:hangingChars="200" w:hanging="200"/>
    </w:pPr>
  </w:style>
  <w:style w:type="paragraph" w:styleId="FootnoteText">
    <w:name w:val="footnote text"/>
    <w:basedOn w:val="Normal"/>
    <w:link w:val="FootnoteTextChar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Normal"/>
    <w:next w:val="Normal"/>
    <w:uiPriority w:val="39"/>
    <w:qFormat/>
    <w:pPr>
      <w:adjustRightInd w:val="0"/>
      <w:ind w:leftChars="1000" w:left="2100"/>
    </w:pPr>
  </w:style>
  <w:style w:type="paragraph" w:styleId="List5">
    <w:name w:val="List 5"/>
    <w:basedOn w:val="Normal"/>
    <w:qFormat/>
    <w:pPr>
      <w:adjustRightInd w:val="0"/>
      <w:ind w:leftChars="800" w:left="100" w:hangingChars="200" w:hanging="200"/>
    </w:pPr>
  </w:style>
  <w:style w:type="paragraph" w:styleId="BodyTextIndent3">
    <w:name w:val="Body Text Indent 3"/>
    <w:basedOn w:val="Normal"/>
    <w:link w:val="BodyTextIndent3Char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Index7">
    <w:name w:val="index 7"/>
    <w:basedOn w:val="Normal"/>
    <w:next w:val="Normal"/>
    <w:semiHidden/>
    <w:qFormat/>
    <w:pPr>
      <w:adjustRightInd w:val="0"/>
      <w:ind w:leftChars="1200" w:left="1200"/>
    </w:pPr>
  </w:style>
  <w:style w:type="paragraph" w:styleId="Index9">
    <w:name w:val="index 9"/>
    <w:basedOn w:val="Normal"/>
    <w:next w:val="Normal"/>
    <w:semiHidden/>
    <w:qFormat/>
    <w:pPr>
      <w:adjustRightInd w:val="0"/>
      <w:ind w:leftChars="1600" w:left="1600"/>
    </w:pPr>
  </w:style>
  <w:style w:type="paragraph" w:styleId="TableofFigures">
    <w:name w:val="table of figures"/>
    <w:basedOn w:val="Normal"/>
    <w:next w:val="Normal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Normal"/>
    <w:next w:val="Normal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Normal"/>
    <w:next w:val="Normal"/>
    <w:uiPriority w:val="39"/>
    <w:qFormat/>
    <w:pPr>
      <w:adjustRightInd w:val="0"/>
      <w:ind w:leftChars="1600" w:left="3360"/>
    </w:pPr>
  </w:style>
  <w:style w:type="paragraph" w:styleId="BodyText2">
    <w:name w:val="Body Text 2"/>
    <w:basedOn w:val="Normal"/>
    <w:link w:val="BodyText2Char"/>
    <w:qFormat/>
    <w:pPr>
      <w:adjustRightInd w:val="0"/>
      <w:spacing w:after="120" w:line="480" w:lineRule="auto"/>
    </w:pPr>
    <w:rPr>
      <w:lang w:val="zh-CN"/>
    </w:rPr>
  </w:style>
  <w:style w:type="paragraph" w:styleId="List4">
    <w:name w:val="List 4"/>
    <w:basedOn w:val="Normal"/>
    <w:qFormat/>
    <w:pPr>
      <w:adjustRightInd w:val="0"/>
      <w:ind w:leftChars="600" w:left="100" w:hangingChars="200" w:hanging="200"/>
    </w:pPr>
  </w:style>
  <w:style w:type="paragraph" w:styleId="ListContinue2">
    <w:name w:val="List Continue 2"/>
    <w:basedOn w:val="Normal"/>
    <w:qFormat/>
    <w:pPr>
      <w:adjustRightInd w:val="0"/>
      <w:spacing w:after="120"/>
      <w:ind w:leftChars="400" w:left="840"/>
    </w:pPr>
  </w:style>
  <w:style w:type="paragraph" w:styleId="MessageHeader">
    <w:name w:val="Message Header"/>
    <w:basedOn w:val="Normal"/>
    <w:link w:val="MessageHeaderChar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Preformatted">
    <w:name w:val="HTML Preformatted"/>
    <w:basedOn w:val="Normal"/>
    <w:link w:val="HTMLPreformattedChar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NormalWeb">
    <w:name w:val="Normal (Web)"/>
    <w:basedOn w:val="Normal"/>
    <w:uiPriority w:val="99"/>
    <w:qFormat/>
    <w:pPr>
      <w:adjustRightInd w:val="0"/>
    </w:pPr>
    <w:rPr>
      <w:sz w:val="24"/>
    </w:rPr>
  </w:style>
  <w:style w:type="paragraph" w:styleId="ListContinue3">
    <w:name w:val="List Continue 3"/>
    <w:basedOn w:val="Normal"/>
    <w:qFormat/>
    <w:pPr>
      <w:adjustRightInd w:val="0"/>
      <w:spacing w:after="120"/>
      <w:ind w:leftChars="600" w:left="1260"/>
    </w:pPr>
  </w:style>
  <w:style w:type="paragraph" w:styleId="Index2">
    <w:name w:val="index 2"/>
    <w:basedOn w:val="Normal"/>
    <w:next w:val="Normal"/>
    <w:semiHidden/>
    <w:qFormat/>
    <w:pPr>
      <w:adjustRightInd w:val="0"/>
      <w:ind w:leftChars="200" w:left="200"/>
    </w:p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CommentSubject">
    <w:name w:val="annotation subject"/>
    <w:basedOn w:val="CommentText"/>
    <w:next w:val="CommentText"/>
    <w:link w:val="CommentSubjectChar"/>
    <w:semiHidden/>
    <w:qFormat/>
    <w:rPr>
      <w:b/>
      <w:bCs/>
    </w:rPr>
  </w:style>
  <w:style w:type="paragraph" w:styleId="BodyTextFirstIndent">
    <w:name w:val="Body Text First Indent"/>
    <w:basedOn w:val="BodyText"/>
    <w:link w:val="BodyTextFirstIndentChar"/>
    <w:qFormat/>
    <w:pPr>
      <w:ind w:firstLineChars="100" w:firstLine="420"/>
    </w:pPr>
  </w:style>
  <w:style w:type="paragraph" w:styleId="BodyTextFirstIndent2">
    <w:name w:val="Body Text First Indent 2"/>
    <w:basedOn w:val="BodyTextIndent"/>
    <w:link w:val="BodyTextFirstIndent2Char"/>
    <w:qFormat/>
    <w:pPr>
      <w:ind w:firstLine="420"/>
    </w:p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semiHidden/>
    <w:qFormat/>
  </w:style>
  <w:style w:type="character" w:styleId="Emphasis">
    <w:name w:val="Emphasis"/>
    <w:uiPriority w:val="20"/>
    <w:qFormat/>
    <w:rPr>
      <w:i/>
      <w:iCs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FootnoteReference">
    <w:name w:val="footnote reference"/>
    <w:semiHidden/>
    <w:qFormat/>
    <w:rPr>
      <w:vertAlign w:val="superscript"/>
    </w:rPr>
  </w:style>
  <w:style w:type="character" w:customStyle="1" w:styleId="HeaderChar">
    <w:name w:val="Header Char"/>
    <w:link w:val="Header"/>
    <w:uiPriority w:val="99"/>
    <w:qFormat/>
    <w:rPr>
      <w:kern w:val="2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Normal"/>
    <w:next w:val="Normal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Normal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DocumentMapChar">
    <w:name w:val="Document Map Char"/>
    <w:link w:val="DocumentMap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Heading1Char">
    <w:name w:val="Heading 1 Char"/>
    <w:link w:val="Heading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Heading2Char">
    <w:name w:val="Heading 2 Char"/>
    <w:link w:val="Heading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Heading3Char">
    <w:name w:val="Heading 3 Char"/>
    <w:link w:val="Heading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Heading4Char">
    <w:name w:val="Heading 4 Char"/>
    <w:link w:val="Heading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Heading5Char">
    <w:name w:val="Heading 5 Char"/>
    <w:link w:val="Heading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Heading6Char">
    <w:name w:val="Heading 6 Char"/>
    <w:link w:val="Heading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Heading7Char">
    <w:name w:val="Heading 7 Char"/>
    <w:link w:val="Heading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AddressChar">
    <w:name w:val="HTML Address Char"/>
    <w:link w:val="HTMLAddress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PreformattedChar">
    <w:name w:val="HTML Preformatted Char"/>
    <w:link w:val="HTMLPreformatted"/>
    <w:qFormat/>
    <w:rPr>
      <w:rFonts w:ascii="Courier New" w:hAnsi="Courier New" w:cs="Courier New"/>
      <w:kern w:val="2"/>
    </w:rPr>
  </w:style>
  <w:style w:type="character" w:customStyle="1" w:styleId="TitleChar">
    <w:name w:val="Title Char"/>
    <w:link w:val="Title"/>
    <w:qFormat/>
    <w:rPr>
      <w:rFonts w:ascii="Cambria" w:hAnsi="Cambria" w:cs="Arial"/>
      <w:b/>
      <w:bCs/>
      <w:sz w:val="44"/>
      <w:szCs w:val="32"/>
    </w:rPr>
  </w:style>
  <w:style w:type="character" w:customStyle="1" w:styleId="SalutationChar">
    <w:name w:val="Salutation Char"/>
    <w:link w:val="Salutation"/>
    <w:qFormat/>
    <w:rPr>
      <w:rFonts w:ascii="Times New Roman" w:hAnsi="Times New Roman"/>
      <w:kern w:val="2"/>
      <w:sz w:val="21"/>
      <w:szCs w:val="22"/>
    </w:rPr>
  </w:style>
  <w:style w:type="character" w:customStyle="1" w:styleId="PlainTextChar">
    <w:name w:val="Plain Text Char"/>
    <w:link w:val="PlainText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E-mailSignatureChar">
    <w:name w:val="E-mail Signature Char"/>
    <w:link w:val="E-mailSignature"/>
    <w:qFormat/>
    <w:rPr>
      <w:rFonts w:ascii="Times New Roman" w:hAnsi="Times New Roman"/>
      <w:kern w:val="2"/>
      <w:sz w:val="21"/>
      <w:szCs w:val="22"/>
    </w:rPr>
  </w:style>
  <w:style w:type="character" w:customStyle="1" w:styleId="SubtitleChar">
    <w:name w:val="Subtitle Char"/>
    <w:link w:val="Subtitl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MacroTextChar">
    <w:name w:val="Macro Text Char"/>
    <w:link w:val="MacroText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FootnoteTextChar">
    <w:name w:val="Footnote Text Char"/>
    <w:link w:val="FootnoteText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ClosingChar">
    <w:name w:val="Closing Char"/>
    <w:link w:val="Closing"/>
    <w:qFormat/>
    <w:rPr>
      <w:rFonts w:ascii="Times New Roman" w:hAnsi="Times New Roman"/>
      <w:kern w:val="2"/>
      <w:sz w:val="21"/>
      <w:szCs w:val="22"/>
    </w:rPr>
  </w:style>
  <w:style w:type="character" w:customStyle="1" w:styleId="CommentTextChar">
    <w:name w:val="Comment Text Char"/>
    <w:link w:val="CommentText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CommentSubjectChar">
    <w:name w:val="Comment Subject Char"/>
    <w:link w:val="CommentSubject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SignatureChar">
    <w:name w:val="Signature Char"/>
    <w:link w:val="Signature"/>
    <w:qFormat/>
    <w:rPr>
      <w:rFonts w:ascii="Times New Roman" w:hAnsi="Times New Roman"/>
      <w:kern w:val="2"/>
      <w:sz w:val="21"/>
      <w:szCs w:val="22"/>
    </w:rPr>
  </w:style>
  <w:style w:type="character" w:customStyle="1" w:styleId="DateChar">
    <w:name w:val="Date Char"/>
    <w:link w:val="Date"/>
    <w:qFormat/>
    <w:rPr>
      <w:rFonts w:ascii="Times New Roman" w:hAnsi="Times New Roman"/>
      <w:kern w:val="2"/>
      <w:sz w:val="21"/>
      <w:szCs w:val="22"/>
    </w:rPr>
  </w:style>
  <w:style w:type="character" w:customStyle="1" w:styleId="EndnoteTextChar">
    <w:name w:val="Endnote Text Char"/>
    <w:link w:val="EndnoteText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MessageHeaderChar">
    <w:name w:val="Message Header Char"/>
    <w:link w:val="MessageHeader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BodyTextChar">
    <w:name w:val="Body Text Char"/>
    <w:link w:val="BodyText"/>
    <w:qFormat/>
    <w:rPr>
      <w:rFonts w:ascii="Times New Roman" w:hAnsi="Times New Roman"/>
      <w:kern w:val="2"/>
      <w:sz w:val="21"/>
      <w:szCs w:val="22"/>
    </w:rPr>
  </w:style>
  <w:style w:type="character" w:customStyle="1" w:styleId="BodyTextFirstIndentChar">
    <w:name w:val="Body Text First Indent Char"/>
    <w:basedOn w:val="BodyTextChar"/>
    <w:link w:val="BodyTextFirstIndent"/>
    <w:qFormat/>
    <w:rPr>
      <w:rFonts w:ascii="Times New Roman" w:hAnsi="Times New Roman"/>
      <w:kern w:val="2"/>
      <w:sz w:val="21"/>
      <w:szCs w:val="22"/>
    </w:rPr>
  </w:style>
  <w:style w:type="character" w:customStyle="1" w:styleId="BodyTextIndentChar">
    <w:name w:val="Body Text Indent Char"/>
    <w:link w:val="BodyTextIndent"/>
    <w:qFormat/>
    <w:rPr>
      <w:rFonts w:ascii="Times New Roman" w:hAnsi="Times New Roman"/>
      <w:kern w:val="2"/>
      <w:sz w:val="21"/>
      <w:szCs w:val="22"/>
    </w:rPr>
  </w:style>
  <w:style w:type="character" w:customStyle="1" w:styleId="BodyTextFirstIndent2Char">
    <w:name w:val="Body Text First Indent 2 Char"/>
    <w:basedOn w:val="BodyTextIndentChar"/>
    <w:link w:val="BodyTextFirstIndent2"/>
    <w:qFormat/>
    <w:rPr>
      <w:rFonts w:ascii="Times New Roman" w:hAnsi="Times New Roman"/>
      <w:kern w:val="2"/>
      <w:sz w:val="21"/>
      <w:szCs w:val="22"/>
    </w:rPr>
  </w:style>
  <w:style w:type="character" w:customStyle="1" w:styleId="BodyText2Char">
    <w:name w:val="Body Text 2 Char"/>
    <w:link w:val="BodyText2"/>
    <w:qFormat/>
    <w:rPr>
      <w:rFonts w:ascii="Times New Roman" w:hAnsi="Times New Roman"/>
      <w:kern w:val="2"/>
      <w:sz w:val="21"/>
      <w:szCs w:val="22"/>
    </w:rPr>
  </w:style>
  <w:style w:type="character" w:customStyle="1" w:styleId="BodyText3Char">
    <w:name w:val="Body Text 3 Char"/>
    <w:link w:val="BodyText3"/>
    <w:qFormat/>
    <w:rPr>
      <w:rFonts w:ascii="Times New Roman" w:hAnsi="Times New Roman"/>
      <w:kern w:val="2"/>
      <w:sz w:val="16"/>
      <w:szCs w:val="16"/>
    </w:rPr>
  </w:style>
  <w:style w:type="character" w:customStyle="1" w:styleId="BodyTextIndent2Char">
    <w:name w:val="Body Text Indent 2 Char"/>
    <w:link w:val="BodyTextIndent2"/>
    <w:qFormat/>
    <w:rPr>
      <w:rFonts w:ascii="Times New Roman" w:hAnsi="Times New Roman"/>
      <w:kern w:val="2"/>
      <w:sz w:val="21"/>
      <w:szCs w:val="22"/>
    </w:rPr>
  </w:style>
  <w:style w:type="character" w:customStyle="1" w:styleId="BodyTextIndent3Char">
    <w:name w:val="Body Text Indent 3 Char"/>
    <w:link w:val="BodyTextIndent3"/>
    <w:qFormat/>
    <w:rPr>
      <w:rFonts w:ascii="Times New Roman" w:hAnsi="Times New Roman"/>
      <w:kern w:val="2"/>
      <w:sz w:val="16"/>
      <w:szCs w:val="16"/>
    </w:rPr>
  </w:style>
  <w:style w:type="character" w:customStyle="1" w:styleId="NoteHeadingChar">
    <w:name w:val="Note Heading Char"/>
    <w:link w:val="NoteHeading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Normal"/>
    <w:next w:val="Normal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Normal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CaptionChar">
    <w:name w:val="Caption Char"/>
    <w:link w:val="Caption"/>
    <w:uiPriority w:val="35"/>
    <w:qFormat/>
    <w:rPr>
      <w:rFonts w:ascii="Cambria" w:eastAsia="SimHei" w:hAnsi="Cambria" w:cs="Arial"/>
    </w:rPr>
  </w:style>
  <w:style w:type="paragraph" w:customStyle="1" w:styleId="a1">
    <w:name w:val="图表"/>
    <w:basedOn w:val="Caption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CaptionChar"/>
    <w:link w:val="a1"/>
    <w:qFormat/>
    <w:rPr>
      <w:rFonts w:ascii="Cambria" w:eastAsia="SimHei" w:hAnsi="Cambria" w:cs="Arial"/>
    </w:rPr>
  </w:style>
  <w:style w:type="paragraph" w:styleId="ListParagraph">
    <w:name w:val="List Paragraph"/>
    <w:basedOn w:val="Normal"/>
    <w:link w:val="ListParagraphChar"/>
    <w:uiPriority w:val="34"/>
    <w:qFormat/>
    <w:pPr>
      <w:ind w:firstLine="420"/>
    </w:pPr>
  </w:style>
  <w:style w:type="paragraph" w:customStyle="1" w:styleId="Table">
    <w:name w:val="Table"/>
    <w:basedOn w:val="Normal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Normal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Normal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Normal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2">
    <w:name w:val="表格"/>
    <w:basedOn w:val="Normal"/>
    <w:next w:val="Normal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3">
    <w:name w:val="图片"/>
    <w:basedOn w:val="Normal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4">
    <w:name w:val="表序"/>
    <w:basedOn w:val="Normal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Normal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5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6">
    <w:name w:val="插图题注"/>
    <w:basedOn w:val="Normal"/>
    <w:next w:val="Normal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7">
    <w:name w:val="段落"/>
    <w:basedOn w:val="Normal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0">
    <w:name w:val="非正文 标题 1"/>
    <w:basedOn w:val="Normal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8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Normal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9">
    <w:name w:val="个人简历的标题"/>
    <w:basedOn w:val="Normal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a">
    <w:name w:val="公式"/>
    <w:basedOn w:val="a2"/>
    <w:qFormat/>
    <w:rPr>
      <w:rFonts w:cs="SimSun"/>
      <w:szCs w:val="20"/>
    </w:rPr>
  </w:style>
  <w:style w:type="paragraph" w:customStyle="1" w:styleId="ab">
    <w:name w:val="公式_正文"/>
    <w:basedOn w:val="Normal"/>
    <w:next w:val="Normal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c">
    <w:name w:val="公式编号"/>
    <w:basedOn w:val="Normal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d">
    <w:name w:val="关键词"/>
    <w:basedOn w:val="own"/>
    <w:semiHidden/>
    <w:qFormat/>
    <w:pPr>
      <w:ind w:firstLineChars="0" w:firstLine="0"/>
    </w:pPr>
  </w:style>
  <w:style w:type="paragraph" w:customStyle="1" w:styleId="ae">
    <w:name w:val="关键词标题"/>
    <w:basedOn w:val="own"/>
    <w:semiHidden/>
    <w:qFormat/>
    <w:rPr>
      <w:rFonts w:eastAsia="SimHei"/>
      <w:bCs/>
    </w:rPr>
  </w:style>
  <w:style w:type="paragraph" w:customStyle="1" w:styleId="af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3"/>
    <w:qFormat/>
    <w:rPr>
      <w:rFonts w:ascii="Times New Roman" w:hAnsi="Times New Roman"/>
      <w:kern w:val="2"/>
      <w:sz w:val="24"/>
      <w:szCs w:val="24"/>
    </w:rPr>
  </w:style>
  <w:style w:type="paragraph" w:customStyle="1" w:styleId="af0">
    <w:name w:val="论文正文"/>
    <w:basedOn w:val="Normal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1">
    <w:name w:val="论文正文_符号倾斜"/>
    <w:semiHidden/>
    <w:qFormat/>
    <w:rPr>
      <w:i/>
      <w:szCs w:val="21"/>
    </w:rPr>
  </w:style>
  <w:style w:type="character" w:customStyle="1" w:styleId="af2">
    <w:name w:val="论文正文_符号下标"/>
    <w:semiHidden/>
    <w:qFormat/>
    <w:rPr>
      <w:i/>
      <w:vertAlign w:val="subscript"/>
    </w:rPr>
  </w:style>
  <w:style w:type="character" w:customStyle="1" w:styleId="af3">
    <w:name w:val="论文正文_数字上标"/>
    <w:semiHidden/>
    <w:qFormat/>
    <w:rPr>
      <w:vertAlign w:val="superscript"/>
    </w:rPr>
  </w:style>
  <w:style w:type="character" w:customStyle="1" w:styleId="af4">
    <w:name w:val="论文正文_数字下标"/>
    <w:semiHidden/>
    <w:qFormat/>
    <w:rPr>
      <w:vertAlign w:val="subscript"/>
    </w:rPr>
  </w:style>
  <w:style w:type="paragraph" w:customStyle="1" w:styleId="af5">
    <w:name w:val="目录_居中"/>
    <w:basedOn w:val="Normal"/>
    <w:next w:val="Normal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6">
    <w:name w:val="声明签名"/>
    <w:basedOn w:val="Normal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7">
    <w:name w:val="图片_标题"/>
    <w:basedOn w:val="Normal"/>
    <w:next w:val="Normal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8">
    <w:name w:val="图片_标题符号"/>
    <w:semiHidden/>
    <w:qFormat/>
    <w:rPr>
      <w:i/>
    </w:rPr>
  </w:style>
  <w:style w:type="paragraph" w:customStyle="1" w:styleId="af9">
    <w:name w:val="图片_正文"/>
    <w:basedOn w:val="Normal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a">
    <w:name w:val="图题"/>
    <w:basedOn w:val="Normal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b">
    <w:name w:val="图序"/>
    <w:basedOn w:val="Normal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Normal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c">
    <w:name w:val="样式 题注 + 小四"/>
    <w:basedOn w:val="Normal"/>
    <w:semiHidden/>
    <w:qFormat/>
    <w:rPr>
      <w:rFonts w:cs="Arial"/>
      <w:szCs w:val="20"/>
    </w:rPr>
  </w:style>
  <w:style w:type="paragraph" w:customStyle="1" w:styleId="afd">
    <w:name w:val="样式 图表 + 右"/>
    <w:basedOn w:val="a2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1">
    <w:name w:val="样式1"/>
    <w:basedOn w:val="Normal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">
    <w:name w:val="样式4"/>
    <w:basedOn w:val="Normal"/>
    <w:next w:val="Normal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e">
    <w:name w:val="英文关键词标题"/>
    <w:basedOn w:val="ad"/>
    <w:semiHidden/>
    <w:qFormat/>
    <w:rPr>
      <w:b/>
      <w:bCs/>
    </w:rPr>
  </w:style>
  <w:style w:type="paragraph" w:customStyle="1" w:styleId="aff">
    <w:name w:val="英文摘要标题"/>
    <w:basedOn w:val="10"/>
    <w:semiHidden/>
    <w:qFormat/>
    <w:rPr>
      <w:rFonts w:eastAsia="Arial"/>
      <w:b/>
      <w:bCs/>
    </w:rPr>
  </w:style>
  <w:style w:type="paragraph" w:customStyle="1" w:styleId="aff0">
    <w:name w:val="正文—毕设"/>
    <w:basedOn w:val="Normal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1">
    <w:name w:val="正文模板"/>
    <w:basedOn w:val="Normal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2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2">
    <w:name w:val="目录"/>
    <w:basedOn w:val="Normal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2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2">
    <w:name w:val="列出段落1"/>
    <w:basedOn w:val="Normal"/>
    <w:uiPriority w:val="34"/>
    <w:qFormat/>
    <w:pPr>
      <w:ind w:firstLine="420"/>
    </w:pPr>
    <w:rPr>
      <w:rFonts w:ascii="Calibri" w:hAnsi="Calibri"/>
    </w:rPr>
  </w:style>
  <w:style w:type="paragraph" w:customStyle="1" w:styleId="2">
    <w:name w:val="列出段落2"/>
    <w:basedOn w:val="Normal"/>
    <w:uiPriority w:val="34"/>
    <w:qFormat/>
    <w:pPr>
      <w:ind w:firstLine="420"/>
    </w:pPr>
    <w:rPr>
      <w:rFonts w:ascii="Calibri" w:hAnsi="Calibri"/>
    </w:rPr>
  </w:style>
  <w:style w:type="paragraph" w:customStyle="1" w:styleId="3">
    <w:name w:val="列出段落3"/>
    <w:basedOn w:val="Normal"/>
    <w:uiPriority w:val="34"/>
    <w:qFormat/>
    <w:pPr>
      <w:ind w:firstLine="420"/>
    </w:pPr>
    <w:rPr>
      <w:rFonts w:ascii="Calibri" w:hAnsi="Calibri"/>
    </w:rPr>
  </w:style>
  <w:style w:type="paragraph" w:customStyle="1" w:styleId="40">
    <w:name w:val="列出段落4"/>
    <w:basedOn w:val="Normal"/>
    <w:uiPriority w:val="34"/>
    <w:qFormat/>
    <w:pPr>
      <w:ind w:firstLine="420"/>
    </w:pPr>
    <w:rPr>
      <w:rFonts w:ascii="Calibri" w:hAnsi="Calibri"/>
    </w:rPr>
  </w:style>
  <w:style w:type="paragraph" w:customStyle="1" w:styleId="5">
    <w:name w:val="列出段落5"/>
    <w:basedOn w:val="Normal"/>
    <w:uiPriority w:val="34"/>
    <w:qFormat/>
    <w:pPr>
      <w:ind w:firstLine="420"/>
    </w:pPr>
    <w:rPr>
      <w:rFonts w:ascii="Calibri" w:hAnsi="Calibri"/>
    </w:rPr>
  </w:style>
  <w:style w:type="paragraph" w:customStyle="1" w:styleId="aff3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3"/>
    <w:qFormat/>
    <w:locked/>
    <w:rPr>
      <w:rFonts w:ascii="SimSun" w:cs="SimSun"/>
      <w:sz w:val="21"/>
      <w:szCs w:val="21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DefaultParagraphFont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DefaultParagraphFont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DefaultParagraphFont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DefaultParagraphFont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DefaultParagraphFont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DefaultParagraphFont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DefaultParagraphFont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DefaultParagraphFont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Normal"/>
    <w:rsid w:val="00D9352B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DefaultParagraphFont"/>
    <w:rsid w:val="00D9352B"/>
  </w:style>
  <w:style w:type="character" w:customStyle="1" w:styleId="eop">
    <w:name w:val="eop"/>
    <w:basedOn w:val="DefaultParagraphFont"/>
    <w:rsid w:val="00D9352B"/>
  </w:style>
  <w:style w:type="character" w:styleId="Mention">
    <w:name w:val="Mention"/>
    <w:basedOn w:val="DefaultParagraphFont"/>
    <w:uiPriority w:val="99"/>
    <w:unhideWhenUsed/>
    <w:rsid w:val="00C0778B"/>
    <w:rPr>
      <w:color w:val="2B579A"/>
      <w:shd w:val="clear" w:color="auto" w:fill="E1DFDD"/>
    </w:rPr>
  </w:style>
  <w:style w:type="paragraph" w:styleId="Revision">
    <w:name w:val="Revision"/>
    <w:hidden/>
    <w:uiPriority w:val="99"/>
    <w:unhideWhenUsed/>
    <w:rsid w:val="00550FC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0525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2" ma:contentTypeDescription="Create a new document." ma:contentTypeScope="" ma:versionID="6030d3fe49356aaef09cec4ad8e6441b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39cc5a898485895145ac9f4685282a2b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557A18-ACB8-45FB-9856-7C132BEA9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5088e1-af34-4927-a3f0-bdce59540293"/>
    <ds:schemaRef ds:uri="f4ecdb93-bc7f-4438-8c77-236ab96c18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1</Pages>
  <Words>2028</Words>
  <Characters>11560</Characters>
  <Application>Microsoft Office Word</Application>
  <DocSecurity>4</DocSecurity>
  <Lines>96</Lines>
  <Paragraphs>27</Paragraphs>
  <ScaleCrop>false</ScaleCrop>
  <Company/>
  <LinksUpToDate>false</LinksUpToDate>
  <CharactersWithSpaces>13561</CharactersWithSpaces>
  <SharedDoc>false</SharedDoc>
  <HLinks>
    <vt:vector size="186" baseType="variant">
      <vt:variant>
        <vt:i4>1507388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_Toc207715826</vt:lpwstr>
      </vt:variant>
      <vt:variant>
        <vt:i4>1507388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_Toc207715825</vt:lpwstr>
      </vt:variant>
      <vt:variant>
        <vt:i4>1507388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_Toc207715824</vt:lpwstr>
      </vt:variant>
      <vt:variant>
        <vt:i4>1507388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_Toc207715823</vt:lpwstr>
      </vt:variant>
      <vt:variant>
        <vt:i4>1507388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_Toc207715822</vt:lpwstr>
      </vt:variant>
      <vt:variant>
        <vt:i4>1507388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_Toc207715821</vt:lpwstr>
      </vt:variant>
      <vt:variant>
        <vt:i4>1507388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_Toc207715820</vt:lpwstr>
      </vt:variant>
      <vt:variant>
        <vt:i4>1310780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_Toc207715819</vt:lpwstr>
      </vt:variant>
      <vt:variant>
        <vt:i4>1310780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_Toc207715818</vt:lpwstr>
      </vt:variant>
      <vt:variant>
        <vt:i4>1310780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_Toc207715817</vt:lpwstr>
      </vt:variant>
      <vt:variant>
        <vt:i4>1310780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_Toc207715816</vt:lpwstr>
      </vt:variant>
      <vt:variant>
        <vt:i4>1310780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_Toc207715815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_Toc207715814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_Toc207715813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_Toc207715812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_Toc207715811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_Toc207715810</vt:lpwstr>
      </vt:variant>
      <vt:variant>
        <vt:i4>1376316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_Toc207715809</vt:lpwstr>
      </vt:variant>
      <vt:variant>
        <vt:i4>1376316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_Toc207715808</vt:lpwstr>
      </vt:variant>
      <vt:variant>
        <vt:i4>1376316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_Toc207715807</vt:lpwstr>
      </vt:variant>
      <vt:variant>
        <vt:i4>1376316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_Toc207715806</vt:lpwstr>
      </vt:variant>
      <vt:variant>
        <vt:i4>1376316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_Toc207715805</vt:lpwstr>
      </vt:variant>
      <vt:variant>
        <vt:i4>1376316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_Toc207715804</vt:lpwstr>
      </vt:variant>
      <vt:variant>
        <vt:i4>1376316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_Toc207715803</vt:lpwstr>
      </vt:variant>
      <vt:variant>
        <vt:i4>1376316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_Toc207715802</vt:lpwstr>
      </vt:variant>
      <vt:variant>
        <vt:i4>1376316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_Toc207715801</vt:lpwstr>
      </vt:variant>
      <vt:variant>
        <vt:i4>1376316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_Toc207715800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_Toc207715799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_Toc207715798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_Toc207715797</vt:lpwstr>
      </vt:variant>
      <vt:variant>
        <vt:i4>7929856</vt:i4>
      </vt:variant>
      <vt:variant>
        <vt:i4>0</vt:i4>
      </vt:variant>
      <vt:variant>
        <vt:i4>0</vt:i4>
      </vt:variant>
      <vt:variant>
        <vt:i4>5</vt:i4>
      </vt:variant>
      <vt:variant>
        <vt:lpwstr>mailto:deqing.du@zf.com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Zhen SGH CDAY223</dc:creator>
  <cp:keywords/>
  <cp:lastModifiedBy>Yang Zhen SGH CDAY223</cp:lastModifiedBy>
  <cp:revision>28</cp:revision>
  <cp:lastPrinted>2025-08-16T00:50:00Z</cp:lastPrinted>
  <dcterms:created xsi:type="dcterms:W3CDTF">2026-03-03T15:58:00Z</dcterms:created>
  <dcterms:modified xsi:type="dcterms:W3CDTF">2026-04-14T06:16:00Z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0x010100F4ECDE3992A08C4AB27EAAF617A05967</vt:lpwstr>
  </property>
  <property fmtid="{D5CDD505-2E9C-101B-9397-08002B2CF9AE}" pid="3" name="MSIP_Label_7294a1c8-9899-41e7-8f6e-8b1b3c79592a_Enabled">
    <vt:lpwstr>true</vt:lpwstr>
  </property>
  <property fmtid="{D5CDD505-2E9C-101B-9397-08002B2CF9AE}" pid="4" name="MSIP_Label_7294a1c8-9899-41e7-8f6e-8b1b3c79592a_SetDate">
    <vt:lpwstr>2026-01-06T01:55:19Z</vt:lpwstr>
  </property>
  <property fmtid="{D5CDD505-2E9C-101B-9397-08002B2CF9AE}" pid="5" name="MSIP_Label_7294a1c8-9899-41e7-8f6e-8b1b3c79592a_Method">
    <vt:lpwstr>Privileged</vt:lpwstr>
  </property>
  <property fmtid="{D5CDD505-2E9C-101B-9397-08002B2CF9AE}" pid="6" name="MSIP_Label_7294a1c8-9899-41e7-8f6e-8b1b3c79592a_Name">
    <vt:lpwstr>Internal sub2 (no marking)</vt:lpwstr>
  </property>
  <property fmtid="{D5CDD505-2E9C-101B-9397-08002B2CF9AE}" pid="7" name="MSIP_Label_7294a1c8-9899-41e7-8f6e-8b1b3c79592a_SiteId">
    <vt:lpwstr>eb70b763-b6d7-4486-8555-8831709a784e</vt:lpwstr>
  </property>
  <property fmtid="{D5CDD505-2E9C-101B-9397-08002B2CF9AE}" pid="8" name="MSIP_Label_7294a1c8-9899-41e7-8f6e-8b1b3c79592a_ActionId">
    <vt:lpwstr>e9aac2a4-2ef1-4731-b80d-d8cfaf473641</vt:lpwstr>
  </property>
  <property fmtid="{D5CDD505-2E9C-101B-9397-08002B2CF9AE}" pid="9" name="MSIP_Label_7294a1c8-9899-41e7-8f6e-8b1b3c79592a_ContentBits">
    <vt:lpwstr>0</vt:lpwstr>
  </property>
  <property fmtid="{D5CDD505-2E9C-101B-9397-08002B2CF9AE}" pid="10" name="MSIP_Label_7294a1c8-9899-41e7-8f6e-8b1b3c79592a_Tag">
    <vt:lpwstr>10, 0, 1, 1</vt:lpwstr>
  </property>
  <property fmtid="{D5CDD505-2E9C-101B-9397-08002B2CF9AE}" pid="11" name="MediaServiceImageTags">
    <vt:lpwstr/>
  </property>
</Properties>
</file>